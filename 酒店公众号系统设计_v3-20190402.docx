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7CC" w:rsidRPr="002C77CC" w:rsidRDefault="005748DD" w:rsidP="009F4667">
      <w:pPr>
        <w:pStyle w:val="af9"/>
        <w:spacing w:before="4368" w:afterLines="0" w:line="360" w:lineRule="auto"/>
        <w:rPr>
          <w:rFonts w:ascii="黑体" w:hAnsi="黑体"/>
          <w:b/>
          <w:szCs w:val="52"/>
        </w:rPr>
      </w:pPr>
      <w:r>
        <w:rPr>
          <w:rFonts w:ascii="黑体" w:hAnsi="黑体" w:hint="eastAsia"/>
          <w:b/>
          <w:szCs w:val="52"/>
        </w:rPr>
        <w:t>酒店公众号系统</w:t>
      </w:r>
    </w:p>
    <w:p w:rsidR="004A41A5" w:rsidRPr="002C77CC" w:rsidRDefault="00E51928" w:rsidP="009F4667">
      <w:pPr>
        <w:pStyle w:val="af9"/>
        <w:spacing w:beforeLines="0" w:afterLines="0" w:line="360" w:lineRule="auto"/>
        <w:rPr>
          <w:rFonts w:ascii="Times New Roman" w:hAnsi="Times New Roman"/>
          <w:b/>
          <w:szCs w:val="52"/>
        </w:rPr>
      </w:pPr>
      <w:r>
        <w:rPr>
          <w:rFonts w:ascii="黑体" w:hAnsi="黑体" w:hint="eastAsia"/>
          <w:b/>
          <w:szCs w:val="52"/>
        </w:rPr>
        <w:t>设计</w:t>
      </w:r>
      <w:r w:rsidR="00CC51F2" w:rsidRPr="002C77CC">
        <w:rPr>
          <w:rFonts w:ascii="黑体" w:hAnsi="黑体"/>
          <w:b/>
          <w:szCs w:val="52"/>
        </w:rPr>
        <w:t>说明书</w:t>
      </w:r>
    </w:p>
    <w:sdt>
      <w:sdtPr>
        <w:rPr>
          <w:rFonts w:ascii="Times New Roman" w:eastAsia="宋体" w:hAnsi="Times New Roman" w:cs="Times New Roman"/>
          <w:color w:val="auto"/>
          <w:kern w:val="2"/>
          <w:sz w:val="21"/>
          <w:szCs w:val="24"/>
          <w:lang w:val="zh-CN"/>
        </w:rPr>
        <w:id w:val="-1890172092"/>
        <w:docPartObj>
          <w:docPartGallery w:val="Table of Contents"/>
          <w:docPartUnique/>
        </w:docPartObj>
      </w:sdtPr>
      <w:sdtEndPr>
        <w:rPr>
          <w:b/>
          <w:bCs/>
        </w:rPr>
      </w:sdtEndPr>
      <w:sdtContent>
        <w:p w:rsidR="00CB1E6F" w:rsidRDefault="00CB1E6F" w:rsidP="009F4667">
          <w:pPr>
            <w:pStyle w:val="TOC"/>
            <w:spacing w:line="360" w:lineRule="auto"/>
          </w:pPr>
          <w:r>
            <w:rPr>
              <w:lang w:val="zh-CN"/>
            </w:rPr>
            <w:t>目录</w:t>
          </w:r>
        </w:p>
        <w:p w:rsidR="007E597D" w:rsidRDefault="00CB1E6F">
          <w:pPr>
            <w:pStyle w:val="TOC1"/>
            <w:tabs>
              <w:tab w:val="left" w:pos="1134"/>
              <w:tab w:val="right" w:leader="dot" w:pos="9061"/>
            </w:tabs>
            <w:rPr>
              <w:rFonts w:asciiTheme="minorHAnsi" w:eastAsiaTheme="minorEastAsia" w:hAnsiTheme="minorHAnsi" w:cstheme="minorBidi"/>
              <w:b w:val="0"/>
              <w:bCs w:val="0"/>
              <w:caps w:val="0"/>
              <w:noProof/>
              <w:szCs w:val="22"/>
            </w:rPr>
          </w:pPr>
          <w:r>
            <w:fldChar w:fldCharType="begin"/>
          </w:r>
          <w:r>
            <w:instrText xml:space="preserve"> TOC \o "1-3" \h \z \u </w:instrText>
          </w:r>
          <w:r>
            <w:fldChar w:fldCharType="separate"/>
          </w:r>
          <w:hyperlink w:anchor="_Toc5961192" w:history="1">
            <w:r w:rsidR="007E597D" w:rsidRPr="00C95B22">
              <w:rPr>
                <w:rStyle w:val="a7"/>
                <w:noProof/>
              </w:rPr>
              <w:t>第</w:t>
            </w:r>
            <w:r w:rsidR="007E597D" w:rsidRPr="00C95B22">
              <w:rPr>
                <w:rStyle w:val="a7"/>
                <w:noProof/>
              </w:rPr>
              <w:t>1</w:t>
            </w:r>
            <w:r w:rsidR="007E597D" w:rsidRPr="00C95B22">
              <w:rPr>
                <w:rStyle w:val="a7"/>
                <w:noProof/>
              </w:rPr>
              <w:t>章</w:t>
            </w:r>
            <w:r w:rsidR="007E597D">
              <w:rPr>
                <w:rFonts w:asciiTheme="minorHAnsi" w:eastAsiaTheme="minorEastAsia" w:hAnsiTheme="minorHAnsi" w:cstheme="minorBidi"/>
                <w:b w:val="0"/>
                <w:bCs w:val="0"/>
                <w:caps w:val="0"/>
                <w:noProof/>
                <w:szCs w:val="22"/>
              </w:rPr>
              <w:tab/>
            </w:r>
            <w:r w:rsidR="007E597D" w:rsidRPr="00C95B22">
              <w:rPr>
                <w:rStyle w:val="a7"/>
                <w:noProof/>
              </w:rPr>
              <w:t>引言</w:t>
            </w:r>
            <w:r w:rsidR="007E597D">
              <w:rPr>
                <w:noProof/>
                <w:webHidden/>
              </w:rPr>
              <w:tab/>
            </w:r>
            <w:r w:rsidR="007E597D">
              <w:rPr>
                <w:noProof/>
                <w:webHidden/>
              </w:rPr>
              <w:fldChar w:fldCharType="begin"/>
            </w:r>
            <w:r w:rsidR="007E597D">
              <w:rPr>
                <w:noProof/>
                <w:webHidden/>
              </w:rPr>
              <w:instrText xml:space="preserve"> PAGEREF _Toc5961192 \h </w:instrText>
            </w:r>
            <w:r w:rsidR="007E597D">
              <w:rPr>
                <w:noProof/>
                <w:webHidden/>
              </w:rPr>
            </w:r>
            <w:r w:rsidR="007E597D">
              <w:rPr>
                <w:noProof/>
                <w:webHidden/>
              </w:rPr>
              <w:fldChar w:fldCharType="separate"/>
            </w:r>
            <w:r w:rsidR="007E597D">
              <w:rPr>
                <w:noProof/>
                <w:webHidden/>
              </w:rPr>
              <w:t>7</w:t>
            </w:r>
            <w:r w:rsidR="007E597D">
              <w:rPr>
                <w:noProof/>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193" w:history="1">
            <w:r w:rsidRPr="00C95B22">
              <w:rPr>
                <w:rStyle w:val="a7"/>
                <w:noProof/>
              </w:rPr>
              <w:t>1.1</w:t>
            </w:r>
            <w:r>
              <w:rPr>
                <w:rFonts w:asciiTheme="minorHAnsi" w:eastAsiaTheme="minorEastAsia" w:hAnsiTheme="minorHAnsi" w:cstheme="minorBidi"/>
                <w:smallCaps w:val="0"/>
                <w:noProof/>
                <w:szCs w:val="22"/>
              </w:rPr>
              <w:tab/>
            </w:r>
            <w:r w:rsidRPr="00C95B22">
              <w:rPr>
                <w:rStyle w:val="a7"/>
                <w:noProof/>
              </w:rPr>
              <w:t>文档用途</w:t>
            </w:r>
            <w:r>
              <w:rPr>
                <w:noProof/>
                <w:webHidden/>
              </w:rPr>
              <w:tab/>
            </w:r>
            <w:r>
              <w:rPr>
                <w:noProof/>
                <w:webHidden/>
              </w:rPr>
              <w:fldChar w:fldCharType="begin"/>
            </w:r>
            <w:r>
              <w:rPr>
                <w:noProof/>
                <w:webHidden/>
              </w:rPr>
              <w:instrText xml:space="preserve"> PAGEREF _Toc5961193 \h </w:instrText>
            </w:r>
            <w:r>
              <w:rPr>
                <w:noProof/>
                <w:webHidden/>
              </w:rPr>
            </w:r>
            <w:r>
              <w:rPr>
                <w:noProof/>
                <w:webHidden/>
              </w:rPr>
              <w:fldChar w:fldCharType="separate"/>
            </w:r>
            <w:r>
              <w:rPr>
                <w:noProof/>
                <w:webHidden/>
              </w:rPr>
              <w:t>7</w:t>
            </w:r>
            <w:r>
              <w:rPr>
                <w:noProof/>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194" w:history="1">
            <w:r w:rsidRPr="00C95B22">
              <w:rPr>
                <w:rStyle w:val="a7"/>
                <w:noProof/>
              </w:rPr>
              <w:t>1.2</w:t>
            </w:r>
            <w:r>
              <w:rPr>
                <w:rFonts w:asciiTheme="minorHAnsi" w:eastAsiaTheme="minorEastAsia" w:hAnsiTheme="minorHAnsi" w:cstheme="minorBidi"/>
                <w:smallCaps w:val="0"/>
                <w:noProof/>
                <w:szCs w:val="22"/>
              </w:rPr>
              <w:tab/>
            </w:r>
            <w:r w:rsidRPr="00C95B22">
              <w:rPr>
                <w:rStyle w:val="a7"/>
                <w:noProof/>
              </w:rPr>
              <w:t>阅读对象</w:t>
            </w:r>
            <w:r>
              <w:rPr>
                <w:noProof/>
                <w:webHidden/>
              </w:rPr>
              <w:tab/>
            </w:r>
            <w:r>
              <w:rPr>
                <w:noProof/>
                <w:webHidden/>
              </w:rPr>
              <w:fldChar w:fldCharType="begin"/>
            </w:r>
            <w:r>
              <w:rPr>
                <w:noProof/>
                <w:webHidden/>
              </w:rPr>
              <w:instrText xml:space="preserve"> PAGEREF _Toc5961194 \h </w:instrText>
            </w:r>
            <w:r>
              <w:rPr>
                <w:noProof/>
                <w:webHidden/>
              </w:rPr>
            </w:r>
            <w:r>
              <w:rPr>
                <w:noProof/>
                <w:webHidden/>
              </w:rPr>
              <w:fldChar w:fldCharType="separate"/>
            </w:r>
            <w:r>
              <w:rPr>
                <w:noProof/>
                <w:webHidden/>
              </w:rPr>
              <w:t>7</w:t>
            </w:r>
            <w:r>
              <w:rPr>
                <w:noProof/>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195" w:history="1">
            <w:r w:rsidRPr="00C95B22">
              <w:rPr>
                <w:rStyle w:val="a7"/>
                <w:noProof/>
              </w:rPr>
              <w:t>1.3</w:t>
            </w:r>
            <w:r>
              <w:rPr>
                <w:rFonts w:asciiTheme="minorHAnsi" w:eastAsiaTheme="minorEastAsia" w:hAnsiTheme="minorHAnsi" w:cstheme="minorBidi"/>
                <w:smallCaps w:val="0"/>
                <w:noProof/>
                <w:szCs w:val="22"/>
              </w:rPr>
              <w:tab/>
            </w:r>
            <w:r w:rsidRPr="00C95B22">
              <w:rPr>
                <w:rStyle w:val="a7"/>
                <w:noProof/>
              </w:rPr>
              <w:t>名词术语</w:t>
            </w:r>
            <w:r>
              <w:rPr>
                <w:noProof/>
                <w:webHidden/>
              </w:rPr>
              <w:tab/>
            </w:r>
            <w:r>
              <w:rPr>
                <w:noProof/>
                <w:webHidden/>
              </w:rPr>
              <w:fldChar w:fldCharType="begin"/>
            </w:r>
            <w:r>
              <w:rPr>
                <w:noProof/>
                <w:webHidden/>
              </w:rPr>
              <w:instrText xml:space="preserve"> PAGEREF _Toc5961195 \h </w:instrText>
            </w:r>
            <w:r>
              <w:rPr>
                <w:noProof/>
                <w:webHidden/>
              </w:rPr>
            </w:r>
            <w:r>
              <w:rPr>
                <w:noProof/>
                <w:webHidden/>
              </w:rPr>
              <w:fldChar w:fldCharType="separate"/>
            </w:r>
            <w:r>
              <w:rPr>
                <w:noProof/>
                <w:webHidden/>
              </w:rPr>
              <w:t>7</w:t>
            </w:r>
            <w:r>
              <w:rPr>
                <w:noProof/>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196" w:history="1">
            <w:r w:rsidRPr="00C95B22">
              <w:rPr>
                <w:rStyle w:val="a7"/>
                <w:noProof/>
              </w:rPr>
              <w:t>1.4</w:t>
            </w:r>
            <w:r>
              <w:rPr>
                <w:rFonts w:asciiTheme="minorHAnsi" w:eastAsiaTheme="minorEastAsia" w:hAnsiTheme="minorHAnsi" w:cstheme="minorBidi"/>
                <w:smallCaps w:val="0"/>
                <w:noProof/>
                <w:szCs w:val="22"/>
              </w:rPr>
              <w:tab/>
            </w:r>
            <w:r w:rsidRPr="00C95B22">
              <w:rPr>
                <w:rStyle w:val="a7"/>
                <w:noProof/>
              </w:rPr>
              <w:t>参考资料</w:t>
            </w:r>
            <w:r>
              <w:rPr>
                <w:noProof/>
                <w:webHidden/>
              </w:rPr>
              <w:tab/>
            </w:r>
            <w:r>
              <w:rPr>
                <w:noProof/>
                <w:webHidden/>
              </w:rPr>
              <w:fldChar w:fldCharType="begin"/>
            </w:r>
            <w:r>
              <w:rPr>
                <w:noProof/>
                <w:webHidden/>
              </w:rPr>
              <w:instrText xml:space="preserve"> PAGEREF _Toc5961196 \h </w:instrText>
            </w:r>
            <w:r>
              <w:rPr>
                <w:noProof/>
                <w:webHidden/>
              </w:rPr>
            </w:r>
            <w:r>
              <w:rPr>
                <w:noProof/>
                <w:webHidden/>
              </w:rPr>
              <w:fldChar w:fldCharType="separate"/>
            </w:r>
            <w:r>
              <w:rPr>
                <w:noProof/>
                <w:webHidden/>
              </w:rPr>
              <w:t>7</w:t>
            </w:r>
            <w:r>
              <w:rPr>
                <w:noProof/>
                <w:webHidden/>
              </w:rPr>
              <w:fldChar w:fldCharType="end"/>
            </w:r>
          </w:hyperlink>
        </w:p>
        <w:p w:rsidR="007E597D" w:rsidRDefault="007E597D">
          <w:pPr>
            <w:pStyle w:val="TOC1"/>
            <w:tabs>
              <w:tab w:val="left" w:pos="1134"/>
              <w:tab w:val="right" w:leader="dot" w:pos="9061"/>
            </w:tabs>
            <w:rPr>
              <w:rFonts w:asciiTheme="minorHAnsi" w:eastAsiaTheme="minorEastAsia" w:hAnsiTheme="minorHAnsi" w:cstheme="minorBidi"/>
              <w:b w:val="0"/>
              <w:bCs w:val="0"/>
              <w:caps w:val="0"/>
              <w:noProof/>
              <w:szCs w:val="22"/>
            </w:rPr>
          </w:pPr>
          <w:hyperlink w:anchor="_Toc5961197" w:history="1">
            <w:r w:rsidRPr="00C95B22">
              <w:rPr>
                <w:rStyle w:val="a7"/>
                <w:noProof/>
              </w:rPr>
              <w:t>第</w:t>
            </w:r>
            <w:r w:rsidRPr="00C95B22">
              <w:rPr>
                <w:rStyle w:val="a7"/>
                <w:noProof/>
              </w:rPr>
              <w:t>2</w:t>
            </w:r>
            <w:r w:rsidRPr="00C95B22">
              <w:rPr>
                <w:rStyle w:val="a7"/>
                <w:noProof/>
              </w:rPr>
              <w:t>章</w:t>
            </w:r>
            <w:r>
              <w:rPr>
                <w:rFonts w:asciiTheme="minorHAnsi" w:eastAsiaTheme="minorEastAsia" w:hAnsiTheme="minorHAnsi" w:cstheme="minorBidi"/>
                <w:b w:val="0"/>
                <w:bCs w:val="0"/>
                <w:caps w:val="0"/>
                <w:noProof/>
                <w:szCs w:val="22"/>
              </w:rPr>
              <w:tab/>
            </w:r>
            <w:r w:rsidRPr="00C95B22">
              <w:rPr>
                <w:rStyle w:val="a7"/>
                <w:noProof/>
              </w:rPr>
              <w:t>总体功能</w:t>
            </w:r>
            <w:r>
              <w:rPr>
                <w:noProof/>
                <w:webHidden/>
              </w:rPr>
              <w:tab/>
            </w:r>
            <w:r>
              <w:rPr>
                <w:noProof/>
                <w:webHidden/>
              </w:rPr>
              <w:fldChar w:fldCharType="begin"/>
            </w:r>
            <w:r>
              <w:rPr>
                <w:noProof/>
                <w:webHidden/>
              </w:rPr>
              <w:instrText xml:space="preserve"> PAGEREF _Toc5961197 \h </w:instrText>
            </w:r>
            <w:r>
              <w:rPr>
                <w:noProof/>
                <w:webHidden/>
              </w:rPr>
            </w:r>
            <w:r>
              <w:rPr>
                <w:noProof/>
                <w:webHidden/>
              </w:rPr>
              <w:fldChar w:fldCharType="separate"/>
            </w:r>
            <w:r>
              <w:rPr>
                <w:noProof/>
                <w:webHidden/>
              </w:rPr>
              <w:t>8</w:t>
            </w:r>
            <w:r>
              <w:rPr>
                <w:noProof/>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198" w:history="1">
            <w:r w:rsidRPr="00C95B22">
              <w:rPr>
                <w:rStyle w:val="a7"/>
                <w:noProof/>
              </w:rPr>
              <w:t>2.1</w:t>
            </w:r>
            <w:r>
              <w:rPr>
                <w:rFonts w:asciiTheme="minorHAnsi" w:eastAsiaTheme="minorEastAsia" w:hAnsiTheme="minorHAnsi" w:cstheme="minorBidi"/>
                <w:smallCaps w:val="0"/>
                <w:noProof/>
                <w:szCs w:val="22"/>
              </w:rPr>
              <w:tab/>
            </w:r>
            <w:r w:rsidRPr="00C95B22">
              <w:rPr>
                <w:rStyle w:val="a7"/>
                <w:noProof/>
              </w:rPr>
              <w:t>功能列表</w:t>
            </w:r>
            <w:r>
              <w:rPr>
                <w:noProof/>
                <w:webHidden/>
              </w:rPr>
              <w:tab/>
            </w:r>
            <w:r>
              <w:rPr>
                <w:noProof/>
                <w:webHidden/>
              </w:rPr>
              <w:fldChar w:fldCharType="begin"/>
            </w:r>
            <w:r>
              <w:rPr>
                <w:noProof/>
                <w:webHidden/>
              </w:rPr>
              <w:instrText xml:space="preserve"> PAGEREF _Toc5961198 \h </w:instrText>
            </w:r>
            <w:r>
              <w:rPr>
                <w:noProof/>
                <w:webHidden/>
              </w:rPr>
            </w:r>
            <w:r>
              <w:rPr>
                <w:noProof/>
                <w:webHidden/>
              </w:rPr>
              <w:fldChar w:fldCharType="separate"/>
            </w:r>
            <w:r>
              <w:rPr>
                <w:noProof/>
                <w:webHidden/>
              </w:rPr>
              <w:t>8</w:t>
            </w:r>
            <w:r>
              <w:rPr>
                <w:noProof/>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199" w:history="1">
            <w:r w:rsidRPr="00C95B22">
              <w:rPr>
                <w:rStyle w:val="a7"/>
                <w:noProof/>
              </w:rPr>
              <w:t>2.2</w:t>
            </w:r>
            <w:r>
              <w:rPr>
                <w:rFonts w:asciiTheme="minorHAnsi" w:eastAsiaTheme="minorEastAsia" w:hAnsiTheme="minorHAnsi" w:cstheme="minorBidi"/>
                <w:smallCaps w:val="0"/>
                <w:noProof/>
                <w:szCs w:val="22"/>
              </w:rPr>
              <w:tab/>
            </w:r>
            <w:r w:rsidRPr="00C95B22">
              <w:rPr>
                <w:rStyle w:val="a7"/>
                <w:noProof/>
              </w:rPr>
              <w:t>功能流程</w:t>
            </w:r>
            <w:r>
              <w:rPr>
                <w:noProof/>
                <w:webHidden/>
              </w:rPr>
              <w:tab/>
            </w:r>
            <w:r>
              <w:rPr>
                <w:noProof/>
                <w:webHidden/>
              </w:rPr>
              <w:fldChar w:fldCharType="begin"/>
            </w:r>
            <w:r>
              <w:rPr>
                <w:noProof/>
                <w:webHidden/>
              </w:rPr>
              <w:instrText xml:space="preserve"> PAGEREF _Toc5961199 \h </w:instrText>
            </w:r>
            <w:r>
              <w:rPr>
                <w:noProof/>
                <w:webHidden/>
              </w:rPr>
            </w:r>
            <w:r>
              <w:rPr>
                <w:noProof/>
                <w:webHidden/>
              </w:rPr>
              <w:fldChar w:fldCharType="separate"/>
            </w:r>
            <w:r>
              <w:rPr>
                <w:noProof/>
                <w:webHidden/>
              </w:rPr>
              <w:t>8</w:t>
            </w:r>
            <w:r>
              <w:rPr>
                <w:noProof/>
                <w:webHidden/>
              </w:rPr>
              <w:fldChar w:fldCharType="end"/>
            </w:r>
          </w:hyperlink>
        </w:p>
        <w:p w:rsidR="007E597D" w:rsidRDefault="007E597D">
          <w:pPr>
            <w:pStyle w:val="TOC1"/>
            <w:tabs>
              <w:tab w:val="left" w:pos="1134"/>
              <w:tab w:val="right" w:leader="dot" w:pos="9061"/>
            </w:tabs>
            <w:rPr>
              <w:rFonts w:asciiTheme="minorHAnsi" w:eastAsiaTheme="minorEastAsia" w:hAnsiTheme="minorHAnsi" w:cstheme="minorBidi"/>
              <w:b w:val="0"/>
              <w:bCs w:val="0"/>
              <w:caps w:val="0"/>
              <w:noProof/>
              <w:szCs w:val="22"/>
            </w:rPr>
          </w:pPr>
          <w:hyperlink w:anchor="_Toc5961200" w:history="1">
            <w:r w:rsidRPr="00C95B22">
              <w:rPr>
                <w:rStyle w:val="a7"/>
                <w:noProof/>
              </w:rPr>
              <w:t>第</w:t>
            </w:r>
            <w:r w:rsidRPr="00C95B22">
              <w:rPr>
                <w:rStyle w:val="a7"/>
                <w:noProof/>
              </w:rPr>
              <w:t>3</w:t>
            </w:r>
            <w:r w:rsidRPr="00C95B22">
              <w:rPr>
                <w:rStyle w:val="a7"/>
                <w:noProof/>
              </w:rPr>
              <w:t>章</w:t>
            </w:r>
            <w:r>
              <w:rPr>
                <w:rFonts w:asciiTheme="minorHAnsi" w:eastAsiaTheme="minorEastAsia" w:hAnsiTheme="minorHAnsi" w:cstheme="minorBidi"/>
                <w:b w:val="0"/>
                <w:bCs w:val="0"/>
                <w:caps w:val="0"/>
                <w:noProof/>
                <w:szCs w:val="22"/>
              </w:rPr>
              <w:tab/>
            </w:r>
            <w:r w:rsidRPr="00C95B22">
              <w:rPr>
                <w:rStyle w:val="a7"/>
                <w:noProof/>
              </w:rPr>
              <w:t>微信公众号</w:t>
            </w:r>
            <w:r>
              <w:rPr>
                <w:noProof/>
                <w:webHidden/>
              </w:rPr>
              <w:tab/>
            </w:r>
            <w:r>
              <w:rPr>
                <w:noProof/>
                <w:webHidden/>
              </w:rPr>
              <w:fldChar w:fldCharType="begin"/>
            </w:r>
            <w:r>
              <w:rPr>
                <w:noProof/>
                <w:webHidden/>
              </w:rPr>
              <w:instrText xml:space="preserve"> PAGEREF _Toc5961200 \h </w:instrText>
            </w:r>
            <w:r>
              <w:rPr>
                <w:noProof/>
                <w:webHidden/>
              </w:rPr>
            </w:r>
            <w:r>
              <w:rPr>
                <w:noProof/>
                <w:webHidden/>
              </w:rPr>
              <w:fldChar w:fldCharType="separate"/>
            </w:r>
            <w:r>
              <w:rPr>
                <w:noProof/>
                <w:webHidden/>
              </w:rPr>
              <w:t>9</w:t>
            </w:r>
            <w:r>
              <w:rPr>
                <w:noProof/>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201" w:history="1">
            <w:r w:rsidRPr="00C95B22">
              <w:rPr>
                <w:rStyle w:val="a7"/>
                <w:noProof/>
              </w:rPr>
              <w:t>3.1</w:t>
            </w:r>
            <w:r>
              <w:rPr>
                <w:rFonts w:asciiTheme="minorHAnsi" w:eastAsiaTheme="minorEastAsia" w:hAnsiTheme="minorHAnsi" w:cstheme="minorBidi"/>
                <w:smallCaps w:val="0"/>
                <w:noProof/>
                <w:szCs w:val="22"/>
              </w:rPr>
              <w:tab/>
            </w:r>
            <w:r w:rsidRPr="00C95B22">
              <w:rPr>
                <w:rStyle w:val="a7"/>
                <w:noProof/>
              </w:rPr>
              <w:t>公众号菜单</w:t>
            </w:r>
            <w:r>
              <w:rPr>
                <w:noProof/>
                <w:webHidden/>
              </w:rPr>
              <w:tab/>
            </w:r>
            <w:r>
              <w:rPr>
                <w:noProof/>
                <w:webHidden/>
              </w:rPr>
              <w:fldChar w:fldCharType="begin"/>
            </w:r>
            <w:r>
              <w:rPr>
                <w:noProof/>
                <w:webHidden/>
              </w:rPr>
              <w:instrText xml:space="preserve"> PAGEREF _Toc5961201 \h </w:instrText>
            </w:r>
            <w:r>
              <w:rPr>
                <w:noProof/>
                <w:webHidden/>
              </w:rPr>
            </w:r>
            <w:r>
              <w:rPr>
                <w:noProof/>
                <w:webHidden/>
              </w:rPr>
              <w:fldChar w:fldCharType="separate"/>
            </w:r>
            <w:r>
              <w:rPr>
                <w:noProof/>
                <w:webHidden/>
              </w:rPr>
              <w:t>9</w:t>
            </w:r>
            <w:r>
              <w:rPr>
                <w:noProof/>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02" w:history="1">
            <w:r w:rsidRPr="00C95B22">
              <w:rPr>
                <w:rStyle w:val="a7"/>
              </w:rPr>
              <w:t>3.1.1</w:t>
            </w:r>
            <w:r>
              <w:rPr>
                <w:rFonts w:asciiTheme="minorHAnsi" w:eastAsiaTheme="minorEastAsia" w:hAnsiTheme="minorHAnsi" w:cstheme="minorBidi"/>
                <w:iCs w:val="0"/>
                <w:szCs w:val="22"/>
              </w:rPr>
              <w:tab/>
            </w:r>
            <w:r w:rsidRPr="00C95B22">
              <w:rPr>
                <w:rStyle w:val="a7"/>
              </w:rPr>
              <w:t>预定酒店</w:t>
            </w:r>
            <w:r>
              <w:rPr>
                <w:webHidden/>
              </w:rPr>
              <w:tab/>
            </w:r>
            <w:r>
              <w:rPr>
                <w:webHidden/>
              </w:rPr>
              <w:fldChar w:fldCharType="begin"/>
            </w:r>
            <w:r>
              <w:rPr>
                <w:webHidden/>
              </w:rPr>
              <w:instrText xml:space="preserve"> PAGEREF _Toc5961202 \h </w:instrText>
            </w:r>
            <w:r>
              <w:rPr>
                <w:webHidden/>
              </w:rPr>
            </w:r>
            <w:r>
              <w:rPr>
                <w:webHidden/>
              </w:rPr>
              <w:fldChar w:fldCharType="separate"/>
            </w:r>
            <w:r>
              <w:rPr>
                <w:webHidden/>
              </w:rPr>
              <w:t>9</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03" w:history="1">
            <w:r w:rsidRPr="00C95B22">
              <w:rPr>
                <w:rStyle w:val="a7"/>
              </w:rPr>
              <w:t>3.1.2</w:t>
            </w:r>
            <w:r>
              <w:rPr>
                <w:rFonts w:asciiTheme="minorHAnsi" w:eastAsiaTheme="minorEastAsia" w:hAnsiTheme="minorHAnsi" w:cstheme="minorBidi"/>
                <w:iCs w:val="0"/>
                <w:szCs w:val="22"/>
              </w:rPr>
              <w:tab/>
            </w:r>
            <w:r w:rsidRPr="00C95B22">
              <w:rPr>
                <w:rStyle w:val="a7"/>
              </w:rPr>
              <w:t>消息通知</w:t>
            </w:r>
            <w:r>
              <w:rPr>
                <w:webHidden/>
              </w:rPr>
              <w:tab/>
            </w:r>
            <w:r>
              <w:rPr>
                <w:webHidden/>
              </w:rPr>
              <w:fldChar w:fldCharType="begin"/>
            </w:r>
            <w:r>
              <w:rPr>
                <w:webHidden/>
              </w:rPr>
              <w:instrText xml:space="preserve"> PAGEREF _Toc5961203 \h </w:instrText>
            </w:r>
            <w:r>
              <w:rPr>
                <w:webHidden/>
              </w:rPr>
            </w:r>
            <w:r>
              <w:rPr>
                <w:webHidden/>
              </w:rPr>
              <w:fldChar w:fldCharType="separate"/>
            </w:r>
            <w:r>
              <w:rPr>
                <w:webHidden/>
              </w:rPr>
              <w:t>9</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04" w:history="1">
            <w:r w:rsidRPr="00C95B22">
              <w:rPr>
                <w:rStyle w:val="a7"/>
              </w:rPr>
              <w:t>3.1.3</w:t>
            </w:r>
            <w:r>
              <w:rPr>
                <w:rFonts w:asciiTheme="minorHAnsi" w:eastAsiaTheme="minorEastAsia" w:hAnsiTheme="minorHAnsi" w:cstheme="minorBidi"/>
                <w:iCs w:val="0"/>
                <w:szCs w:val="22"/>
              </w:rPr>
              <w:tab/>
            </w:r>
            <w:r w:rsidRPr="00C95B22">
              <w:rPr>
                <w:rStyle w:val="a7"/>
              </w:rPr>
              <w:t>后台管理</w:t>
            </w:r>
            <w:r>
              <w:rPr>
                <w:webHidden/>
              </w:rPr>
              <w:tab/>
            </w:r>
            <w:r>
              <w:rPr>
                <w:webHidden/>
              </w:rPr>
              <w:fldChar w:fldCharType="begin"/>
            </w:r>
            <w:r>
              <w:rPr>
                <w:webHidden/>
              </w:rPr>
              <w:instrText xml:space="preserve"> PAGEREF _Toc5961204 \h </w:instrText>
            </w:r>
            <w:r>
              <w:rPr>
                <w:webHidden/>
              </w:rPr>
            </w:r>
            <w:r>
              <w:rPr>
                <w:webHidden/>
              </w:rPr>
              <w:fldChar w:fldCharType="separate"/>
            </w:r>
            <w:r>
              <w:rPr>
                <w:webHidden/>
              </w:rPr>
              <w:t>10</w:t>
            </w:r>
            <w:r>
              <w:rPr>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205" w:history="1">
            <w:r w:rsidRPr="00C95B22">
              <w:rPr>
                <w:rStyle w:val="a7"/>
                <w:noProof/>
              </w:rPr>
              <w:t>3.2</w:t>
            </w:r>
            <w:r>
              <w:rPr>
                <w:rFonts w:asciiTheme="minorHAnsi" w:eastAsiaTheme="minorEastAsia" w:hAnsiTheme="minorHAnsi" w:cstheme="minorBidi"/>
                <w:smallCaps w:val="0"/>
                <w:noProof/>
                <w:szCs w:val="22"/>
              </w:rPr>
              <w:tab/>
            </w:r>
            <w:r w:rsidRPr="00C95B22">
              <w:rPr>
                <w:rStyle w:val="a7"/>
                <w:noProof/>
              </w:rPr>
              <w:t>登录、忘记密码</w:t>
            </w:r>
            <w:r>
              <w:rPr>
                <w:noProof/>
                <w:webHidden/>
              </w:rPr>
              <w:tab/>
            </w:r>
            <w:r>
              <w:rPr>
                <w:noProof/>
                <w:webHidden/>
              </w:rPr>
              <w:fldChar w:fldCharType="begin"/>
            </w:r>
            <w:r>
              <w:rPr>
                <w:noProof/>
                <w:webHidden/>
              </w:rPr>
              <w:instrText xml:space="preserve"> PAGEREF _Toc5961205 \h </w:instrText>
            </w:r>
            <w:r>
              <w:rPr>
                <w:noProof/>
                <w:webHidden/>
              </w:rPr>
            </w:r>
            <w:r>
              <w:rPr>
                <w:noProof/>
                <w:webHidden/>
              </w:rPr>
              <w:fldChar w:fldCharType="separate"/>
            </w:r>
            <w:r>
              <w:rPr>
                <w:noProof/>
                <w:webHidden/>
              </w:rPr>
              <w:t>10</w:t>
            </w:r>
            <w:r>
              <w:rPr>
                <w:noProof/>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06" w:history="1">
            <w:r w:rsidRPr="00C95B22">
              <w:rPr>
                <w:rStyle w:val="a7"/>
              </w:rPr>
              <w:t>3.2.1</w:t>
            </w:r>
            <w:r>
              <w:rPr>
                <w:rFonts w:asciiTheme="minorHAnsi" w:eastAsiaTheme="minorEastAsia" w:hAnsiTheme="minorHAnsi" w:cstheme="minorBidi"/>
                <w:iCs w:val="0"/>
                <w:szCs w:val="22"/>
              </w:rPr>
              <w:tab/>
            </w:r>
            <w:r w:rsidRPr="00C95B22">
              <w:rPr>
                <w:rStyle w:val="a7"/>
              </w:rPr>
              <w:t>登录页</w:t>
            </w:r>
            <w:r>
              <w:rPr>
                <w:webHidden/>
              </w:rPr>
              <w:tab/>
            </w:r>
            <w:r>
              <w:rPr>
                <w:webHidden/>
              </w:rPr>
              <w:fldChar w:fldCharType="begin"/>
            </w:r>
            <w:r>
              <w:rPr>
                <w:webHidden/>
              </w:rPr>
              <w:instrText xml:space="preserve"> PAGEREF _Toc5961206 \h </w:instrText>
            </w:r>
            <w:r>
              <w:rPr>
                <w:webHidden/>
              </w:rPr>
            </w:r>
            <w:r>
              <w:rPr>
                <w:webHidden/>
              </w:rPr>
              <w:fldChar w:fldCharType="separate"/>
            </w:r>
            <w:r>
              <w:rPr>
                <w:webHidden/>
              </w:rPr>
              <w:t>10</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07" w:history="1">
            <w:r w:rsidRPr="00C95B22">
              <w:rPr>
                <w:rStyle w:val="a7"/>
              </w:rPr>
              <w:t>3.2.2</w:t>
            </w:r>
            <w:r>
              <w:rPr>
                <w:rFonts w:asciiTheme="minorHAnsi" w:eastAsiaTheme="minorEastAsia" w:hAnsiTheme="minorHAnsi" w:cstheme="minorBidi"/>
                <w:iCs w:val="0"/>
                <w:szCs w:val="22"/>
              </w:rPr>
              <w:tab/>
            </w:r>
            <w:r w:rsidRPr="00C95B22">
              <w:rPr>
                <w:rStyle w:val="a7"/>
              </w:rPr>
              <w:t>微信绑定</w:t>
            </w:r>
            <w:r>
              <w:rPr>
                <w:webHidden/>
              </w:rPr>
              <w:tab/>
            </w:r>
            <w:r>
              <w:rPr>
                <w:webHidden/>
              </w:rPr>
              <w:fldChar w:fldCharType="begin"/>
            </w:r>
            <w:r>
              <w:rPr>
                <w:webHidden/>
              </w:rPr>
              <w:instrText xml:space="preserve"> PAGEREF _Toc5961207 \h </w:instrText>
            </w:r>
            <w:r>
              <w:rPr>
                <w:webHidden/>
              </w:rPr>
            </w:r>
            <w:r>
              <w:rPr>
                <w:webHidden/>
              </w:rPr>
              <w:fldChar w:fldCharType="separate"/>
            </w:r>
            <w:r>
              <w:rPr>
                <w:webHidden/>
              </w:rPr>
              <w:t>11</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08" w:history="1">
            <w:r w:rsidRPr="00C95B22">
              <w:rPr>
                <w:rStyle w:val="a7"/>
              </w:rPr>
              <w:t>3.2.3</w:t>
            </w:r>
            <w:r>
              <w:rPr>
                <w:rFonts w:asciiTheme="minorHAnsi" w:eastAsiaTheme="minorEastAsia" w:hAnsiTheme="minorHAnsi" w:cstheme="minorBidi"/>
                <w:iCs w:val="0"/>
                <w:szCs w:val="22"/>
              </w:rPr>
              <w:tab/>
            </w:r>
            <w:r w:rsidRPr="00C95B22">
              <w:rPr>
                <w:rStyle w:val="a7"/>
              </w:rPr>
              <w:t>忘记密码</w:t>
            </w:r>
            <w:r>
              <w:rPr>
                <w:webHidden/>
              </w:rPr>
              <w:tab/>
            </w:r>
            <w:r>
              <w:rPr>
                <w:webHidden/>
              </w:rPr>
              <w:fldChar w:fldCharType="begin"/>
            </w:r>
            <w:r>
              <w:rPr>
                <w:webHidden/>
              </w:rPr>
              <w:instrText xml:space="preserve"> PAGEREF _Toc5961208 \h </w:instrText>
            </w:r>
            <w:r>
              <w:rPr>
                <w:webHidden/>
              </w:rPr>
            </w:r>
            <w:r>
              <w:rPr>
                <w:webHidden/>
              </w:rPr>
              <w:fldChar w:fldCharType="separate"/>
            </w:r>
            <w:r>
              <w:rPr>
                <w:webHidden/>
              </w:rPr>
              <w:t>12</w:t>
            </w:r>
            <w:r>
              <w:rPr>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209" w:history="1">
            <w:r w:rsidRPr="00C95B22">
              <w:rPr>
                <w:rStyle w:val="a7"/>
                <w:noProof/>
              </w:rPr>
              <w:t>3.3</w:t>
            </w:r>
            <w:r>
              <w:rPr>
                <w:rFonts w:asciiTheme="minorHAnsi" w:eastAsiaTheme="minorEastAsia" w:hAnsiTheme="minorHAnsi" w:cstheme="minorBidi"/>
                <w:smallCaps w:val="0"/>
                <w:noProof/>
                <w:szCs w:val="22"/>
              </w:rPr>
              <w:tab/>
            </w:r>
            <w:r w:rsidRPr="00C95B22">
              <w:rPr>
                <w:rStyle w:val="a7"/>
                <w:noProof/>
              </w:rPr>
              <w:t>首页</w:t>
            </w:r>
            <w:r>
              <w:rPr>
                <w:noProof/>
                <w:webHidden/>
              </w:rPr>
              <w:tab/>
            </w:r>
            <w:r>
              <w:rPr>
                <w:noProof/>
                <w:webHidden/>
              </w:rPr>
              <w:fldChar w:fldCharType="begin"/>
            </w:r>
            <w:r>
              <w:rPr>
                <w:noProof/>
                <w:webHidden/>
              </w:rPr>
              <w:instrText xml:space="preserve"> PAGEREF _Toc5961209 \h </w:instrText>
            </w:r>
            <w:r>
              <w:rPr>
                <w:noProof/>
                <w:webHidden/>
              </w:rPr>
            </w:r>
            <w:r>
              <w:rPr>
                <w:noProof/>
                <w:webHidden/>
              </w:rPr>
              <w:fldChar w:fldCharType="separate"/>
            </w:r>
            <w:r>
              <w:rPr>
                <w:noProof/>
                <w:webHidden/>
              </w:rPr>
              <w:t>13</w:t>
            </w:r>
            <w:r>
              <w:rPr>
                <w:noProof/>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10" w:history="1">
            <w:r w:rsidRPr="00C95B22">
              <w:rPr>
                <w:rStyle w:val="a7"/>
              </w:rPr>
              <w:t>3.3.1</w:t>
            </w:r>
            <w:r>
              <w:rPr>
                <w:rFonts w:asciiTheme="minorHAnsi" w:eastAsiaTheme="minorEastAsia" w:hAnsiTheme="minorHAnsi" w:cstheme="minorBidi"/>
                <w:iCs w:val="0"/>
                <w:szCs w:val="22"/>
              </w:rPr>
              <w:tab/>
            </w:r>
            <w:r w:rsidRPr="00C95B22">
              <w:rPr>
                <w:rStyle w:val="a7"/>
              </w:rPr>
              <w:t>选择地址</w:t>
            </w:r>
            <w:r>
              <w:rPr>
                <w:webHidden/>
              </w:rPr>
              <w:tab/>
            </w:r>
            <w:r>
              <w:rPr>
                <w:webHidden/>
              </w:rPr>
              <w:fldChar w:fldCharType="begin"/>
            </w:r>
            <w:r>
              <w:rPr>
                <w:webHidden/>
              </w:rPr>
              <w:instrText xml:space="preserve"> PAGEREF _Toc5961210 \h </w:instrText>
            </w:r>
            <w:r>
              <w:rPr>
                <w:webHidden/>
              </w:rPr>
            </w:r>
            <w:r>
              <w:rPr>
                <w:webHidden/>
              </w:rPr>
              <w:fldChar w:fldCharType="separate"/>
            </w:r>
            <w:r>
              <w:rPr>
                <w:webHidden/>
              </w:rPr>
              <w:t>14</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11" w:history="1">
            <w:r w:rsidRPr="00C95B22">
              <w:rPr>
                <w:rStyle w:val="a7"/>
              </w:rPr>
              <w:t>3.3.2</w:t>
            </w:r>
            <w:r>
              <w:rPr>
                <w:rFonts w:asciiTheme="minorHAnsi" w:eastAsiaTheme="minorEastAsia" w:hAnsiTheme="minorHAnsi" w:cstheme="minorBidi"/>
                <w:iCs w:val="0"/>
                <w:szCs w:val="22"/>
              </w:rPr>
              <w:tab/>
            </w:r>
            <w:r w:rsidRPr="00C95B22">
              <w:rPr>
                <w:rStyle w:val="a7"/>
              </w:rPr>
              <w:t>选择日期</w:t>
            </w:r>
            <w:r>
              <w:rPr>
                <w:webHidden/>
              </w:rPr>
              <w:tab/>
            </w:r>
            <w:r>
              <w:rPr>
                <w:webHidden/>
              </w:rPr>
              <w:fldChar w:fldCharType="begin"/>
            </w:r>
            <w:r>
              <w:rPr>
                <w:webHidden/>
              </w:rPr>
              <w:instrText xml:space="preserve"> PAGEREF _Toc5961211 \h </w:instrText>
            </w:r>
            <w:r>
              <w:rPr>
                <w:webHidden/>
              </w:rPr>
            </w:r>
            <w:r>
              <w:rPr>
                <w:webHidden/>
              </w:rPr>
              <w:fldChar w:fldCharType="separate"/>
            </w:r>
            <w:r>
              <w:rPr>
                <w:webHidden/>
              </w:rPr>
              <w:t>15</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12" w:history="1">
            <w:r w:rsidRPr="00C95B22">
              <w:rPr>
                <w:rStyle w:val="a7"/>
              </w:rPr>
              <w:t>3.3.3</w:t>
            </w:r>
            <w:r>
              <w:rPr>
                <w:rFonts w:asciiTheme="minorHAnsi" w:eastAsiaTheme="minorEastAsia" w:hAnsiTheme="minorHAnsi" w:cstheme="minorBidi"/>
                <w:iCs w:val="0"/>
                <w:szCs w:val="22"/>
              </w:rPr>
              <w:tab/>
            </w:r>
            <w:r w:rsidRPr="00C95B22">
              <w:rPr>
                <w:rStyle w:val="a7"/>
              </w:rPr>
              <w:t>搜索</w:t>
            </w:r>
            <w:r>
              <w:rPr>
                <w:webHidden/>
              </w:rPr>
              <w:tab/>
            </w:r>
            <w:r>
              <w:rPr>
                <w:webHidden/>
              </w:rPr>
              <w:fldChar w:fldCharType="begin"/>
            </w:r>
            <w:r>
              <w:rPr>
                <w:webHidden/>
              </w:rPr>
              <w:instrText xml:space="preserve"> PAGEREF _Toc5961212 \h </w:instrText>
            </w:r>
            <w:r>
              <w:rPr>
                <w:webHidden/>
              </w:rPr>
            </w:r>
            <w:r>
              <w:rPr>
                <w:webHidden/>
              </w:rPr>
              <w:fldChar w:fldCharType="separate"/>
            </w:r>
            <w:r>
              <w:rPr>
                <w:webHidden/>
              </w:rPr>
              <w:t>16</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13" w:history="1">
            <w:r w:rsidRPr="00C95B22">
              <w:rPr>
                <w:rStyle w:val="a7"/>
              </w:rPr>
              <w:t>3.3.4</w:t>
            </w:r>
            <w:r>
              <w:rPr>
                <w:rFonts w:asciiTheme="minorHAnsi" w:eastAsiaTheme="minorEastAsia" w:hAnsiTheme="minorHAnsi" w:cstheme="minorBidi"/>
                <w:iCs w:val="0"/>
                <w:szCs w:val="22"/>
              </w:rPr>
              <w:tab/>
            </w:r>
            <w:r w:rsidRPr="00C95B22">
              <w:rPr>
                <w:rStyle w:val="a7"/>
              </w:rPr>
              <w:t>价格筛选</w:t>
            </w:r>
            <w:r>
              <w:rPr>
                <w:webHidden/>
              </w:rPr>
              <w:tab/>
            </w:r>
            <w:r>
              <w:rPr>
                <w:webHidden/>
              </w:rPr>
              <w:fldChar w:fldCharType="begin"/>
            </w:r>
            <w:r>
              <w:rPr>
                <w:webHidden/>
              </w:rPr>
              <w:instrText xml:space="preserve"> PAGEREF _Toc5961213 \h </w:instrText>
            </w:r>
            <w:r>
              <w:rPr>
                <w:webHidden/>
              </w:rPr>
            </w:r>
            <w:r>
              <w:rPr>
                <w:webHidden/>
              </w:rPr>
              <w:fldChar w:fldCharType="separate"/>
            </w:r>
            <w:r>
              <w:rPr>
                <w:webHidden/>
              </w:rPr>
              <w:t>17</w:t>
            </w:r>
            <w:r>
              <w:rPr>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214" w:history="1">
            <w:r w:rsidRPr="00C95B22">
              <w:rPr>
                <w:rStyle w:val="a7"/>
                <w:noProof/>
              </w:rPr>
              <w:t>3.4</w:t>
            </w:r>
            <w:r>
              <w:rPr>
                <w:rFonts w:asciiTheme="minorHAnsi" w:eastAsiaTheme="minorEastAsia" w:hAnsiTheme="minorHAnsi" w:cstheme="minorBidi"/>
                <w:smallCaps w:val="0"/>
                <w:noProof/>
                <w:szCs w:val="22"/>
              </w:rPr>
              <w:tab/>
            </w:r>
            <w:r w:rsidRPr="00C95B22">
              <w:rPr>
                <w:rStyle w:val="a7"/>
                <w:noProof/>
              </w:rPr>
              <w:t>酒店预订</w:t>
            </w:r>
            <w:r>
              <w:rPr>
                <w:noProof/>
                <w:webHidden/>
              </w:rPr>
              <w:tab/>
            </w:r>
            <w:r>
              <w:rPr>
                <w:noProof/>
                <w:webHidden/>
              </w:rPr>
              <w:fldChar w:fldCharType="begin"/>
            </w:r>
            <w:r>
              <w:rPr>
                <w:noProof/>
                <w:webHidden/>
              </w:rPr>
              <w:instrText xml:space="preserve"> PAGEREF _Toc5961214 \h </w:instrText>
            </w:r>
            <w:r>
              <w:rPr>
                <w:noProof/>
                <w:webHidden/>
              </w:rPr>
            </w:r>
            <w:r>
              <w:rPr>
                <w:noProof/>
                <w:webHidden/>
              </w:rPr>
              <w:fldChar w:fldCharType="separate"/>
            </w:r>
            <w:r>
              <w:rPr>
                <w:noProof/>
                <w:webHidden/>
              </w:rPr>
              <w:t>18</w:t>
            </w:r>
            <w:r>
              <w:rPr>
                <w:noProof/>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15" w:history="1">
            <w:r w:rsidRPr="00C95B22">
              <w:rPr>
                <w:rStyle w:val="a7"/>
              </w:rPr>
              <w:t>3.4.1</w:t>
            </w:r>
            <w:r>
              <w:rPr>
                <w:rFonts w:asciiTheme="minorHAnsi" w:eastAsiaTheme="minorEastAsia" w:hAnsiTheme="minorHAnsi" w:cstheme="minorBidi"/>
                <w:iCs w:val="0"/>
                <w:szCs w:val="22"/>
              </w:rPr>
              <w:tab/>
            </w:r>
            <w:r w:rsidRPr="00C95B22">
              <w:rPr>
                <w:rStyle w:val="a7"/>
              </w:rPr>
              <w:t>选择酒店</w:t>
            </w:r>
            <w:r>
              <w:rPr>
                <w:webHidden/>
              </w:rPr>
              <w:tab/>
            </w:r>
            <w:r>
              <w:rPr>
                <w:webHidden/>
              </w:rPr>
              <w:fldChar w:fldCharType="begin"/>
            </w:r>
            <w:r>
              <w:rPr>
                <w:webHidden/>
              </w:rPr>
              <w:instrText xml:space="preserve"> PAGEREF _Toc5961215 \h </w:instrText>
            </w:r>
            <w:r>
              <w:rPr>
                <w:webHidden/>
              </w:rPr>
            </w:r>
            <w:r>
              <w:rPr>
                <w:webHidden/>
              </w:rPr>
              <w:fldChar w:fldCharType="separate"/>
            </w:r>
            <w:r>
              <w:rPr>
                <w:webHidden/>
              </w:rPr>
              <w:t>18</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16" w:history="1">
            <w:r w:rsidRPr="00C95B22">
              <w:rPr>
                <w:rStyle w:val="a7"/>
              </w:rPr>
              <w:t>3.4.2</w:t>
            </w:r>
            <w:r>
              <w:rPr>
                <w:rFonts w:asciiTheme="minorHAnsi" w:eastAsiaTheme="minorEastAsia" w:hAnsiTheme="minorHAnsi" w:cstheme="minorBidi"/>
                <w:iCs w:val="0"/>
                <w:szCs w:val="22"/>
              </w:rPr>
              <w:tab/>
            </w:r>
            <w:r w:rsidRPr="00C95B22">
              <w:rPr>
                <w:rStyle w:val="a7"/>
              </w:rPr>
              <w:t>智能排序</w:t>
            </w:r>
            <w:r>
              <w:rPr>
                <w:webHidden/>
              </w:rPr>
              <w:tab/>
            </w:r>
            <w:r>
              <w:rPr>
                <w:webHidden/>
              </w:rPr>
              <w:fldChar w:fldCharType="begin"/>
            </w:r>
            <w:r>
              <w:rPr>
                <w:webHidden/>
              </w:rPr>
              <w:instrText xml:space="preserve"> PAGEREF _Toc5961216 \h </w:instrText>
            </w:r>
            <w:r>
              <w:rPr>
                <w:webHidden/>
              </w:rPr>
            </w:r>
            <w:r>
              <w:rPr>
                <w:webHidden/>
              </w:rPr>
              <w:fldChar w:fldCharType="separate"/>
            </w:r>
            <w:r>
              <w:rPr>
                <w:webHidden/>
              </w:rPr>
              <w:t>19</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17" w:history="1">
            <w:r w:rsidRPr="00C95B22">
              <w:rPr>
                <w:rStyle w:val="a7"/>
              </w:rPr>
              <w:t>3.4.3</w:t>
            </w:r>
            <w:r>
              <w:rPr>
                <w:rFonts w:asciiTheme="minorHAnsi" w:eastAsiaTheme="minorEastAsia" w:hAnsiTheme="minorHAnsi" w:cstheme="minorBidi"/>
                <w:iCs w:val="0"/>
                <w:szCs w:val="22"/>
              </w:rPr>
              <w:tab/>
            </w:r>
            <w:r w:rsidRPr="00C95B22">
              <w:rPr>
                <w:rStyle w:val="a7"/>
              </w:rPr>
              <w:t>位置区域筛选</w:t>
            </w:r>
            <w:r>
              <w:rPr>
                <w:webHidden/>
              </w:rPr>
              <w:tab/>
            </w:r>
            <w:r>
              <w:rPr>
                <w:webHidden/>
              </w:rPr>
              <w:fldChar w:fldCharType="begin"/>
            </w:r>
            <w:r>
              <w:rPr>
                <w:webHidden/>
              </w:rPr>
              <w:instrText xml:space="preserve"> PAGEREF _Toc5961217 \h </w:instrText>
            </w:r>
            <w:r>
              <w:rPr>
                <w:webHidden/>
              </w:rPr>
            </w:r>
            <w:r>
              <w:rPr>
                <w:webHidden/>
              </w:rPr>
              <w:fldChar w:fldCharType="separate"/>
            </w:r>
            <w:r>
              <w:rPr>
                <w:webHidden/>
              </w:rPr>
              <w:t>20</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18" w:history="1">
            <w:r w:rsidRPr="00C95B22">
              <w:rPr>
                <w:rStyle w:val="a7"/>
              </w:rPr>
              <w:t>3.4.4</w:t>
            </w:r>
            <w:r>
              <w:rPr>
                <w:rFonts w:asciiTheme="minorHAnsi" w:eastAsiaTheme="minorEastAsia" w:hAnsiTheme="minorHAnsi" w:cstheme="minorBidi"/>
                <w:iCs w:val="0"/>
                <w:szCs w:val="22"/>
              </w:rPr>
              <w:tab/>
            </w:r>
            <w:r w:rsidRPr="00C95B22">
              <w:rPr>
                <w:rStyle w:val="a7"/>
              </w:rPr>
              <w:t>星级</w:t>
            </w:r>
            <w:r w:rsidRPr="00C95B22">
              <w:rPr>
                <w:rStyle w:val="a7"/>
              </w:rPr>
              <w:t>/</w:t>
            </w:r>
            <w:r w:rsidRPr="00C95B22">
              <w:rPr>
                <w:rStyle w:val="a7"/>
              </w:rPr>
              <w:t>价格筛选</w:t>
            </w:r>
            <w:r>
              <w:rPr>
                <w:webHidden/>
              </w:rPr>
              <w:tab/>
            </w:r>
            <w:r>
              <w:rPr>
                <w:webHidden/>
              </w:rPr>
              <w:fldChar w:fldCharType="begin"/>
            </w:r>
            <w:r>
              <w:rPr>
                <w:webHidden/>
              </w:rPr>
              <w:instrText xml:space="preserve"> PAGEREF _Toc5961218 \h </w:instrText>
            </w:r>
            <w:r>
              <w:rPr>
                <w:webHidden/>
              </w:rPr>
            </w:r>
            <w:r>
              <w:rPr>
                <w:webHidden/>
              </w:rPr>
              <w:fldChar w:fldCharType="separate"/>
            </w:r>
            <w:r>
              <w:rPr>
                <w:webHidden/>
              </w:rPr>
              <w:t>21</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19" w:history="1">
            <w:r w:rsidRPr="00C95B22">
              <w:rPr>
                <w:rStyle w:val="a7"/>
              </w:rPr>
              <w:t>3.4.5</w:t>
            </w:r>
            <w:r>
              <w:rPr>
                <w:rFonts w:asciiTheme="minorHAnsi" w:eastAsiaTheme="minorEastAsia" w:hAnsiTheme="minorHAnsi" w:cstheme="minorBidi"/>
                <w:iCs w:val="0"/>
                <w:szCs w:val="22"/>
              </w:rPr>
              <w:tab/>
            </w:r>
            <w:r w:rsidRPr="00C95B22">
              <w:rPr>
                <w:rStyle w:val="a7"/>
              </w:rPr>
              <w:t>酒店详情</w:t>
            </w:r>
            <w:r>
              <w:rPr>
                <w:webHidden/>
              </w:rPr>
              <w:tab/>
            </w:r>
            <w:r>
              <w:rPr>
                <w:webHidden/>
              </w:rPr>
              <w:fldChar w:fldCharType="begin"/>
            </w:r>
            <w:r>
              <w:rPr>
                <w:webHidden/>
              </w:rPr>
              <w:instrText xml:space="preserve"> PAGEREF _Toc5961219 \h </w:instrText>
            </w:r>
            <w:r>
              <w:rPr>
                <w:webHidden/>
              </w:rPr>
            </w:r>
            <w:r>
              <w:rPr>
                <w:webHidden/>
              </w:rPr>
              <w:fldChar w:fldCharType="separate"/>
            </w:r>
            <w:r>
              <w:rPr>
                <w:webHidden/>
              </w:rPr>
              <w:t>22</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20" w:history="1">
            <w:r w:rsidRPr="00C95B22">
              <w:rPr>
                <w:rStyle w:val="a7"/>
              </w:rPr>
              <w:t>3.4.6</w:t>
            </w:r>
            <w:r>
              <w:rPr>
                <w:rFonts w:asciiTheme="minorHAnsi" w:eastAsiaTheme="minorEastAsia" w:hAnsiTheme="minorHAnsi" w:cstheme="minorBidi"/>
                <w:iCs w:val="0"/>
                <w:szCs w:val="22"/>
              </w:rPr>
              <w:tab/>
            </w:r>
            <w:r w:rsidRPr="00C95B22">
              <w:rPr>
                <w:rStyle w:val="a7"/>
              </w:rPr>
              <w:t>预订酒店审核流程</w:t>
            </w:r>
            <w:r>
              <w:rPr>
                <w:webHidden/>
              </w:rPr>
              <w:tab/>
            </w:r>
            <w:r>
              <w:rPr>
                <w:webHidden/>
              </w:rPr>
              <w:fldChar w:fldCharType="begin"/>
            </w:r>
            <w:r>
              <w:rPr>
                <w:webHidden/>
              </w:rPr>
              <w:instrText xml:space="preserve"> PAGEREF _Toc5961220 \h </w:instrText>
            </w:r>
            <w:r>
              <w:rPr>
                <w:webHidden/>
              </w:rPr>
            </w:r>
            <w:r>
              <w:rPr>
                <w:webHidden/>
              </w:rPr>
              <w:fldChar w:fldCharType="separate"/>
            </w:r>
            <w:r>
              <w:rPr>
                <w:webHidden/>
              </w:rPr>
              <w:t>23</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21" w:history="1">
            <w:r w:rsidRPr="00C95B22">
              <w:rPr>
                <w:rStyle w:val="a7"/>
              </w:rPr>
              <w:t>3.4.7</w:t>
            </w:r>
            <w:r>
              <w:rPr>
                <w:rFonts w:asciiTheme="minorHAnsi" w:eastAsiaTheme="minorEastAsia" w:hAnsiTheme="minorHAnsi" w:cstheme="minorBidi"/>
                <w:iCs w:val="0"/>
                <w:szCs w:val="22"/>
              </w:rPr>
              <w:tab/>
            </w:r>
            <w:r w:rsidRPr="00C95B22">
              <w:rPr>
                <w:rStyle w:val="a7"/>
              </w:rPr>
              <w:t>确认订单</w:t>
            </w:r>
            <w:r>
              <w:rPr>
                <w:webHidden/>
              </w:rPr>
              <w:tab/>
            </w:r>
            <w:r>
              <w:rPr>
                <w:webHidden/>
              </w:rPr>
              <w:fldChar w:fldCharType="begin"/>
            </w:r>
            <w:r>
              <w:rPr>
                <w:webHidden/>
              </w:rPr>
              <w:instrText xml:space="preserve"> PAGEREF _Toc5961221 \h </w:instrText>
            </w:r>
            <w:r>
              <w:rPr>
                <w:webHidden/>
              </w:rPr>
            </w:r>
            <w:r>
              <w:rPr>
                <w:webHidden/>
              </w:rPr>
              <w:fldChar w:fldCharType="separate"/>
            </w:r>
            <w:r>
              <w:rPr>
                <w:webHidden/>
              </w:rPr>
              <w:t>23</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22" w:history="1">
            <w:r w:rsidRPr="00C95B22">
              <w:rPr>
                <w:rStyle w:val="a7"/>
              </w:rPr>
              <w:t>3.4.8</w:t>
            </w:r>
            <w:r>
              <w:rPr>
                <w:rFonts w:asciiTheme="minorHAnsi" w:eastAsiaTheme="minorEastAsia" w:hAnsiTheme="minorHAnsi" w:cstheme="minorBidi"/>
                <w:iCs w:val="0"/>
                <w:szCs w:val="22"/>
              </w:rPr>
              <w:tab/>
            </w:r>
            <w:r w:rsidRPr="00C95B22">
              <w:rPr>
                <w:rStyle w:val="a7"/>
              </w:rPr>
              <w:t>微信支付</w:t>
            </w:r>
            <w:r>
              <w:rPr>
                <w:webHidden/>
              </w:rPr>
              <w:tab/>
            </w:r>
            <w:r>
              <w:rPr>
                <w:webHidden/>
              </w:rPr>
              <w:fldChar w:fldCharType="begin"/>
            </w:r>
            <w:r>
              <w:rPr>
                <w:webHidden/>
              </w:rPr>
              <w:instrText xml:space="preserve"> PAGEREF _Toc5961222 \h </w:instrText>
            </w:r>
            <w:r>
              <w:rPr>
                <w:webHidden/>
              </w:rPr>
            </w:r>
            <w:r>
              <w:rPr>
                <w:webHidden/>
              </w:rPr>
              <w:fldChar w:fldCharType="separate"/>
            </w:r>
            <w:r>
              <w:rPr>
                <w:webHidden/>
              </w:rPr>
              <w:t>24</w:t>
            </w:r>
            <w:r>
              <w:rPr>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223" w:history="1">
            <w:r w:rsidRPr="00C95B22">
              <w:rPr>
                <w:rStyle w:val="a7"/>
                <w:noProof/>
              </w:rPr>
              <w:t>3.5</w:t>
            </w:r>
            <w:r>
              <w:rPr>
                <w:rFonts w:asciiTheme="minorHAnsi" w:eastAsiaTheme="minorEastAsia" w:hAnsiTheme="minorHAnsi" w:cstheme="minorBidi"/>
                <w:smallCaps w:val="0"/>
                <w:noProof/>
                <w:szCs w:val="22"/>
              </w:rPr>
              <w:tab/>
            </w:r>
            <w:r w:rsidRPr="00C95B22">
              <w:rPr>
                <w:rStyle w:val="a7"/>
                <w:noProof/>
              </w:rPr>
              <w:t>我的</w:t>
            </w:r>
            <w:r w:rsidRPr="00C95B22">
              <w:rPr>
                <w:rStyle w:val="a7"/>
                <w:noProof/>
              </w:rPr>
              <w:t>订</w:t>
            </w:r>
            <w:r w:rsidRPr="00C95B22">
              <w:rPr>
                <w:rStyle w:val="a7"/>
                <w:noProof/>
              </w:rPr>
              <w:t>单</w:t>
            </w:r>
            <w:r>
              <w:rPr>
                <w:noProof/>
                <w:webHidden/>
              </w:rPr>
              <w:tab/>
            </w:r>
            <w:r>
              <w:rPr>
                <w:noProof/>
                <w:webHidden/>
              </w:rPr>
              <w:fldChar w:fldCharType="begin"/>
            </w:r>
            <w:r>
              <w:rPr>
                <w:noProof/>
                <w:webHidden/>
              </w:rPr>
              <w:instrText xml:space="preserve"> PAGEREF _Toc5961223 \h </w:instrText>
            </w:r>
            <w:r>
              <w:rPr>
                <w:noProof/>
                <w:webHidden/>
              </w:rPr>
            </w:r>
            <w:r>
              <w:rPr>
                <w:noProof/>
                <w:webHidden/>
              </w:rPr>
              <w:fldChar w:fldCharType="separate"/>
            </w:r>
            <w:r>
              <w:rPr>
                <w:noProof/>
                <w:webHidden/>
              </w:rPr>
              <w:t>25</w:t>
            </w:r>
            <w:r>
              <w:rPr>
                <w:noProof/>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24" w:history="1">
            <w:r w:rsidRPr="00C95B22">
              <w:rPr>
                <w:rStyle w:val="a7"/>
              </w:rPr>
              <w:t>3.5.1</w:t>
            </w:r>
            <w:r>
              <w:rPr>
                <w:rFonts w:asciiTheme="minorHAnsi" w:eastAsiaTheme="minorEastAsia" w:hAnsiTheme="minorHAnsi" w:cstheme="minorBidi"/>
                <w:iCs w:val="0"/>
                <w:szCs w:val="22"/>
              </w:rPr>
              <w:tab/>
            </w:r>
            <w:r w:rsidRPr="00C95B22">
              <w:rPr>
                <w:rStyle w:val="a7"/>
              </w:rPr>
              <w:t>我的订单</w:t>
            </w:r>
            <w:r>
              <w:rPr>
                <w:webHidden/>
              </w:rPr>
              <w:tab/>
            </w:r>
            <w:r>
              <w:rPr>
                <w:webHidden/>
              </w:rPr>
              <w:fldChar w:fldCharType="begin"/>
            </w:r>
            <w:r>
              <w:rPr>
                <w:webHidden/>
              </w:rPr>
              <w:instrText xml:space="preserve"> PAGEREF _Toc5961224 \h </w:instrText>
            </w:r>
            <w:r>
              <w:rPr>
                <w:webHidden/>
              </w:rPr>
            </w:r>
            <w:r>
              <w:rPr>
                <w:webHidden/>
              </w:rPr>
              <w:fldChar w:fldCharType="separate"/>
            </w:r>
            <w:r>
              <w:rPr>
                <w:webHidden/>
              </w:rPr>
              <w:t>25</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25" w:history="1">
            <w:r w:rsidRPr="00C95B22">
              <w:rPr>
                <w:rStyle w:val="a7"/>
              </w:rPr>
              <w:t>3.5.2</w:t>
            </w:r>
            <w:r>
              <w:rPr>
                <w:rFonts w:asciiTheme="minorHAnsi" w:eastAsiaTheme="minorEastAsia" w:hAnsiTheme="minorHAnsi" w:cstheme="minorBidi"/>
                <w:iCs w:val="0"/>
                <w:szCs w:val="22"/>
              </w:rPr>
              <w:tab/>
            </w:r>
            <w:r w:rsidRPr="00C95B22">
              <w:rPr>
                <w:rStyle w:val="a7"/>
              </w:rPr>
              <w:t>退款售后</w:t>
            </w:r>
            <w:r>
              <w:rPr>
                <w:webHidden/>
              </w:rPr>
              <w:tab/>
            </w:r>
            <w:r>
              <w:rPr>
                <w:webHidden/>
              </w:rPr>
              <w:fldChar w:fldCharType="begin"/>
            </w:r>
            <w:r>
              <w:rPr>
                <w:webHidden/>
              </w:rPr>
              <w:instrText xml:space="preserve"> PAGEREF _Toc5961225 \h </w:instrText>
            </w:r>
            <w:r>
              <w:rPr>
                <w:webHidden/>
              </w:rPr>
            </w:r>
            <w:r>
              <w:rPr>
                <w:webHidden/>
              </w:rPr>
              <w:fldChar w:fldCharType="separate"/>
            </w:r>
            <w:r>
              <w:rPr>
                <w:webHidden/>
              </w:rPr>
              <w:t>26</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26" w:history="1">
            <w:r w:rsidRPr="00C95B22">
              <w:rPr>
                <w:rStyle w:val="a7"/>
              </w:rPr>
              <w:t>3.5.3</w:t>
            </w:r>
            <w:r>
              <w:rPr>
                <w:rFonts w:asciiTheme="minorHAnsi" w:eastAsiaTheme="minorEastAsia" w:hAnsiTheme="minorHAnsi" w:cstheme="minorBidi"/>
                <w:iCs w:val="0"/>
                <w:szCs w:val="22"/>
              </w:rPr>
              <w:tab/>
            </w:r>
            <w:r w:rsidRPr="00C95B22">
              <w:rPr>
                <w:rStyle w:val="a7"/>
              </w:rPr>
              <w:t>待出行</w:t>
            </w:r>
            <w:r>
              <w:rPr>
                <w:webHidden/>
              </w:rPr>
              <w:tab/>
            </w:r>
            <w:r>
              <w:rPr>
                <w:webHidden/>
              </w:rPr>
              <w:fldChar w:fldCharType="begin"/>
            </w:r>
            <w:r>
              <w:rPr>
                <w:webHidden/>
              </w:rPr>
              <w:instrText xml:space="preserve"> PAGEREF _Toc5961226 \h </w:instrText>
            </w:r>
            <w:r>
              <w:rPr>
                <w:webHidden/>
              </w:rPr>
            </w:r>
            <w:r>
              <w:rPr>
                <w:webHidden/>
              </w:rPr>
              <w:fldChar w:fldCharType="separate"/>
            </w:r>
            <w:r>
              <w:rPr>
                <w:webHidden/>
              </w:rPr>
              <w:t>27</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27" w:history="1">
            <w:r w:rsidRPr="00C95B22">
              <w:rPr>
                <w:rStyle w:val="a7"/>
              </w:rPr>
              <w:t>3.5.4</w:t>
            </w:r>
            <w:r>
              <w:rPr>
                <w:rFonts w:asciiTheme="minorHAnsi" w:eastAsiaTheme="minorEastAsia" w:hAnsiTheme="minorHAnsi" w:cstheme="minorBidi"/>
                <w:iCs w:val="0"/>
                <w:szCs w:val="22"/>
              </w:rPr>
              <w:tab/>
            </w:r>
            <w:r w:rsidRPr="00C95B22">
              <w:rPr>
                <w:rStyle w:val="a7"/>
              </w:rPr>
              <w:t>待付款</w:t>
            </w:r>
            <w:r>
              <w:rPr>
                <w:webHidden/>
              </w:rPr>
              <w:tab/>
            </w:r>
            <w:r>
              <w:rPr>
                <w:webHidden/>
              </w:rPr>
              <w:fldChar w:fldCharType="begin"/>
            </w:r>
            <w:r>
              <w:rPr>
                <w:webHidden/>
              </w:rPr>
              <w:instrText xml:space="preserve"> PAGEREF _Toc5961227 \h </w:instrText>
            </w:r>
            <w:r>
              <w:rPr>
                <w:webHidden/>
              </w:rPr>
            </w:r>
            <w:r>
              <w:rPr>
                <w:webHidden/>
              </w:rPr>
              <w:fldChar w:fldCharType="separate"/>
            </w:r>
            <w:r>
              <w:rPr>
                <w:webHidden/>
              </w:rPr>
              <w:t>29</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28" w:history="1">
            <w:r w:rsidRPr="00C95B22">
              <w:rPr>
                <w:rStyle w:val="a7"/>
              </w:rPr>
              <w:t>3.5.5</w:t>
            </w:r>
            <w:r>
              <w:rPr>
                <w:rFonts w:asciiTheme="minorHAnsi" w:eastAsiaTheme="minorEastAsia" w:hAnsiTheme="minorHAnsi" w:cstheme="minorBidi"/>
                <w:iCs w:val="0"/>
                <w:szCs w:val="22"/>
              </w:rPr>
              <w:tab/>
            </w:r>
            <w:r w:rsidRPr="00C95B22">
              <w:rPr>
                <w:rStyle w:val="a7"/>
              </w:rPr>
              <w:t>处理中</w:t>
            </w:r>
            <w:r>
              <w:rPr>
                <w:webHidden/>
              </w:rPr>
              <w:tab/>
            </w:r>
            <w:r>
              <w:rPr>
                <w:webHidden/>
              </w:rPr>
              <w:fldChar w:fldCharType="begin"/>
            </w:r>
            <w:r>
              <w:rPr>
                <w:webHidden/>
              </w:rPr>
              <w:instrText xml:space="preserve"> PAGEREF _Toc5961228 \h </w:instrText>
            </w:r>
            <w:r>
              <w:rPr>
                <w:webHidden/>
              </w:rPr>
            </w:r>
            <w:r>
              <w:rPr>
                <w:webHidden/>
              </w:rPr>
              <w:fldChar w:fldCharType="separate"/>
            </w:r>
            <w:r>
              <w:rPr>
                <w:webHidden/>
              </w:rPr>
              <w:t>30</w:t>
            </w:r>
            <w:r>
              <w:rPr>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29" w:history="1">
            <w:r w:rsidRPr="00C95B22">
              <w:rPr>
                <w:rStyle w:val="a7"/>
              </w:rPr>
              <w:t>3.5.6</w:t>
            </w:r>
            <w:r>
              <w:rPr>
                <w:rFonts w:asciiTheme="minorHAnsi" w:eastAsiaTheme="minorEastAsia" w:hAnsiTheme="minorHAnsi" w:cstheme="minorBidi"/>
                <w:iCs w:val="0"/>
                <w:szCs w:val="22"/>
              </w:rPr>
              <w:tab/>
            </w:r>
            <w:r w:rsidRPr="00C95B22">
              <w:rPr>
                <w:rStyle w:val="a7"/>
              </w:rPr>
              <w:t>订单详情</w:t>
            </w:r>
            <w:r>
              <w:rPr>
                <w:webHidden/>
              </w:rPr>
              <w:tab/>
            </w:r>
            <w:r>
              <w:rPr>
                <w:webHidden/>
              </w:rPr>
              <w:fldChar w:fldCharType="begin"/>
            </w:r>
            <w:r>
              <w:rPr>
                <w:webHidden/>
              </w:rPr>
              <w:instrText xml:space="preserve"> PAGEREF _Toc5961229 \h </w:instrText>
            </w:r>
            <w:r>
              <w:rPr>
                <w:webHidden/>
              </w:rPr>
            </w:r>
            <w:r>
              <w:rPr>
                <w:webHidden/>
              </w:rPr>
              <w:fldChar w:fldCharType="separate"/>
            </w:r>
            <w:r>
              <w:rPr>
                <w:webHidden/>
              </w:rPr>
              <w:t>30</w:t>
            </w:r>
            <w:r>
              <w:rPr>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230" w:history="1">
            <w:r w:rsidRPr="00C95B22">
              <w:rPr>
                <w:rStyle w:val="a7"/>
                <w:noProof/>
              </w:rPr>
              <w:t>3.6</w:t>
            </w:r>
            <w:r>
              <w:rPr>
                <w:rFonts w:asciiTheme="minorHAnsi" w:eastAsiaTheme="minorEastAsia" w:hAnsiTheme="minorHAnsi" w:cstheme="minorBidi"/>
                <w:smallCaps w:val="0"/>
                <w:noProof/>
                <w:szCs w:val="22"/>
              </w:rPr>
              <w:tab/>
            </w:r>
            <w:r w:rsidRPr="00C95B22">
              <w:rPr>
                <w:rStyle w:val="a7"/>
                <w:noProof/>
              </w:rPr>
              <w:t>e</w:t>
            </w:r>
            <w:r w:rsidRPr="00C95B22">
              <w:rPr>
                <w:rStyle w:val="a7"/>
                <w:noProof/>
              </w:rPr>
              <w:t>享生活</w:t>
            </w:r>
            <w:r>
              <w:rPr>
                <w:noProof/>
                <w:webHidden/>
              </w:rPr>
              <w:tab/>
            </w:r>
            <w:r>
              <w:rPr>
                <w:noProof/>
                <w:webHidden/>
              </w:rPr>
              <w:fldChar w:fldCharType="begin"/>
            </w:r>
            <w:r>
              <w:rPr>
                <w:noProof/>
                <w:webHidden/>
              </w:rPr>
              <w:instrText xml:space="preserve"> PAGEREF _Toc5961230 \h </w:instrText>
            </w:r>
            <w:r>
              <w:rPr>
                <w:noProof/>
                <w:webHidden/>
              </w:rPr>
            </w:r>
            <w:r>
              <w:rPr>
                <w:noProof/>
                <w:webHidden/>
              </w:rPr>
              <w:fldChar w:fldCharType="separate"/>
            </w:r>
            <w:r>
              <w:rPr>
                <w:noProof/>
                <w:webHidden/>
              </w:rPr>
              <w:t>31</w:t>
            </w:r>
            <w:r>
              <w:rPr>
                <w:noProof/>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31" w:history="1">
            <w:r w:rsidRPr="00C95B22">
              <w:rPr>
                <w:rStyle w:val="a7"/>
              </w:rPr>
              <w:t>3.6.1</w:t>
            </w:r>
            <w:r>
              <w:rPr>
                <w:rFonts w:asciiTheme="minorHAnsi" w:eastAsiaTheme="minorEastAsia" w:hAnsiTheme="minorHAnsi" w:cstheme="minorBidi"/>
                <w:iCs w:val="0"/>
                <w:szCs w:val="22"/>
              </w:rPr>
              <w:tab/>
            </w:r>
            <w:r w:rsidRPr="00C95B22">
              <w:rPr>
                <w:rStyle w:val="a7"/>
              </w:rPr>
              <w:t>e</w:t>
            </w:r>
            <w:r w:rsidRPr="00C95B22">
              <w:rPr>
                <w:rStyle w:val="a7"/>
              </w:rPr>
              <w:t>享生活首页</w:t>
            </w:r>
            <w:r>
              <w:rPr>
                <w:webHidden/>
              </w:rPr>
              <w:tab/>
            </w:r>
            <w:r>
              <w:rPr>
                <w:webHidden/>
              </w:rPr>
              <w:fldChar w:fldCharType="begin"/>
            </w:r>
            <w:r>
              <w:rPr>
                <w:webHidden/>
              </w:rPr>
              <w:instrText xml:space="preserve"> PAGEREF _Toc5961231 \h </w:instrText>
            </w:r>
            <w:r>
              <w:rPr>
                <w:webHidden/>
              </w:rPr>
            </w:r>
            <w:r>
              <w:rPr>
                <w:webHidden/>
              </w:rPr>
              <w:fldChar w:fldCharType="separate"/>
            </w:r>
            <w:r>
              <w:rPr>
                <w:webHidden/>
              </w:rPr>
              <w:t>31</w:t>
            </w:r>
            <w:r>
              <w:rPr>
                <w:webHidden/>
              </w:rPr>
              <w:fldChar w:fldCharType="end"/>
            </w:r>
          </w:hyperlink>
        </w:p>
        <w:p w:rsidR="007E597D" w:rsidRDefault="007E597D">
          <w:pPr>
            <w:pStyle w:val="TOC1"/>
            <w:tabs>
              <w:tab w:val="left" w:pos="1134"/>
              <w:tab w:val="right" w:leader="dot" w:pos="9061"/>
            </w:tabs>
            <w:rPr>
              <w:rFonts w:asciiTheme="minorHAnsi" w:eastAsiaTheme="minorEastAsia" w:hAnsiTheme="minorHAnsi" w:cstheme="minorBidi"/>
              <w:b w:val="0"/>
              <w:bCs w:val="0"/>
              <w:caps w:val="0"/>
              <w:noProof/>
              <w:szCs w:val="22"/>
            </w:rPr>
          </w:pPr>
          <w:hyperlink w:anchor="_Toc5961232" w:history="1">
            <w:r w:rsidRPr="00C95B22">
              <w:rPr>
                <w:rStyle w:val="a7"/>
                <w:noProof/>
              </w:rPr>
              <w:t>第</w:t>
            </w:r>
            <w:r w:rsidRPr="00C95B22">
              <w:rPr>
                <w:rStyle w:val="a7"/>
                <w:noProof/>
              </w:rPr>
              <w:t>4</w:t>
            </w:r>
            <w:r w:rsidRPr="00C95B22">
              <w:rPr>
                <w:rStyle w:val="a7"/>
                <w:noProof/>
              </w:rPr>
              <w:t>章</w:t>
            </w:r>
            <w:r>
              <w:rPr>
                <w:rFonts w:asciiTheme="minorHAnsi" w:eastAsiaTheme="minorEastAsia" w:hAnsiTheme="minorHAnsi" w:cstheme="minorBidi"/>
                <w:b w:val="0"/>
                <w:bCs w:val="0"/>
                <w:caps w:val="0"/>
                <w:noProof/>
                <w:szCs w:val="22"/>
              </w:rPr>
              <w:tab/>
            </w:r>
            <w:r w:rsidRPr="00C95B22">
              <w:rPr>
                <w:rStyle w:val="a7"/>
                <w:noProof/>
              </w:rPr>
              <w:t>后台管理端</w:t>
            </w:r>
            <w:r>
              <w:rPr>
                <w:noProof/>
                <w:webHidden/>
              </w:rPr>
              <w:tab/>
            </w:r>
            <w:r>
              <w:rPr>
                <w:noProof/>
                <w:webHidden/>
              </w:rPr>
              <w:fldChar w:fldCharType="begin"/>
            </w:r>
            <w:r>
              <w:rPr>
                <w:noProof/>
                <w:webHidden/>
              </w:rPr>
              <w:instrText xml:space="preserve"> PAGEREF _Toc5961232 \h </w:instrText>
            </w:r>
            <w:r>
              <w:rPr>
                <w:noProof/>
                <w:webHidden/>
              </w:rPr>
            </w:r>
            <w:r>
              <w:rPr>
                <w:noProof/>
                <w:webHidden/>
              </w:rPr>
              <w:fldChar w:fldCharType="separate"/>
            </w:r>
            <w:r>
              <w:rPr>
                <w:noProof/>
                <w:webHidden/>
              </w:rPr>
              <w:t>33</w:t>
            </w:r>
            <w:r>
              <w:rPr>
                <w:noProof/>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233" w:history="1">
            <w:r w:rsidRPr="00C95B22">
              <w:rPr>
                <w:rStyle w:val="a7"/>
                <w:noProof/>
              </w:rPr>
              <w:t>4.1</w:t>
            </w:r>
            <w:r>
              <w:rPr>
                <w:rFonts w:asciiTheme="minorHAnsi" w:eastAsiaTheme="minorEastAsia" w:hAnsiTheme="minorHAnsi" w:cstheme="minorBidi"/>
                <w:smallCaps w:val="0"/>
                <w:noProof/>
                <w:szCs w:val="22"/>
              </w:rPr>
              <w:tab/>
            </w:r>
            <w:r w:rsidRPr="00C95B22">
              <w:rPr>
                <w:rStyle w:val="a7"/>
                <w:noProof/>
              </w:rPr>
              <w:t>消费金管理</w:t>
            </w:r>
            <w:r>
              <w:rPr>
                <w:noProof/>
                <w:webHidden/>
              </w:rPr>
              <w:tab/>
            </w:r>
            <w:r>
              <w:rPr>
                <w:noProof/>
                <w:webHidden/>
              </w:rPr>
              <w:fldChar w:fldCharType="begin"/>
            </w:r>
            <w:r>
              <w:rPr>
                <w:noProof/>
                <w:webHidden/>
              </w:rPr>
              <w:instrText xml:space="preserve"> PAGEREF _Toc5961233 \h </w:instrText>
            </w:r>
            <w:r>
              <w:rPr>
                <w:noProof/>
                <w:webHidden/>
              </w:rPr>
            </w:r>
            <w:r>
              <w:rPr>
                <w:noProof/>
                <w:webHidden/>
              </w:rPr>
              <w:fldChar w:fldCharType="separate"/>
            </w:r>
            <w:r>
              <w:rPr>
                <w:noProof/>
                <w:webHidden/>
              </w:rPr>
              <w:t>33</w:t>
            </w:r>
            <w:r>
              <w:rPr>
                <w:noProof/>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34" w:history="1">
            <w:r w:rsidRPr="00C95B22">
              <w:rPr>
                <w:rStyle w:val="a7"/>
              </w:rPr>
              <w:t>4.1.1</w:t>
            </w:r>
            <w:r>
              <w:rPr>
                <w:rFonts w:asciiTheme="minorHAnsi" w:eastAsiaTheme="minorEastAsia" w:hAnsiTheme="minorHAnsi" w:cstheme="minorBidi"/>
                <w:iCs w:val="0"/>
                <w:szCs w:val="22"/>
              </w:rPr>
              <w:tab/>
            </w:r>
            <w:r w:rsidRPr="00C95B22">
              <w:rPr>
                <w:rStyle w:val="a7"/>
              </w:rPr>
              <w:t>消费金</w:t>
            </w:r>
            <w:r>
              <w:rPr>
                <w:webHidden/>
              </w:rPr>
              <w:tab/>
            </w:r>
            <w:r>
              <w:rPr>
                <w:webHidden/>
              </w:rPr>
              <w:fldChar w:fldCharType="begin"/>
            </w:r>
            <w:r>
              <w:rPr>
                <w:webHidden/>
              </w:rPr>
              <w:instrText xml:space="preserve"> PAGEREF _Toc5961234 \h </w:instrText>
            </w:r>
            <w:r>
              <w:rPr>
                <w:webHidden/>
              </w:rPr>
            </w:r>
            <w:r>
              <w:rPr>
                <w:webHidden/>
              </w:rPr>
              <w:fldChar w:fldCharType="separate"/>
            </w:r>
            <w:r>
              <w:rPr>
                <w:webHidden/>
              </w:rPr>
              <w:t>33</w:t>
            </w:r>
            <w:r>
              <w:rPr>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235" w:history="1">
            <w:r w:rsidRPr="00C95B22">
              <w:rPr>
                <w:rStyle w:val="a7"/>
                <w:noProof/>
              </w:rPr>
              <w:t>4.1</w:t>
            </w:r>
            <w:r>
              <w:rPr>
                <w:rFonts w:asciiTheme="minorHAnsi" w:eastAsiaTheme="minorEastAsia" w:hAnsiTheme="minorHAnsi" w:cstheme="minorBidi"/>
                <w:smallCaps w:val="0"/>
                <w:noProof/>
                <w:szCs w:val="22"/>
              </w:rPr>
              <w:tab/>
            </w:r>
            <w:r w:rsidRPr="00C95B22">
              <w:rPr>
                <w:rStyle w:val="a7"/>
                <w:noProof/>
              </w:rPr>
              <w:t>发布管理</w:t>
            </w:r>
            <w:r>
              <w:rPr>
                <w:noProof/>
                <w:webHidden/>
              </w:rPr>
              <w:tab/>
            </w:r>
            <w:r>
              <w:rPr>
                <w:noProof/>
                <w:webHidden/>
              </w:rPr>
              <w:fldChar w:fldCharType="begin"/>
            </w:r>
            <w:r>
              <w:rPr>
                <w:noProof/>
                <w:webHidden/>
              </w:rPr>
              <w:instrText xml:space="preserve"> PAGEREF _Toc5961235 \h </w:instrText>
            </w:r>
            <w:r>
              <w:rPr>
                <w:noProof/>
                <w:webHidden/>
              </w:rPr>
            </w:r>
            <w:r>
              <w:rPr>
                <w:noProof/>
                <w:webHidden/>
              </w:rPr>
              <w:fldChar w:fldCharType="separate"/>
            </w:r>
            <w:r>
              <w:rPr>
                <w:noProof/>
                <w:webHidden/>
              </w:rPr>
              <w:t>33</w:t>
            </w:r>
            <w:r>
              <w:rPr>
                <w:noProof/>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36" w:history="1">
            <w:r w:rsidRPr="00C95B22">
              <w:rPr>
                <w:rStyle w:val="a7"/>
              </w:rPr>
              <w:t>4.1.1</w:t>
            </w:r>
            <w:r>
              <w:rPr>
                <w:rFonts w:asciiTheme="minorHAnsi" w:eastAsiaTheme="minorEastAsia" w:hAnsiTheme="minorHAnsi" w:cstheme="minorBidi"/>
                <w:iCs w:val="0"/>
                <w:szCs w:val="22"/>
              </w:rPr>
              <w:tab/>
            </w:r>
            <w:r w:rsidRPr="00C95B22">
              <w:rPr>
                <w:rStyle w:val="a7"/>
              </w:rPr>
              <w:t>发布管理</w:t>
            </w:r>
            <w:r>
              <w:rPr>
                <w:webHidden/>
              </w:rPr>
              <w:tab/>
            </w:r>
            <w:r>
              <w:rPr>
                <w:webHidden/>
              </w:rPr>
              <w:fldChar w:fldCharType="begin"/>
            </w:r>
            <w:r>
              <w:rPr>
                <w:webHidden/>
              </w:rPr>
              <w:instrText xml:space="preserve"> PAGEREF _Toc5961236 \h </w:instrText>
            </w:r>
            <w:r>
              <w:rPr>
                <w:webHidden/>
              </w:rPr>
            </w:r>
            <w:r>
              <w:rPr>
                <w:webHidden/>
              </w:rPr>
              <w:fldChar w:fldCharType="separate"/>
            </w:r>
            <w:r>
              <w:rPr>
                <w:webHidden/>
              </w:rPr>
              <w:t>33</w:t>
            </w:r>
            <w:r>
              <w:rPr>
                <w:webHidden/>
              </w:rPr>
              <w:fldChar w:fldCharType="end"/>
            </w:r>
          </w:hyperlink>
        </w:p>
        <w:p w:rsidR="007E597D" w:rsidRDefault="007E597D">
          <w:pPr>
            <w:pStyle w:val="TOC2"/>
            <w:tabs>
              <w:tab w:val="left" w:pos="840"/>
              <w:tab w:val="right" w:leader="dot" w:pos="9061"/>
            </w:tabs>
            <w:rPr>
              <w:rFonts w:asciiTheme="minorHAnsi" w:eastAsiaTheme="minorEastAsia" w:hAnsiTheme="minorHAnsi" w:cstheme="minorBidi"/>
              <w:smallCaps w:val="0"/>
              <w:noProof/>
              <w:szCs w:val="22"/>
            </w:rPr>
          </w:pPr>
          <w:hyperlink w:anchor="_Toc5961237" w:history="1">
            <w:r w:rsidRPr="00C95B22">
              <w:rPr>
                <w:rStyle w:val="a7"/>
                <w:noProof/>
              </w:rPr>
              <w:t>4.2</w:t>
            </w:r>
            <w:r>
              <w:rPr>
                <w:rFonts w:asciiTheme="minorHAnsi" w:eastAsiaTheme="minorEastAsia" w:hAnsiTheme="minorHAnsi" w:cstheme="minorBidi"/>
                <w:smallCaps w:val="0"/>
                <w:noProof/>
                <w:szCs w:val="22"/>
              </w:rPr>
              <w:tab/>
            </w:r>
            <w:r w:rsidRPr="00C95B22">
              <w:rPr>
                <w:rStyle w:val="a7"/>
                <w:noProof/>
              </w:rPr>
              <w:t>后台信息审核管理</w:t>
            </w:r>
            <w:r>
              <w:rPr>
                <w:noProof/>
                <w:webHidden/>
              </w:rPr>
              <w:tab/>
            </w:r>
            <w:r>
              <w:rPr>
                <w:noProof/>
                <w:webHidden/>
              </w:rPr>
              <w:fldChar w:fldCharType="begin"/>
            </w:r>
            <w:r>
              <w:rPr>
                <w:noProof/>
                <w:webHidden/>
              </w:rPr>
              <w:instrText xml:space="preserve"> PAGEREF _Toc5961237 \h </w:instrText>
            </w:r>
            <w:r>
              <w:rPr>
                <w:noProof/>
                <w:webHidden/>
              </w:rPr>
            </w:r>
            <w:r>
              <w:rPr>
                <w:noProof/>
                <w:webHidden/>
              </w:rPr>
              <w:fldChar w:fldCharType="separate"/>
            </w:r>
            <w:r>
              <w:rPr>
                <w:noProof/>
                <w:webHidden/>
              </w:rPr>
              <w:t>34</w:t>
            </w:r>
            <w:r>
              <w:rPr>
                <w:noProof/>
                <w:webHidden/>
              </w:rPr>
              <w:fldChar w:fldCharType="end"/>
            </w:r>
          </w:hyperlink>
        </w:p>
        <w:p w:rsidR="007E597D" w:rsidRDefault="007E597D">
          <w:pPr>
            <w:pStyle w:val="TOC3"/>
            <w:rPr>
              <w:rFonts w:asciiTheme="minorHAnsi" w:eastAsiaTheme="minorEastAsia" w:hAnsiTheme="minorHAnsi" w:cstheme="minorBidi"/>
              <w:iCs w:val="0"/>
              <w:szCs w:val="22"/>
            </w:rPr>
          </w:pPr>
          <w:hyperlink w:anchor="_Toc5961238" w:history="1">
            <w:r w:rsidRPr="00C95B22">
              <w:rPr>
                <w:rStyle w:val="a7"/>
              </w:rPr>
              <w:t>4.2.1</w:t>
            </w:r>
            <w:r>
              <w:rPr>
                <w:rFonts w:asciiTheme="minorHAnsi" w:eastAsiaTheme="minorEastAsia" w:hAnsiTheme="minorHAnsi" w:cstheme="minorBidi"/>
                <w:iCs w:val="0"/>
                <w:szCs w:val="22"/>
              </w:rPr>
              <w:tab/>
            </w:r>
            <w:r w:rsidRPr="00C95B22">
              <w:rPr>
                <w:rStyle w:val="a7"/>
              </w:rPr>
              <w:t>信息审核</w:t>
            </w:r>
            <w:r>
              <w:rPr>
                <w:webHidden/>
              </w:rPr>
              <w:tab/>
            </w:r>
            <w:r>
              <w:rPr>
                <w:webHidden/>
              </w:rPr>
              <w:fldChar w:fldCharType="begin"/>
            </w:r>
            <w:r>
              <w:rPr>
                <w:webHidden/>
              </w:rPr>
              <w:instrText xml:space="preserve"> PAGEREF _Toc5961238 \h </w:instrText>
            </w:r>
            <w:r>
              <w:rPr>
                <w:webHidden/>
              </w:rPr>
            </w:r>
            <w:r>
              <w:rPr>
                <w:webHidden/>
              </w:rPr>
              <w:fldChar w:fldCharType="separate"/>
            </w:r>
            <w:r>
              <w:rPr>
                <w:webHidden/>
              </w:rPr>
              <w:t>34</w:t>
            </w:r>
            <w:r>
              <w:rPr>
                <w:webHidden/>
              </w:rPr>
              <w:fldChar w:fldCharType="end"/>
            </w:r>
          </w:hyperlink>
        </w:p>
        <w:p w:rsidR="00CB1E6F" w:rsidRDefault="00CB1E6F" w:rsidP="009F4667">
          <w:r>
            <w:rPr>
              <w:b/>
              <w:bCs/>
              <w:lang w:val="zh-CN"/>
            </w:rPr>
            <w:fldChar w:fldCharType="end"/>
          </w:r>
        </w:p>
      </w:sdtContent>
    </w:sdt>
    <w:p w:rsidR="00826416" w:rsidRDefault="00826416" w:rsidP="009F4667">
      <w:pPr>
        <w:pStyle w:val="afb"/>
        <w:spacing w:line="360" w:lineRule="auto"/>
        <w:sectPr w:rsidR="00826416" w:rsidSect="002C77CC">
          <w:footerReference w:type="even" r:id="rId8"/>
          <w:type w:val="nextColumn"/>
          <w:pgSz w:w="11907" w:h="16840" w:code="9"/>
          <w:pgMar w:top="1134" w:right="1418" w:bottom="1134" w:left="851" w:header="851" w:footer="992" w:gutter="567"/>
          <w:cols w:space="425"/>
          <w:docGrid w:type="lines" w:linePitch="312"/>
        </w:sectPr>
      </w:pPr>
    </w:p>
    <w:p w:rsidR="004A41A5" w:rsidRPr="00251249" w:rsidRDefault="004A41A5" w:rsidP="009F4667">
      <w:pPr>
        <w:jc w:val="center"/>
        <w:rPr>
          <w:b/>
          <w:sz w:val="32"/>
        </w:rPr>
      </w:pPr>
      <w:r w:rsidRPr="00251249">
        <w:rPr>
          <w:b/>
          <w:sz w:val="32"/>
        </w:rPr>
        <w:lastRenderedPageBreak/>
        <w:t>文档修订摘要</w:t>
      </w:r>
    </w:p>
    <w:p w:rsidR="004A41A5" w:rsidRPr="00251249" w:rsidRDefault="004A41A5" w:rsidP="009F4667">
      <w:pPr>
        <w:rPr>
          <w:b/>
        </w:rPr>
      </w:pPr>
    </w:p>
    <w:tbl>
      <w:tblPr>
        <w:tblW w:w="8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5"/>
        <w:gridCol w:w="850"/>
        <w:gridCol w:w="4373"/>
        <w:gridCol w:w="1077"/>
        <w:gridCol w:w="977"/>
      </w:tblGrid>
      <w:tr w:rsidR="006C1A6E" w:rsidRPr="00251249" w:rsidTr="009B0D46">
        <w:trPr>
          <w:cantSplit/>
          <w:trHeight w:val="262"/>
          <w:jc w:val="center"/>
        </w:trPr>
        <w:tc>
          <w:tcPr>
            <w:tcW w:w="1325" w:type="dxa"/>
            <w:vAlign w:val="center"/>
          </w:tcPr>
          <w:p w:rsidR="006C1A6E" w:rsidRPr="00251249" w:rsidRDefault="006C1A6E" w:rsidP="009F4667">
            <w:pPr>
              <w:jc w:val="center"/>
              <w:rPr>
                <w:b/>
              </w:rPr>
            </w:pPr>
            <w:r w:rsidRPr="00251249">
              <w:rPr>
                <w:b/>
              </w:rPr>
              <w:t>日期</w:t>
            </w:r>
          </w:p>
        </w:tc>
        <w:tc>
          <w:tcPr>
            <w:tcW w:w="850" w:type="dxa"/>
            <w:vAlign w:val="center"/>
          </w:tcPr>
          <w:p w:rsidR="006C1A6E" w:rsidRPr="00251249" w:rsidRDefault="006C1A6E" w:rsidP="009F4667">
            <w:pPr>
              <w:jc w:val="center"/>
              <w:rPr>
                <w:b/>
              </w:rPr>
            </w:pPr>
            <w:r w:rsidRPr="00251249">
              <w:rPr>
                <w:b/>
              </w:rPr>
              <w:t>修订号</w:t>
            </w:r>
          </w:p>
        </w:tc>
        <w:tc>
          <w:tcPr>
            <w:tcW w:w="4373" w:type="dxa"/>
            <w:vAlign w:val="center"/>
          </w:tcPr>
          <w:p w:rsidR="006C1A6E" w:rsidRPr="00251249" w:rsidRDefault="006C1A6E" w:rsidP="009F4667">
            <w:pPr>
              <w:jc w:val="center"/>
              <w:rPr>
                <w:b/>
              </w:rPr>
            </w:pPr>
            <w:r w:rsidRPr="00251249">
              <w:rPr>
                <w:b/>
              </w:rPr>
              <w:t>描述</w:t>
            </w:r>
          </w:p>
        </w:tc>
        <w:tc>
          <w:tcPr>
            <w:tcW w:w="1077" w:type="dxa"/>
            <w:vAlign w:val="center"/>
          </w:tcPr>
          <w:p w:rsidR="006C1A6E" w:rsidRPr="00251249" w:rsidRDefault="006C1A6E" w:rsidP="009F4667">
            <w:pPr>
              <w:jc w:val="center"/>
              <w:rPr>
                <w:b/>
              </w:rPr>
            </w:pPr>
            <w:r w:rsidRPr="00251249">
              <w:rPr>
                <w:b/>
              </w:rPr>
              <w:t>著者</w:t>
            </w:r>
          </w:p>
        </w:tc>
        <w:tc>
          <w:tcPr>
            <w:tcW w:w="977" w:type="dxa"/>
            <w:vAlign w:val="center"/>
          </w:tcPr>
          <w:p w:rsidR="006C1A6E" w:rsidRPr="00251249" w:rsidRDefault="006C1A6E" w:rsidP="009F4667">
            <w:pPr>
              <w:jc w:val="center"/>
              <w:rPr>
                <w:b/>
              </w:rPr>
            </w:pPr>
            <w:r w:rsidRPr="00251249">
              <w:rPr>
                <w:b/>
              </w:rPr>
              <w:t>审阅者</w:t>
            </w:r>
          </w:p>
        </w:tc>
      </w:tr>
      <w:tr w:rsidR="006C1A6E" w:rsidRPr="00251249" w:rsidTr="009B0D46">
        <w:trPr>
          <w:cantSplit/>
          <w:trHeight w:val="489"/>
          <w:jc w:val="center"/>
        </w:trPr>
        <w:tc>
          <w:tcPr>
            <w:tcW w:w="1325" w:type="dxa"/>
            <w:vAlign w:val="center"/>
          </w:tcPr>
          <w:p w:rsidR="006C1A6E" w:rsidRPr="00251249" w:rsidRDefault="006C1A6E" w:rsidP="009F4667">
            <w:pPr>
              <w:jc w:val="center"/>
            </w:pPr>
          </w:p>
        </w:tc>
        <w:tc>
          <w:tcPr>
            <w:tcW w:w="850" w:type="dxa"/>
            <w:vAlign w:val="center"/>
          </w:tcPr>
          <w:p w:rsidR="006C1A6E" w:rsidRPr="00251249" w:rsidRDefault="006C1A6E" w:rsidP="009F4667">
            <w:pPr>
              <w:jc w:val="center"/>
            </w:pPr>
          </w:p>
        </w:tc>
        <w:tc>
          <w:tcPr>
            <w:tcW w:w="4373" w:type="dxa"/>
            <w:vAlign w:val="center"/>
          </w:tcPr>
          <w:p w:rsidR="006C1A6E" w:rsidRPr="00251249" w:rsidRDefault="006C1A6E" w:rsidP="009F4667"/>
        </w:tc>
        <w:tc>
          <w:tcPr>
            <w:tcW w:w="1077" w:type="dxa"/>
            <w:vAlign w:val="center"/>
          </w:tcPr>
          <w:p w:rsidR="006C1A6E" w:rsidRPr="00251249" w:rsidRDefault="006C1A6E" w:rsidP="009F4667">
            <w:pPr>
              <w:jc w:val="center"/>
            </w:pPr>
          </w:p>
        </w:tc>
        <w:tc>
          <w:tcPr>
            <w:tcW w:w="977" w:type="dxa"/>
            <w:vAlign w:val="center"/>
          </w:tcPr>
          <w:p w:rsidR="006C1A6E" w:rsidRPr="00251249" w:rsidRDefault="006C1A6E" w:rsidP="009F4667">
            <w:pPr>
              <w:jc w:val="center"/>
            </w:pPr>
          </w:p>
        </w:tc>
      </w:tr>
      <w:tr w:rsidR="006C1A6E" w:rsidRPr="00251249" w:rsidTr="009B0D46">
        <w:trPr>
          <w:cantSplit/>
          <w:trHeight w:val="489"/>
          <w:jc w:val="center"/>
        </w:trPr>
        <w:tc>
          <w:tcPr>
            <w:tcW w:w="1325" w:type="dxa"/>
            <w:vAlign w:val="center"/>
          </w:tcPr>
          <w:p w:rsidR="006C1A6E" w:rsidRPr="00251249" w:rsidRDefault="006C1A6E" w:rsidP="009F4667">
            <w:pPr>
              <w:jc w:val="center"/>
            </w:pPr>
          </w:p>
        </w:tc>
        <w:tc>
          <w:tcPr>
            <w:tcW w:w="850" w:type="dxa"/>
            <w:vAlign w:val="center"/>
          </w:tcPr>
          <w:p w:rsidR="006C1A6E" w:rsidRPr="00251249" w:rsidRDefault="006C1A6E" w:rsidP="009F4667">
            <w:pPr>
              <w:jc w:val="center"/>
            </w:pPr>
          </w:p>
        </w:tc>
        <w:tc>
          <w:tcPr>
            <w:tcW w:w="4373" w:type="dxa"/>
            <w:vAlign w:val="center"/>
          </w:tcPr>
          <w:p w:rsidR="00A9562B" w:rsidRPr="00251249" w:rsidRDefault="00A9562B" w:rsidP="009F4667"/>
        </w:tc>
        <w:tc>
          <w:tcPr>
            <w:tcW w:w="1077" w:type="dxa"/>
            <w:vAlign w:val="center"/>
          </w:tcPr>
          <w:p w:rsidR="006C1A6E" w:rsidRPr="00251249" w:rsidRDefault="006C1A6E" w:rsidP="009F4667">
            <w:pPr>
              <w:jc w:val="center"/>
            </w:pPr>
          </w:p>
        </w:tc>
        <w:tc>
          <w:tcPr>
            <w:tcW w:w="977" w:type="dxa"/>
            <w:vAlign w:val="center"/>
          </w:tcPr>
          <w:p w:rsidR="006C1A6E" w:rsidRPr="00251249" w:rsidRDefault="006C1A6E" w:rsidP="009F4667">
            <w:pPr>
              <w:jc w:val="center"/>
            </w:pPr>
          </w:p>
        </w:tc>
      </w:tr>
      <w:tr w:rsidR="006C1A6E" w:rsidRPr="004D4C6F" w:rsidTr="009B0D46">
        <w:trPr>
          <w:cantSplit/>
          <w:trHeight w:val="489"/>
          <w:jc w:val="center"/>
        </w:trPr>
        <w:tc>
          <w:tcPr>
            <w:tcW w:w="1325" w:type="dxa"/>
            <w:vAlign w:val="center"/>
          </w:tcPr>
          <w:p w:rsidR="006C1A6E" w:rsidRPr="00251249" w:rsidRDefault="006C1A6E" w:rsidP="009F4667">
            <w:pPr>
              <w:jc w:val="center"/>
            </w:pPr>
          </w:p>
        </w:tc>
        <w:tc>
          <w:tcPr>
            <w:tcW w:w="850" w:type="dxa"/>
            <w:vAlign w:val="center"/>
          </w:tcPr>
          <w:p w:rsidR="006C1A6E" w:rsidRPr="00251249" w:rsidRDefault="006C1A6E" w:rsidP="009F4667">
            <w:pPr>
              <w:jc w:val="center"/>
            </w:pPr>
          </w:p>
        </w:tc>
        <w:tc>
          <w:tcPr>
            <w:tcW w:w="4373" w:type="dxa"/>
            <w:vAlign w:val="center"/>
          </w:tcPr>
          <w:p w:rsidR="005575BC" w:rsidRPr="00251249" w:rsidRDefault="005575BC" w:rsidP="009F4667"/>
        </w:tc>
        <w:tc>
          <w:tcPr>
            <w:tcW w:w="1077" w:type="dxa"/>
            <w:vAlign w:val="center"/>
          </w:tcPr>
          <w:p w:rsidR="006C1A6E" w:rsidRPr="00251249" w:rsidRDefault="006C1A6E" w:rsidP="009F4667">
            <w:pPr>
              <w:jc w:val="center"/>
            </w:pPr>
          </w:p>
        </w:tc>
        <w:tc>
          <w:tcPr>
            <w:tcW w:w="977" w:type="dxa"/>
            <w:vAlign w:val="center"/>
          </w:tcPr>
          <w:p w:rsidR="006C1A6E" w:rsidRPr="00251249" w:rsidRDefault="006C1A6E" w:rsidP="009F4667">
            <w:pPr>
              <w:jc w:val="center"/>
            </w:pPr>
          </w:p>
        </w:tc>
      </w:tr>
      <w:tr w:rsidR="004D4C6F" w:rsidRPr="004D4C6F" w:rsidTr="009B0D46">
        <w:trPr>
          <w:cantSplit/>
          <w:trHeight w:val="489"/>
          <w:jc w:val="center"/>
        </w:trPr>
        <w:tc>
          <w:tcPr>
            <w:tcW w:w="1325" w:type="dxa"/>
            <w:vAlign w:val="center"/>
          </w:tcPr>
          <w:p w:rsidR="004D4C6F" w:rsidRDefault="004D4C6F" w:rsidP="009F4667">
            <w:pPr>
              <w:jc w:val="center"/>
            </w:pPr>
          </w:p>
        </w:tc>
        <w:tc>
          <w:tcPr>
            <w:tcW w:w="850" w:type="dxa"/>
            <w:vAlign w:val="center"/>
          </w:tcPr>
          <w:p w:rsidR="004D4C6F" w:rsidRDefault="004D4C6F" w:rsidP="009F4667">
            <w:pPr>
              <w:jc w:val="center"/>
            </w:pPr>
          </w:p>
        </w:tc>
        <w:tc>
          <w:tcPr>
            <w:tcW w:w="4373" w:type="dxa"/>
            <w:vAlign w:val="center"/>
          </w:tcPr>
          <w:p w:rsidR="004D4C6F" w:rsidRDefault="004D4C6F" w:rsidP="009F4667"/>
        </w:tc>
        <w:tc>
          <w:tcPr>
            <w:tcW w:w="1077" w:type="dxa"/>
            <w:vAlign w:val="center"/>
          </w:tcPr>
          <w:p w:rsidR="004D4C6F" w:rsidRPr="004D4C6F" w:rsidRDefault="004D4C6F" w:rsidP="009F4667">
            <w:pPr>
              <w:jc w:val="center"/>
            </w:pPr>
          </w:p>
        </w:tc>
        <w:tc>
          <w:tcPr>
            <w:tcW w:w="977" w:type="dxa"/>
            <w:vAlign w:val="center"/>
          </w:tcPr>
          <w:p w:rsidR="004D4C6F" w:rsidRPr="00251249" w:rsidRDefault="004D4C6F" w:rsidP="009F4667">
            <w:pPr>
              <w:jc w:val="center"/>
            </w:pPr>
          </w:p>
        </w:tc>
      </w:tr>
      <w:tr w:rsidR="004D4C6F" w:rsidRPr="004D4C6F" w:rsidTr="009B0D46">
        <w:trPr>
          <w:cantSplit/>
          <w:trHeight w:val="489"/>
          <w:jc w:val="center"/>
        </w:trPr>
        <w:tc>
          <w:tcPr>
            <w:tcW w:w="1325" w:type="dxa"/>
            <w:vAlign w:val="center"/>
          </w:tcPr>
          <w:p w:rsidR="004D4C6F" w:rsidRDefault="004D4C6F" w:rsidP="009F4667">
            <w:pPr>
              <w:jc w:val="center"/>
            </w:pPr>
          </w:p>
        </w:tc>
        <w:tc>
          <w:tcPr>
            <w:tcW w:w="850" w:type="dxa"/>
            <w:vAlign w:val="center"/>
          </w:tcPr>
          <w:p w:rsidR="004D4C6F" w:rsidRDefault="004D4C6F" w:rsidP="009F4667">
            <w:pPr>
              <w:jc w:val="center"/>
            </w:pPr>
          </w:p>
        </w:tc>
        <w:tc>
          <w:tcPr>
            <w:tcW w:w="4373" w:type="dxa"/>
            <w:vAlign w:val="center"/>
          </w:tcPr>
          <w:p w:rsidR="004D4C6F" w:rsidRDefault="004D4C6F" w:rsidP="009F4667"/>
        </w:tc>
        <w:tc>
          <w:tcPr>
            <w:tcW w:w="1077" w:type="dxa"/>
            <w:vAlign w:val="center"/>
          </w:tcPr>
          <w:p w:rsidR="004D4C6F" w:rsidRPr="004D4C6F" w:rsidRDefault="004D4C6F" w:rsidP="009F4667">
            <w:pPr>
              <w:jc w:val="center"/>
            </w:pPr>
          </w:p>
        </w:tc>
        <w:tc>
          <w:tcPr>
            <w:tcW w:w="977" w:type="dxa"/>
            <w:vAlign w:val="center"/>
          </w:tcPr>
          <w:p w:rsidR="004D4C6F" w:rsidRPr="00251249" w:rsidRDefault="004D4C6F" w:rsidP="009F4667">
            <w:pPr>
              <w:jc w:val="center"/>
            </w:pPr>
          </w:p>
        </w:tc>
      </w:tr>
      <w:tr w:rsidR="004D4C6F" w:rsidRPr="004D4C6F" w:rsidTr="009B0D46">
        <w:trPr>
          <w:cantSplit/>
          <w:trHeight w:val="489"/>
          <w:jc w:val="center"/>
        </w:trPr>
        <w:tc>
          <w:tcPr>
            <w:tcW w:w="1325" w:type="dxa"/>
            <w:vAlign w:val="center"/>
          </w:tcPr>
          <w:p w:rsidR="004D4C6F" w:rsidRDefault="004D4C6F" w:rsidP="009F4667">
            <w:pPr>
              <w:jc w:val="center"/>
            </w:pPr>
          </w:p>
        </w:tc>
        <w:tc>
          <w:tcPr>
            <w:tcW w:w="850" w:type="dxa"/>
            <w:vAlign w:val="center"/>
          </w:tcPr>
          <w:p w:rsidR="004D4C6F" w:rsidRDefault="004D4C6F" w:rsidP="009F4667">
            <w:pPr>
              <w:jc w:val="center"/>
            </w:pPr>
          </w:p>
        </w:tc>
        <w:tc>
          <w:tcPr>
            <w:tcW w:w="4373" w:type="dxa"/>
            <w:vAlign w:val="center"/>
          </w:tcPr>
          <w:p w:rsidR="004D4C6F" w:rsidRDefault="004D4C6F" w:rsidP="009F4667"/>
        </w:tc>
        <w:tc>
          <w:tcPr>
            <w:tcW w:w="1077" w:type="dxa"/>
            <w:vAlign w:val="center"/>
          </w:tcPr>
          <w:p w:rsidR="004D4C6F" w:rsidRPr="004D4C6F" w:rsidRDefault="004D4C6F" w:rsidP="009F4667">
            <w:pPr>
              <w:jc w:val="center"/>
            </w:pPr>
          </w:p>
        </w:tc>
        <w:tc>
          <w:tcPr>
            <w:tcW w:w="977" w:type="dxa"/>
            <w:vAlign w:val="center"/>
          </w:tcPr>
          <w:p w:rsidR="004D4C6F" w:rsidRPr="00251249" w:rsidRDefault="004D4C6F" w:rsidP="009F4667">
            <w:pPr>
              <w:jc w:val="center"/>
            </w:pPr>
          </w:p>
        </w:tc>
      </w:tr>
    </w:tbl>
    <w:p w:rsidR="004A41A5" w:rsidRPr="00251249" w:rsidRDefault="004A41A5" w:rsidP="009F4667">
      <w:pPr>
        <w:sectPr w:rsidR="004A41A5" w:rsidRPr="00251249" w:rsidSect="00A036AD">
          <w:headerReference w:type="default" r:id="rId9"/>
          <w:footerReference w:type="default" r:id="rId10"/>
          <w:type w:val="nextColumn"/>
          <w:pgSz w:w="11907" w:h="16840" w:code="9"/>
          <w:pgMar w:top="1440" w:right="1134" w:bottom="1440" w:left="1134" w:header="1134" w:footer="992" w:gutter="567"/>
          <w:cols w:space="425"/>
          <w:docGrid w:type="lines" w:linePitch="312"/>
        </w:sectPr>
      </w:pPr>
    </w:p>
    <w:p w:rsidR="009D7F06" w:rsidRDefault="004A41A5" w:rsidP="009F4667">
      <w:pPr>
        <w:pStyle w:val="TOC1"/>
        <w:tabs>
          <w:tab w:val="left" w:pos="1134"/>
          <w:tab w:val="right" w:leader="dot" w:pos="9062"/>
        </w:tabs>
        <w:jc w:val="center"/>
        <w:rPr>
          <w:noProof/>
        </w:rPr>
      </w:pPr>
      <w:r w:rsidRPr="00251249">
        <w:rPr>
          <w:sz w:val="44"/>
          <w:szCs w:val="44"/>
        </w:rPr>
        <w:lastRenderedPageBreak/>
        <w:t>目录</w:t>
      </w:r>
      <w:bookmarkStart w:id="0" w:name="_Toc380837236"/>
      <w:bookmarkStart w:id="1" w:name="_Toc380912838"/>
      <w:bookmarkStart w:id="2" w:name="_Toc380913581"/>
      <w:bookmarkStart w:id="3" w:name="_Toc381000202"/>
      <w:r w:rsidR="0041152F">
        <w:rPr>
          <w:sz w:val="44"/>
          <w:szCs w:val="44"/>
        </w:rPr>
        <w:fldChar w:fldCharType="begin"/>
      </w:r>
      <w:r w:rsidR="008059F2">
        <w:rPr>
          <w:sz w:val="44"/>
          <w:szCs w:val="44"/>
        </w:rPr>
        <w:instrText xml:space="preserve"> TOC \o "1-5" \h \z \u </w:instrText>
      </w:r>
      <w:r w:rsidR="0041152F">
        <w:rPr>
          <w:sz w:val="44"/>
          <w:szCs w:val="44"/>
        </w:rPr>
        <w:fldChar w:fldCharType="separate"/>
      </w:r>
    </w:p>
    <w:p w:rsidR="009D7F06" w:rsidRDefault="00F33DED">
      <w:pPr>
        <w:pStyle w:val="TOC1"/>
        <w:tabs>
          <w:tab w:val="left" w:pos="1134"/>
          <w:tab w:val="right" w:leader="dot" w:pos="9062"/>
        </w:tabs>
        <w:rPr>
          <w:rFonts w:asciiTheme="minorHAnsi" w:eastAsiaTheme="minorEastAsia" w:hAnsiTheme="minorHAnsi" w:cstheme="minorBidi"/>
          <w:b w:val="0"/>
          <w:bCs w:val="0"/>
          <w:caps w:val="0"/>
          <w:noProof/>
          <w:szCs w:val="22"/>
        </w:rPr>
      </w:pPr>
      <w:hyperlink w:anchor="_Toc531434785" w:history="1">
        <w:r w:rsidR="009D7F06" w:rsidRPr="00BD2941">
          <w:rPr>
            <w:rStyle w:val="a7"/>
            <w:rFonts w:hint="eastAsia"/>
            <w:noProof/>
          </w:rPr>
          <w:t>第</w:t>
        </w:r>
        <w:r w:rsidR="009D7F06" w:rsidRPr="00BD2941">
          <w:rPr>
            <w:rStyle w:val="a7"/>
            <w:rFonts w:hint="eastAsia"/>
            <w:noProof/>
          </w:rPr>
          <w:t>1</w:t>
        </w:r>
        <w:r w:rsidR="009D7F06" w:rsidRPr="00BD2941">
          <w:rPr>
            <w:rStyle w:val="a7"/>
            <w:rFonts w:hint="eastAsia"/>
            <w:noProof/>
          </w:rPr>
          <w:t>章</w:t>
        </w:r>
        <w:r w:rsidR="009D7F06">
          <w:rPr>
            <w:rFonts w:asciiTheme="minorHAnsi" w:eastAsiaTheme="minorEastAsia" w:hAnsiTheme="minorHAnsi" w:cstheme="minorBidi"/>
            <w:b w:val="0"/>
            <w:bCs w:val="0"/>
            <w:caps w:val="0"/>
            <w:noProof/>
            <w:szCs w:val="22"/>
          </w:rPr>
          <w:tab/>
        </w:r>
        <w:r w:rsidR="009D7F06" w:rsidRPr="00BD2941">
          <w:rPr>
            <w:rStyle w:val="a7"/>
            <w:rFonts w:hint="eastAsia"/>
            <w:noProof/>
          </w:rPr>
          <w:t>引言</w:t>
        </w:r>
        <w:r w:rsidR="009D7F06">
          <w:rPr>
            <w:noProof/>
            <w:webHidden/>
          </w:rPr>
          <w:tab/>
        </w:r>
        <w:r w:rsidR="009D7F06">
          <w:rPr>
            <w:noProof/>
            <w:webHidden/>
          </w:rPr>
          <w:fldChar w:fldCharType="begin"/>
        </w:r>
        <w:r w:rsidR="009D7F06">
          <w:rPr>
            <w:noProof/>
            <w:webHidden/>
          </w:rPr>
          <w:instrText xml:space="preserve"> PAGEREF _Toc531434785 \h </w:instrText>
        </w:r>
        <w:r w:rsidR="009D7F06">
          <w:rPr>
            <w:noProof/>
            <w:webHidden/>
          </w:rPr>
        </w:r>
        <w:r w:rsidR="009D7F06">
          <w:rPr>
            <w:noProof/>
            <w:webHidden/>
          </w:rPr>
          <w:fldChar w:fldCharType="separate"/>
        </w:r>
        <w:r w:rsidR="009D7F06">
          <w:rPr>
            <w:noProof/>
            <w:webHidden/>
          </w:rPr>
          <w:t>2</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786" w:history="1">
        <w:r w:rsidR="009D7F06" w:rsidRPr="00BD2941">
          <w:rPr>
            <w:rStyle w:val="a7"/>
            <w:noProof/>
          </w:rPr>
          <w:t>1.1</w:t>
        </w:r>
        <w:r w:rsidR="009D7F06">
          <w:rPr>
            <w:rFonts w:asciiTheme="minorHAnsi" w:eastAsiaTheme="minorEastAsia" w:hAnsiTheme="minorHAnsi" w:cstheme="minorBidi"/>
            <w:smallCaps w:val="0"/>
            <w:noProof/>
            <w:szCs w:val="22"/>
          </w:rPr>
          <w:tab/>
        </w:r>
        <w:r w:rsidR="009D7F06" w:rsidRPr="00BD2941">
          <w:rPr>
            <w:rStyle w:val="a7"/>
            <w:rFonts w:hint="eastAsia"/>
            <w:noProof/>
          </w:rPr>
          <w:t>文档用途</w:t>
        </w:r>
        <w:r w:rsidR="009D7F06">
          <w:rPr>
            <w:noProof/>
            <w:webHidden/>
          </w:rPr>
          <w:tab/>
        </w:r>
        <w:r w:rsidR="009D7F06">
          <w:rPr>
            <w:noProof/>
            <w:webHidden/>
          </w:rPr>
          <w:fldChar w:fldCharType="begin"/>
        </w:r>
        <w:r w:rsidR="009D7F06">
          <w:rPr>
            <w:noProof/>
            <w:webHidden/>
          </w:rPr>
          <w:instrText xml:space="preserve"> PAGEREF _Toc531434786 \h </w:instrText>
        </w:r>
        <w:r w:rsidR="009D7F06">
          <w:rPr>
            <w:noProof/>
            <w:webHidden/>
          </w:rPr>
        </w:r>
        <w:r w:rsidR="009D7F06">
          <w:rPr>
            <w:noProof/>
            <w:webHidden/>
          </w:rPr>
          <w:fldChar w:fldCharType="separate"/>
        </w:r>
        <w:r w:rsidR="009D7F06">
          <w:rPr>
            <w:noProof/>
            <w:webHidden/>
          </w:rPr>
          <w:t>2</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787" w:history="1">
        <w:r w:rsidR="009D7F06" w:rsidRPr="00BD2941">
          <w:rPr>
            <w:rStyle w:val="a7"/>
            <w:noProof/>
          </w:rPr>
          <w:t>1.2</w:t>
        </w:r>
        <w:r w:rsidR="009D7F06">
          <w:rPr>
            <w:rFonts w:asciiTheme="minorHAnsi" w:eastAsiaTheme="minorEastAsia" w:hAnsiTheme="minorHAnsi" w:cstheme="minorBidi"/>
            <w:smallCaps w:val="0"/>
            <w:noProof/>
            <w:szCs w:val="22"/>
          </w:rPr>
          <w:tab/>
        </w:r>
        <w:r w:rsidR="009D7F06" w:rsidRPr="00BD2941">
          <w:rPr>
            <w:rStyle w:val="a7"/>
            <w:rFonts w:hint="eastAsia"/>
            <w:noProof/>
          </w:rPr>
          <w:t>阅读对象</w:t>
        </w:r>
        <w:r w:rsidR="009D7F06">
          <w:rPr>
            <w:noProof/>
            <w:webHidden/>
          </w:rPr>
          <w:tab/>
        </w:r>
        <w:r w:rsidR="009D7F06">
          <w:rPr>
            <w:noProof/>
            <w:webHidden/>
          </w:rPr>
          <w:fldChar w:fldCharType="begin"/>
        </w:r>
        <w:r w:rsidR="009D7F06">
          <w:rPr>
            <w:noProof/>
            <w:webHidden/>
          </w:rPr>
          <w:instrText xml:space="preserve"> PAGEREF _Toc531434787 \h </w:instrText>
        </w:r>
        <w:r w:rsidR="009D7F06">
          <w:rPr>
            <w:noProof/>
            <w:webHidden/>
          </w:rPr>
        </w:r>
        <w:r w:rsidR="009D7F06">
          <w:rPr>
            <w:noProof/>
            <w:webHidden/>
          </w:rPr>
          <w:fldChar w:fldCharType="separate"/>
        </w:r>
        <w:r w:rsidR="009D7F06">
          <w:rPr>
            <w:noProof/>
            <w:webHidden/>
          </w:rPr>
          <w:t>2</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788" w:history="1">
        <w:r w:rsidR="009D7F06" w:rsidRPr="00BD2941">
          <w:rPr>
            <w:rStyle w:val="a7"/>
            <w:noProof/>
          </w:rPr>
          <w:t>1.3</w:t>
        </w:r>
        <w:r w:rsidR="009D7F06">
          <w:rPr>
            <w:rFonts w:asciiTheme="minorHAnsi" w:eastAsiaTheme="minorEastAsia" w:hAnsiTheme="minorHAnsi" w:cstheme="minorBidi"/>
            <w:smallCaps w:val="0"/>
            <w:noProof/>
            <w:szCs w:val="22"/>
          </w:rPr>
          <w:tab/>
        </w:r>
        <w:r w:rsidR="009D7F06" w:rsidRPr="00BD2941">
          <w:rPr>
            <w:rStyle w:val="a7"/>
            <w:rFonts w:hint="eastAsia"/>
            <w:noProof/>
          </w:rPr>
          <w:t>名词术语</w:t>
        </w:r>
        <w:r w:rsidR="009D7F06">
          <w:rPr>
            <w:noProof/>
            <w:webHidden/>
          </w:rPr>
          <w:tab/>
        </w:r>
        <w:r w:rsidR="009D7F06">
          <w:rPr>
            <w:noProof/>
            <w:webHidden/>
          </w:rPr>
          <w:fldChar w:fldCharType="begin"/>
        </w:r>
        <w:r w:rsidR="009D7F06">
          <w:rPr>
            <w:noProof/>
            <w:webHidden/>
          </w:rPr>
          <w:instrText xml:space="preserve"> PAGEREF _Toc531434788 \h </w:instrText>
        </w:r>
        <w:r w:rsidR="009D7F06">
          <w:rPr>
            <w:noProof/>
            <w:webHidden/>
          </w:rPr>
        </w:r>
        <w:r w:rsidR="009D7F06">
          <w:rPr>
            <w:noProof/>
            <w:webHidden/>
          </w:rPr>
          <w:fldChar w:fldCharType="separate"/>
        </w:r>
        <w:r w:rsidR="009D7F06">
          <w:rPr>
            <w:noProof/>
            <w:webHidden/>
          </w:rPr>
          <w:t>2</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789" w:history="1">
        <w:r w:rsidR="009D7F06" w:rsidRPr="00BD2941">
          <w:rPr>
            <w:rStyle w:val="a7"/>
            <w:noProof/>
          </w:rPr>
          <w:t>1.4</w:t>
        </w:r>
        <w:r w:rsidR="009D7F06">
          <w:rPr>
            <w:rFonts w:asciiTheme="minorHAnsi" w:eastAsiaTheme="minorEastAsia" w:hAnsiTheme="minorHAnsi" w:cstheme="minorBidi"/>
            <w:smallCaps w:val="0"/>
            <w:noProof/>
            <w:szCs w:val="22"/>
          </w:rPr>
          <w:tab/>
        </w:r>
        <w:r w:rsidR="009D7F06" w:rsidRPr="00BD2941">
          <w:rPr>
            <w:rStyle w:val="a7"/>
            <w:rFonts w:hint="eastAsia"/>
            <w:noProof/>
          </w:rPr>
          <w:t>参考资料</w:t>
        </w:r>
        <w:r w:rsidR="009D7F06">
          <w:rPr>
            <w:noProof/>
            <w:webHidden/>
          </w:rPr>
          <w:tab/>
        </w:r>
        <w:r w:rsidR="009D7F06">
          <w:rPr>
            <w:noProof/>
            <w:webHidden/>
          </w:rPr>
          <w:fldChar w:fldCharType="begin"/>
        </w:r>
        <w:r w:rsidR="009D7F06">
          <w:rPr>
            <w:noProof/>
            <w:webHidden/>
          </w:rPr>
          <w:instrText xml:space="preserve"> PAGEREF _Toc531434789 \h </w:instrText>
        </w:r>
        <w:r w:rsidR="009D7F06">
          <w:rPr>
            <w:noProof/>
            <w:webHidden/>
          </w:rPr>
        </w:r>
        <w:r w:rsidR="009D7F06">
          <w:rPr>
            <w:noProof/>
            <w:webHidden/>
          </w:rPr>
          <w:fldChar w:fldCharType="separate"/>
        </w:r>
        <w:r w:rsidR="009D7F06">
          <w:rPr>
            <w:noProof/>
            <w:webHidden/>
          </w:rPr>
          <w:t>2</w:t>
        </w:r>
        <w:r w:rsidR="009D7F06">
          <w:rPr>
            <w:noProof/>
            <w:webHidden/>
          </w:rPr>
          <w:fldChar w:fldCharType="end"/>
        </w:r>
      </w:hyperlink>
    </w:p>
    <w:p w:rsidR="009D7F06" w:rsidRDefault="00F33DED">
      <w:pPr>
        <w:pStyle w:val="TOC1"/>
        <w:tabs>
          <w:tab w:val="left" w:pos="1134"/>
          <w:tab w:val="right" w:leader="dot" w:pos="9062"/>
        </w:tabs>
        <w:rPr>
          <w:rFonts w:asciiTheme="minorHAnsi" w:eastAsiaTheme="minorEastAsia" w:hAnsiTheme="minorHAnsi" w:cstheme="minorBidi"/>
          <w:b w:val="0"/>
          <w:bCs w:val="0"/>
          <w:caps w:val="0"/>
          <w:noProof/>
          <w:szCs w:val="22"/>
        </w:rPr>
      </w:pPr>
      <w:hyperlink w:anchor="_Toc531434790" w:history="1">
        <w:r w:rsidR="009D7F06" w:rsidRPr="00BD2941">
          <w:rPr>
            <w:rStyle w:val="a7"/>
            <w:rFonts w:hint="eastAsia"/>
            <w:noProof/>
          </w:rPr>
          <w:t>第</w:t>
        </w:r>
        <w:r w:rsidR="009D7F06" w:rsidRPr="00BD2941">
          <w:rPr>
            <w:rStyle w:val="a7"/>
            <w:rFonts w:hint="eastAsia"/>
            <w:noProof/>
          </w:rPr>
          <w:t>2</w:t>
        </w:r>
        <w:r w:rsidR="009D7F06" w:rsidRPr="00BD2941">
          <w:rPr>
            <w:rStyle w:val="a7"/>
            <w:rFonts w:hint="eastAsia"/>
            <w:noProof/>
          </w:rPr>
          <w:t>章</w:t>
        </w:r>
        <w:r w:rsidR="009D7F06">
          <w:rPr>
            <w:rFonts w:asciiTheme="minorHAnsi" w:eastAsiaTheme="minorEastAsia" w:hAnsiTheme="minorHAnsi" w:cstheme="minorBidi"/>
            <w:b w:val="0"/>
            <w:bCs w:val="0"/>
            <w:caps w:val="0"/>
            <w:noProof/>
            <w:szCs w:val="22"/>
          </w:rPr>
          <w:tab/>
        </w:r>
        <w:r w:rsidR="009D7F06" w:rsidRPr="00BD2941">
          <w:rPr>
            <w:rStyle w:val="a7"/>
            <w:rFonts w:hint="eastAsia"/>
            <w:noProof/>
          </w:rPr>
          <w:t>总体功能</w:t>
        </w:r>
        <w:r w:rsidR="009D7F06">
          <w:rPr>
            <w:noProof/>
            <w:webHidden/>
          </w:rPr>
          <w:tab/>
        </w:r>
        <w:r w:rsidR="009D7F06">
          <w:rPr>
            <w:noProof/>
            <w:webHidden/>
          </w:rPr>
          <w:fldChar w:fldCharType="begin"/>
        </w:r>
        <w:r w:rsidR="009D7F06">
          <w:rPr>
            <w:noProof/>
            <w:webHidden/>
          </w:rPr>
          <w:instrText xml:space="preserve"> PAGEREF _Toc531434790 \h </w:instrText>
        </w:r>
        <w:r w:rsidR="009D7F06">
          <w:rPr>
            <w:noProof/>
            <w:webHidden/>
          </w:rPr>
        </w:r>
        <w:r w:rsidR="009D7F06">
          <w:rPr>
            <w:noProof/>
            <w:webHidden/>
          </w:rPr>
          <w:fldChar w:fldCharType="separate"/>
        </w:r>
        <w:r w:rsidR="009D7F06">
          <w:rPr>
            <w:noProof/>
            <w:webHidden/>
          </w:rPr>
          <w:t>3</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791" w:history="1">
        <w:r w:rsidR="009D7F06" w:rsidRPr="00BD2941">
          <w:rPr>
            <w:rStyle w:val="a7"/>
            <w:noProof/>
          </w:rPr>
          <w:t>2.1</w:t>
        </w:r>
        <w:r w:rsidR="009D7F06">
          <w:rPr>
            <w:rFonts w:asciiTheme="minorHAnsi" w:eastAsiaTheme="minorEastAsia" w:hAnsiTheme="minorHAnsi" w:cstheme="minorBidi"/>
            <w:smallCaps w:val="0"/>
            <w:noProof/>
            <w:szCs w:val="22"/>
          </w:rPr>
          <w:tab/>
        </w:r>
        <w:r w:rsidR="009D7F06" w:rsidRPr="00BD2941">
          <w:rPr>
            <w:rStyle w:val="a7"/>
            <w:rFonts w:hint="eastAsia"/>
            <w:noProof/>
          </w:rPr>
          <w:t>功能列表</w:t>
        </w:r>
        <w:r w:rsidR="009D7F06">
          <w:rPr>
            <w:noProof/>
            <w:webHidden/>
          </w:rPr>
          <w:tab/>
        </w:r>
        <w:r w:rsidR="009D7F06">
          <w:rPr>
            <w:noProof/>
            <w:webHidden/>
          </w:rPr>
          <w:fldChar w:fldCharType="begin"/>
        </w:r>
        <w:r w:rsidR="009D7F06">
          <w:rPr>
            <w:noProof/>
            <w:webHidden/>
          </w:rPr>
          <w:instrText xml:space="preserve"> PAGEREF _Toc531434791 \h </w:instrText>
        </w:r>
        <w:r w:rsidR="009D7F06">
          <w:rPr>
            <w:noProof/>
            <w:webHidden/>
          </w:rPr>
        </w:r>
        <w:r w:rsidR="009D7F06">
          <w:rPr>
            <w:noProof/>
            <w:webHidden/>
          </w:rPr>
          <w:fldChar w:fldCharType="separate"/>
        </w:r>
        <w:r w:rsidR="009D7F06">
          <w:rPr>
            <w:noProof/>
            <w:webHidden/>
          </w:rPr>
          <w:t>3</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792" w:history="1">
        <w:r w:rsidR="009D7F06" w:rsidRPr="00BD2941">
          <w:rPr>
            <w:rStyle w:val="a7"/>
            <w:noProof/>
          </w:rPr>
          <w:t>2.2</w:t>
        </w:r>
        <w:r w:rsidR="009D7F06">
          <w:rPr>
            <w:rFonts w:asciiTheme="minorHAnsi" w:eastAsiaTheme="minorEastAsia" w:hAnsiTheme="minorHAnsi" w:cstheme="minorBidi"/>
            <w:smallCaps w:val="0"/>
            <w:noProof/>
            <w:szCs w:val="22"/>
          </w:rPr>
          <w:tab/>
        </w:r>
        <w:r w:rsidR="009D7F06" w:rsidRPr="00BD2941">
          <w:rPr>
            <w:rStyle w:val="a7"/>
            <w:rFonts w:hint="eastAsia"/>
            <w:noProof/>
          </w:rPr>
          <w:t>功能流程</w:t>
        </w:r>
        <w:r w:rsidR="009D7F06">
          <w:rPr>
            <w:noProof/>
            <w:webHidden/>
          </w:rPr>
          <w:tab/>
        </w:r>
        <w:r w:rsidR="009D7F06">
          <w:rPr>
            <w:noProof/>
            <w:webHidden/>
          </w:rPr>
          <w:fldChar w:fldCharType="begin"/>
        </w:r>
        <w:r w:rsidR="009D7F06">
          <w:rPr>
            <w:noProof/>
            <w:webHidden/>
          </w:rPr>
          <w:instrText xml:space="preserve"> PAGEREF _Toc531434792 \h </w:instrText>
        </w:r>
        <w:r w:rsidR="009D7F06">
          <w:rPr>
            <w:noProof/>
            <w:webHidden/>
          </w:rPr>
        </w:r>
        <w:r w:rsidR="009D7F06">
          <w:rPr>
            <w:noProof/>
            <w:webHidden/>
          </w:rPr>
          <w:fldChar w:fldCharType="separate"/>
        </w:r>
        <w:r w:rsidR="009D7F06">
          <w:rPr>
            <w:noProof/>
            <w:webHidden/>
          </w:rPr>
          <w:t>3</w:t>
        </w:r>
        <w:r w:rsidR="009D7F06">
          <w:rPr>
            <w:noProof/>
            <w:webHidden/>
          </w:rPr>
          <w:fldChar w:fldCharType="end"/>
        </w:r>
      </w:hyperlink>
    </w:p>
    <w:p w:rsidR="009D7F06" w:rsidRDefault="00F33DED">
      <w:pPr>
        <w:pStyle w:val="TOC1"/>
        <w:tabs>
          <w:tab w:val="left" w:pos="1134"/>
          <w:tab w:val="right" w:leader="dot" w:pos="9062"/>
        </w:tabs>
        <w:rPr>
          <w:rFonts w:asciiTheme="minorHAnsi" w:eastAsiaTheme="minorEastAsia" w:hAnsiTheme="minorHAnsi" w:cstheme="minorBidi"/>
          <w:b w:val="0"/>
          <w:bCs w:val="0"/>
          <w:caps w:val="0"/>
          <w:noProof/>
          <w:szCs w:val="22"/>
        </w:rPr>
      </w:pPr>
      <w:hyperlink w:anchor="_Toc531434793" w:history="1">
        <w:r w:rsidR="009D7F06" w:rsidRPr="00BD2941">
          <w:rPr>
            <w:rStyle w:val="a7"/>
            <w:rFonts w:hint="eastAsia"/>
            <w:noProof/>
          </w:rPr>
          <w:t>第</w:t>
        </w:r>
        <w:r w:rsidR="009D7F06" w:rsidRPr="00BD2941">
          <w:rPr>
            <w:rStyle w:val="a7"/>
            <w:rFonts w:hint="eastAsia"/>
            <w:noProof/>
          </w:rPr>
          <w:t>3</w:t>
        </w:r>
        <w:r w:rsidR="009D7F06" w:rsidRPr="00BD2941">
          <w:rPr>
            <w:rStyle w:val="a7"/>
            <w:rFonts w:hint="eastAsia"/>
            <w:noProof/>
          </w:rPr>
          <w:t>章</w:t>
        </w:r>
        <w:r w:rsidR="009D7F06">
          <w:rPr>
            <w:rFonts w:asciiTheme="minorHAnsi" w:eastAsiaTheme="minorEastAsia" w:hAnsiTheme="minorHAnsi" w:cstheme="minorBidi"/>
            <w:b w:val="0"/>
            <w:bCs w:val="0"/>
            <w:caps w:val="0"/>
            <w:noProof/>
            <w:szCs w:val="22"/>
          </w:rPr>
          <w:tab/>
        </w:r>
        <w:r w:rsidR="009D7F06" w:rsidRPr="00BD2941">
          <w:rPr>
            <w:rStyle w:val="a7"/>
            <w:rFonts w:hint="eastAsia"/>
            <w:noProof/>
          </w:rPr>
          <w:t>微信公众号</w:t>
        </w:r>
        <w:r w:rsidR="009D7F06">
          <w:rPr>
            <w:noProof/>
            <w:webHidden/>
          </w:rPr>
          <w:tab/>
        </w:r>
        <w:r w:rsidR="009D7F06">
          <w:rPr>
            <w:noProof/>
            <w:webHidden/>
          </w:rPr>
          <w:fldChar w:fldCharType="begin"/>
        </w:r>
        <w:r w:rsidR="009D7F06">
          <w:rPr>
            <w:noProof/>
            <w:webHidden/>
          </w:rPr>
          <w:instrText xml:space="preserve"> PAGEREF _Toc531434793 \h </w:instrText>
        </w:r>
        <w:r w:rsidR="009D7F06">
          <w:rPr>
            <w:noProof/>
            <w:webHidden/>
          </w:rPr>
        </w:r>
        <w:r w:rsidR="009D7F06">
          <w:rPr>
            <w:noProof/>
            <w:webHidden/>
          </w:rPr>
          <w:fldChar w:fldCharType="separate"/>
        </w:r>
        <w:r w:rsidR="009D7F06">
          <w:rPr>
            <w:noProof/>
            <w:webHidden/>
          </w:rPr>
          <w:t>4</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794" w:history="1">
        <w:r w:rsidR="009D7F06" w:rsidRPr="00BD2941">
          <w:rPr>
            <w:rStyle w:val="a7"/>
            <w:noProof/>
          </w:rPr>
          <w:t>3.1</w:t>
        </w:r>
        <w:r w:rsidR="009D7F06">
          <w:rPr>
            <w:rFonts w:asciiTheme="minorHAnsi" w:eastAsiaTheme="minorEastAsia" w:hAnsiTheme="minorHAnsi" w:cstheme="minorBidi"/>
            <w:smallCaps w:val="0"/>
            <w:noProof/>
            <w:szCs w:val="22"/>
          </w:rPr>
          <w:tab/>
        </w:r>
        <w:r w:rsidR="009D7F06" w:rsidRPr="00BD2941">
          <w:rPr>
            <w:rStyle w:val="a7"/>
            <w:rFonts w:hint="eastAsia"/>
            <w:noProof/>
          </w:rPr>
          <w:t>被邀请人注册</w:t>
        </w:r>
        <w:r w:rsidR="009D7F06">
          <w:rPr>
            <w:noProof/>
            <w:webHidden/>
          </w:rPr>
          <w:tab/>
        </w:r>
        <w:r w:rsidR="009D7F06">
          <w:rPr>
            <w:noProof/>
            <w:webHidden/>
          </w:rPr>
          <w:fldChar w:fldCharType="begin"/>
        </w:r>
        <w:r w:rsidR="009D7F06">
          <w:rPr>
            <w:noProof/>
            <w:webHidden/>
          </w:rPr>
          <w:instrText xml:space="preserve"> PAGEREF _Toc531434794 \h </w:instrText>
        </w:r>
        <w:r w:rsidR="009D7F06">
          <w:rPr>
            <w:noProof/>
            <w:webHidden/>
          </w:rPr>
        </w:r>
        <w:r w:rsidR="009D7F06">
          <w:rPr>
            <w:noProof/>
            <w:webHidden/>
          </w:rPr>
          <w:fldChar w:fldCharType="separate"/>
        </w:r>
        <w:r w:rsidR="009D7F06">
          <w:rPr>
            <w:noProof/>
            <w:webHidden/>
          </w:rPr>
          <w:t>4</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795" w:history="1">
        <w:r w:rsidR="009D7F06" w:rsidRPr="00BD2941">
          <w:rPr>
            <w:rStyle w:val="a7"/>
          </w:rPr>
          <w:t>3.1.1</w:t>
        </w:r>
        <w:r w:rsidR="009D7F06">
          <w:rPr>
            <w:rFonts w:asciiTheme="minorHAnsi" w:eastAsiaTheme="minorEastAsia" w:hAnsiTheme="minorHAnsi" w:cstheme="minorBidi"/>
            <w:iCs w:val="0"/>
            <w:szCs w:val="22"/>
          </w:rPr>
          <w:tab/>
        </w:r>
        <w:r w:rsidR="009D7F06" w:rsidRPr="00BD2941">
          <w:rPr>
            <w:rStyle w:val="a7"/>
            <w:rFonts w:hint="eastAsia"/>
          </w:rPr>
          <w:t>邀请页</w:t>
        </w:r>
        <w:r w:rsidR="009D7F06">
          <w:rPr>
            <w:webHidden/>
          </w:rPr>
          <w:tab/>
        </w:r>
        <w:r w:rsidR="009D7F06">
          <w:rPr>
            <w:webHidden/>
          </w:rPr>
          <w:fldChar w:fldCharType="begin"/>
        </w:r>
        <w:r w:rsidR="009D7F06">
          <w:rPr>
            <w:webHidden/>
          </w:rPr>
          <w:instrText xml:space="preserve"> PAGEREF _Toc531434795 \h </w:instrText>
        </w:r>
        <w:r w:rsidR="009D7F06">
          <w:rPr>
            <w:webHidden/>
          </w:rPr>
        </w:r>
        <w:r w:rsidR="009D7F06">
          <w:rPr>
            <w:webHidden/>
          </w:rPr>
          <w:fldChar w:fldCharType="separate"/>
        </w:r>
        <w:r w:rsidR="009D7F06">
          <w:rPr>
            <w:webHidden/>
          </w:rPr>
          <w:t>4</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796" w:history="1">
        <w:r w:rsidR="009D7F06" w:rsidRPr="00BD2941">
          <w:rPr>
            <w:rStyle w:val="a7"/>
            <w:noProof/>
          </w:rPr>
          <w:t>3.1.1.1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_Toc531434796 \h </w:instrText>
        </w:r>
        <w:r w:rsidR="009D7F06">
          <w:rPr>
            <w:noProof/>
            <w:webHidden/>
          </w:rPr>
        </w:r>
        <w:r w:rsidR="009D7F06">
          <w:rPr>
            <w:noProof/>
            <w:webHidden/>
          </w:rPr>
          <w:fldChar w:fldCharType="separate"/>
        </w:r>
        <w:r w:rsidR="009D7F06">
          <w:rPr>
            <w:noProof/>
            <w:webHidden/>
          </w:rPr>
          <w:t>4</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797" w:history="1">
        <w:r w:rsidR="009D7F06" w:rsidRPr="00BD2941">
          <w:rPr>
            <w:rStyle w:val="a7"/>
            <w:noProof/>
          </w:rPr>
          <w:t>3.1.1.2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_Toc531434797 \h </w:instrText>
        </w:r>
        <w:r w:rsidR="009D7F06">
          <w:rPr>
            <w:noProof/>
            <w:webHidden/>
          </w:rPr>
        </w:r>
        <w:r w:rsidR="009D7F06">
          <w:rPr>
            <w:noProof/>
            <w:webHidden/>
          </w:rPr>
          <w:fldChar w:fldCharType="separate"/>
        </w:r>
        <w:r w:rsidR="009D7F06">
          <w:rPr>
            <w:noProof/>
            <w:webHidden/>
          </w:rPr>
          <w:t>4</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798" w:history="1">
        <w:r w:rsidR="009D7F06" w:rsidRPr="00BD2941">
          <w:rPr>
            <w:rStyle w:val="a7"/>
            <w:noProof/>
          </w:rPr>
          <w:t>3.1.1.3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_Toc531434798 \h </w:instrText>
        </w:r>
        <w:r w:rsidR="009D7F06">
          <w:rPr>
            <w:noProof/>
            <w:webHidden/>
          </w:rPr>
        </w:r>
        <w:r w:rsidR="009D7F06">
          <w:rPr>
            <w:noProof/>
            <w:webHidden/>
          </w:rPr>
          <w:fldChar w:fldCharType="separate"/>
        </w:r>
        <w:r w:rsidR="009D7F06">
          <w:rPr>
            <w:noProof/>
            <w:webHidden/>
          </w:rPr>
          <w:t>5</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799" w:history="1">
        <w:r w:rsidR="009D7F06" w:rsidRPr="00BD2941">
          <w:rPr>
            <w:rStyle w:val="a7"/>
            <w:noProof/>
          </w:rPr>
          <w:t>3.2</w:t>
        </w:r>
        <w:r w:rsidR="009D7F06">
          <w:rPr>
            <w:rFonts w:asciiTheme="minorHAnsi" w:eastAsiaTheme="minorEastAsia" w:hAnsiTheme="minorHAnsi" w:cstheme="minorBidi"/>
            <w:smallCaps w:val="0"/>
            <w:noProof/>
            <w:szCs w:val="22"/>
          </w:rPr>
          <w:tab/>
        </w:r>
        <w:r w:rsidR="009D7F06" w:rsidRPr="00BD2941">
          <w:rPr>
            <w:rStyle w:val="a7"/>
            <w:rFonts w:hint="eastAsia"/>
            <w:noProof/>
          </w:rPr>
          <w:t>登录、忘记密码</w:t>
        </w:r>
        <w:r w:rsidR="009D7F06">
          <w:rPr>
            <w:noProof/>
            <w:webHidden/>
          </w:rPr>
          <w:tab/>
        </w:r>
        <w:r w:rsidR="009D7F06">
          <w:rPr>
            <w:noProof/>
            <w:webHidden/>
          </w:rPr>
          <w:fldChar w:fldCharType="begin"/>
        </w:r>
        <w:r w:rsidR="009D7F06">
          <w:rPr>
            <w:noProof/>
            <w:webHidden/>
          </w:rPr>
          <w:instrText xml:space="preserve"> PAGEREF _Toc531434799 \h </w:instrText>
        </w:r>
        <w:r w:rsidR="009D7F06">
          <w:rPr>
            <w:noProof/>
            <w:webHidden/>
          </w:rPr>
        </w:r>
        <w:r w:rsidR="009D7F06">
          <w:rPr>
            <w:noProof/>
            <w:webHidden/>
          </w:rPr>
          <w:fldChar w:fldCharType="separate"/>
        </w:r>
        <w:r w:rsidR="009D7F06">
          <w:rPr>
            <w:noProof/>
            <w:webHidden/>
          </w:rPr>
          <w:t>5</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00" w:history="1">
        <w:r w:rsidR="009D7F06" w:rsidRPr="00BD2941">
          <w:rPr>
            <w:rStyle w:val="a7"/>
          </w:rPr>
          <w:t>3.2.1</w:t>
        </w:r>
        <w:r w:rsidR="009D7F06">
          <w:rPr>
            <w:rFonts w:asciiTheme="minorHAnsi" w:eastAsiaTheme="minorEastAsia" w:hAnsiTheme="minorHAnsi" w:cstheme="minorBidi"/>
            <w:iCs w:val="0"/>
            <w:szCs w:val="22"/>
          </w:rPr>
          <w:tab/>
        </w:r>
        <w:r w:rsidR="009D7F06" w:rsidRPr="00BD2941">
          <w:rPr>
            <w:rStyle w:val="a7"/>
            <w:rFonts w:hint="eastAsia"/>
          </w:rPr>
          <w:t>登录页</w:t>
        </w:r>
        <w:r w:rsidR="009D7F06">
          <w:rPr>
            <w:webHidden/>
          </w:rPr>
          <w:tab/>
        </w:r>
        <w:r w:rsidR="009D7F06">
          <w:rPr>
            <w:webHidden/>
          </w:rPr>
          <w:fldChar w:fldCharType="begin"/>
        </w:r>
        <w:r w:rsidR="009D7F06">
          <w:rPr>
            <w:webHidden/>
          </w:rPr>
          <w:instrText xml:space="preserve"> PAGEREF _Toc531434800 \h </w:instrText>
        </w:r>
        <w:r w:rsidR="009D7F06">
          <w:rPr>
            <w:webHidden/>
          </w:rPr>
        </w:r>
        <w:r w:rsidR="009D7F06">
          <w:rPr>
            <w:webHidden/>
          </w:rPr>
          <w:fldChar w:fldCharType="separate"/>
        </w:r>
        <w:r w:rsidR="009D7F06">
          <w:rPr>
            <w:webHidden/>
          </w:rPr>
          <w:t>5</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01" w:history="1">
        <w:r w:rsidR="009D7F06" w:rsidRPr="00BD2941">
          <w:rPr>
            <w:rStyle w:val="a7"/>
            <w:noProof/>
          </w:rPr>
          <w:t>3.2.1.1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_Toc531434801 \h </w:instrText>
        </w:r>
        <w:r w:rsidR="009D7F06">
          <w:rPr>
            <w:noProof/>
            <w:webHidden/>
          </w:rPr>
        </w:r>
        <w:r w:rsidR="009D7F06">
          <w:rPr>
            <w:noProof/>
            <w:webHidden/>
          </w:rPr>
          <w:fldChar w:fldCharType="separate"/>
        </w:r>
        <w:r w:rsidR="009D7F06">
          <w:rPr>
            <w:noProof/>
            <w:webHidden/>
          </w:rPr>
          <w:t>5</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02" w:history="1">
        <w:r w:rsidR="009D7F06" w:rsidRPr="00BD2941">
          <w:rPr>
            <w:rStyle w:val="a7"/>
            <w:noProof/>
          </w:rPr>
          <w:t>3.2.1.2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_Toc531434802 \h </w:instrText>
        </w:r>
        <w:r w:rsidR="009D7F06">
          <w:rPr>
            <w:noProof/>
            <w:webHidden/>
          </w:rPr>
        </w:r>
        <w:r w:rsidR="009D7F06">
          <w:rPr>
            <w:noProof/>
            <w:webHidden/>
          </w:rPr>
          <w:fldChar w:fldCharType="separate"/>
        </w:r>
        <w:r w:rsidR="009D7F06">
          <w:rPr>
            <w:noProof/>
            <w:webHidden/>
          </w:rPr>
          <w:t>6</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03" w:history="1">
        <w:r w:rsidR="009D7F06" w:rsidRPr="00BD2941">
          <w:rPr>
            <w:rStyle w:val="a7"/>
            <w:noProof/>
          </w:rPr>
          <w:t>3.2.1.3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_Toc531434803 \h </w:instrText>
        </w:r>
        <w:r w:rsidR="009D7F06">
          <w:rPr>
            <w:noProof/>
            <w:webHidden/>
          </w:rPr>
        </w:r>
        <w:r w:rsidR="009D7F06">
          <w:rPr>
            <w:noProof/>
            <w:webHidden/>
          </w:rPr>
          <w:fldChar w:fldCharType="separate"/>
        </w:r>
        <w:r w:rsidR="009D7F06">
          <w:rPr>
            <w:noProof/>
            <w:webHidden/>
          </w:rPr>
          <w:t>6</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04" w:history="1">
        <w:r w:rsidR="009D7F06" w:rsidRPr="00BD2941">
          <w:rPr>
            <w:rStyle w:val="a7"/>
          </w:rPr>
          <w:t>3.2.2</w:t>
        </w:r>
        <w:r w:rsidR="009D7F06">
          <w:rPr>
            <w:rFonts w:asciiTheme="minorHAnsi" w:eastAsiaTheme="minorEastAsia" w:hAnsiTheme="minorHAnsi" w:cstheme="minorBidi"/>
            <w:iCs w:val="0"/>
            <w:szCs w:val="22"/>
          </w:rPr>
          <w:tab/>
        </w:r>
        <w:r w:rsidR="009D7F06" w:rsidRPr="00BD2941">
          <w:rPr>
            <w:rStyle w:val="a7"/>
            <w:rFonts w:hint="eastAsia"/>
          </w:rPr>
          <w:t>微信绑定</w:t>
        </w:r>
        <w:r w:rsidR="009D7F06">
          <w:rPr>
            <w:webHidden/>
          </w:rPr>
          <w:tab/>
        </w:r>
        <w:r w:rsidR="009D7F06">
          <w:rPr>
            <w:webHidden/>
          </w:rPr>
          <w:fldChar w:fldCharType="begin"/>
        </w:r>
        <w:r w:rsidR="009D7F06">
          <w:rPr>
            <w:webHidden/>
          </w:rPr>
          <w:instrText xml:space="preserve"> PAGEREF _Toc531434804 \h </w:instrText>
        </w:r>
        <w:r w:rsidR="009D7F06">
          <w:rPr>
            <w:webHidden/>
          </w:rPr>
        </w:r>
        <w:r w:rsidR="009D7F06">
          <w:rPr>
            <w:webHidden/>
          </w:rPr>
          <w:fldChar w:fldCharType="separate"/>
        </w:r>
        <w:r w:rsidR="009D7F06">
          <w:rPr>
            <w:webHidden/>
          </w:rPr>
          <w:t>6</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05" w:history="1">
        <w:r w:rsidR="009D7F06" w:rsidRPr="00BD2941">
          <w:rPr>
            <w:rStyle w:val="a7"/>
            <w:noProof/>
          </w:rPr>
          <w:t>3.2.2.1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_Toc531434805 \h </w:instrText>
        </w:r>
        <w:r w:rsidR="009D7F06">
          <w:rPr>
            <w:noProof/>
            <w:webHidden/>
          </w:rPr>
        </w:r>
        <w:r w:rsidR="009D7F06">
          <w:rPr>
            <w:noProof/>
            <w:webHidden/>
          </w:rPr>
          <w:fldChar w:fldCharType="separate"/>
        </w:r>
        <w:r w:rsidR="009D7F06">
          <w:rPr>
            <w:noProof/>
            <w:webHidden/>
          </w:rPr>
          <w:t>6</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06" w:history="1">
        <w:r w:rsidR="009D7F06" w:rsidRPr="00BD2941">
          <w:rPr>
            <w:rStyle w:val="a7"/>
            <w:noProof/>
          </w:rPr>
          <w:t>3.2.2.2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_Toc531434806 \h </w:instrText>
        </w:r>
        <w:r w:rsidR="009D7F06">
          <w:rPr>
            <w:noProof/>
            <w:webHidden/>
          </w:rPr>
        </w:r>
        <w:r w:rsidR="009D7F06">
          <w:rPr>
            <w:noProof/>
            <w:webHidden/>
          </w:rPr>
          <w:fldChar w:fldCharType="separate"/>
        </w:r>
        <w:r w:rsidR="009D7F06">
          <w:rPr>
            <w:noProof/>
            <w:webHidden/>
          </w:rPr>
          <w:t>6</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07" w:history="1">
        <w:r w:rsidR="009D7F06" w:rsidRPr="00BD2941">
          <w:rPr>
            <w:rStyle w:val="a7"/>
            <w:noProof/>
          </w:rPr>
          <w:t>3.2.2.3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_Toc531434807 \h </w:instrText>
        </w:r>
        <w:r w:rsidR="009D7F06">
          <w:rPr>
            <w:noProof/>
            <w:webHidden/>
          </w:rPr>
        </w:r>
        <w:r w:rsidR="009D7F06">
          <w:rPr>
            <w:noProof/>
            <w:webHidden/>
          </w:rPr>
          <w:fldChar w:fldCharType="separate"/>
        </w:r>
        <w:r w:rsidR="009D7F06">
          <w:rPr>
            <w:noProof/>
            <w:webHidden/>
          </w:rPr>
          <w:t>7</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08" w:history="1">
        <w:r w:rsidR="009D7F06" w:rsidRPr="00BD2941">
          <w:rPr>
            <w:rStyle w:val="a7"/>
          </w:rPr>
          <w:t>3.2.3</w:t>
        </w:r>
        <w:r w:rsidR="009D7F06">
          <w:rPr>
            <w:rFonts w:asciiTheme="minorHAnsi" w:eastAsiaTheme="minorEastAsia" w:hAnsiTheme="minorHAnsi" w:cstheme="minorBidi"/>
            <w:iCs w:val="0"/>
            <w:szCs w:val="22"/>
          </w:rPr>
          <w:tab/>
        </w:r>
        <w:r w:rsidR="009D7F06" w:rsidRPr="00BD2941">
          <w:rPr>
            <w:rStyle w:val="a7"/>
            <w:rFonts w:hint="eastAsia"/>
          </w:rPr>
          <w:t>忘记密码</w:t>
        </w:r>
        <w:r w:rsidR="009D7F06">
          <w:rPr>
            <w:webHidden/>
          </w:rPr>
          <w:tab/>
        </w:r>
        <w:r w:rsidR="009D7F06">
          <w:rPr>
            <w:webHidden/>
          </w:rPr>
          <w:fldChar w:fldCharType="begin"/>
        </w:r>
        <w:r w:rsidR="009D7F06">
          <w:rPr>
            <w:webHidden/>
          </w:rPr>
          <w:instrText xml:space="preserve"> PAGEREF _Toc531434808 \h </w:instrText>
        </w:r>
        <w:r w:rsidR="009D7F06">
          <w:rPr>
            <w:webHidden/>
          </w:rPr>
        </w:r>
        <w:r w:rsidR="009D7F06">
          <w:rPr>
            <w:webHidden/>
          </w:rPr>
          <w:fldChar w:fldCharType="separate"/>
        </w:r>
        <w:r w:rsidR="009D7F06">
          <w:rPr>
            <w:webHidden/>
          </w:rPr>
          <w:t>7</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09" w:history="1">
        <w:r w:rsidR="009D7F06" w:rsidRPr="00BD2941">
          <w:rPr>
            <w:rStyle w:val="a7"/>
            <w:noProof/>
          </w:rPr>
          <w:t>3.2.3.1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_Toc531434809 \h </w:instrText>
        </w:r>
        <w:r w:rsidR="009D7F06">
          <w:rPr>
            <w:noProof/>
            <w:webHidden/>
          </w:rPr>
        </w:r>
        <w:r w:rsidR="009D7F06">
          <w:rPr>
            <w:noProof/>
            <w:webHidden/>
          </w:rPr>
          <w:fldChar w:fldCharType="separate"/>
        </w:r>
        <w:r w:rsidR="009D7F06">
          <w:rPr>
            <w:noProof/>
            <w:webHidden/>
          </w:rPr>
          <w:t>7</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10" w:history="1">
        <w:r w:rsidR="009D7F06" w:rsidRPr="00BD2941">
          <w:rPr>
            <w:rStyle w:val="a7"/>
            <w:noProof/>
          </w:rPr>
          <w:t>3.2.3.2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_Toc531434810 \h </w:instrText>
        </w:r>
        <w:r w:rsidR="009D7F06">
          <w:rPr>
            <w:noProof/>
            <w:webHidden/>
          </w:rPr>
        </w:r>
        <w:r w:rsidR="009D7F06">
          <w:rPr>
            <w:noProof/>
            <w:webHidden/>
          </w:rPr>
          <w:fldChar w:fldCharType="separate"/>
        </w:r>
        <w:r w:rsidR="009D7F06">
          <w:rPr>
            <w:noProof/>
            <w:webHidden/>
          </w:rPr>
          <w:t>8</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11" w:history="1">
        <w:r w:rsidR="009D7F06" w:rsidRPr="00BD2941">
          <w:rPr>
            <w:rStyle w:val="a7"/>
            <w:noProof/>
          </w:rPr>
          <w:t>3.2.3.3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_Toc531434811 \h </w:instrText>
        </w:r>
        <w:r w:rsidR="009D7F06">
          <w:rPr>
            <w:noProof/>
            <w:webHidden/>
          </w:rPr>
        </w:r>
        <w:r w:rsidR="009D7F06">
          <w:rPr>
            <w:noProof/>
            <w:webHidden/>
          </w:rPr>
          <w:fldChar w:fldCharType="separate"/>
        </w:r>
        <w:r w:rsidR="009D7F06">
          <w:rPr>
            <w:noProof/>
            <w:webHidden/>
          </w:rPr>
          <w:t>8</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812" w:history="1">
        <w:r w:rsidR="009D7F06" w:rsidRPr="00BD2941">
          <w:rPr>
            <w:rStyle w:val="a7"/>
            <w:noProof/>
          </w:rPr>
          <w:t>3.3</w:t>
        </w:r>
        <w:r w:rsidR="009D7F06">
          <w:rPr>
            <w:rFonts w:asciiTheme="minorHAnsi" w:eastAsiaTheme="minorEastAsia" w:hAnsiTheme="minorHAnsi" w:cstheme="minorBidi"/>
            <w:smallCaps w:val="0"/>
            <w:noProof/>
            <w:szCs w:val="22"/>
          </w:rPr>
          <w:tab/>
        </w:r>
        <w:r w:rsidR="009D7F06" w:rsidRPr="00BD2941">
          <w:rPr>
            <w:rStyle w:val="a7"/>
            <w:rFonts w:hint="eastAsia"/>
            <w:noProof/>
          </w:rPr>
          <w:t>首页</w:t>
        </w:r>
        <w:r w:rsidR="009D7F06">
          <w:rPr>
            <w:noProof/>
            <w:webHidden/>
          </w:rPr>
          <w:tab/>
        </w:r>
        <w:r w:rsidR="009D7F06">
          <w:rPr>
            <w:noProof/>
            <w:webHidden/>
          </w:rPr>
          <w:fldChar w:fldCharType="begin"/>
        </w:r>
        <w:r w:rsidR="009D7F06">
          <w:rPr>
            <w:noProof/>
            <w:webHidden/>
          </w:rPr>
          <w:instrText xml:space="preserve"> PAGEREF _Toc531434812 \h </w:instrText>
        </w:r>
        <w:r w:rsidR="009D7F06">
          <w:rPr>
            <w:noProof/>
            <w:webHidden/>
          </w:rPr>
        </w:r>
        <w:r w:rsidR="009D7F06">
          <w:rPr>
            <w:noProof/>
            <w:webHidden/>
          </w:rPr>
          <w:fldChar w:fldCharType="separate"/>
        </w:r>
        <w:r w:rsidR="009D7F06">
          <w:rPr>
            <w:noProof/>
            <w:webHidden/>
          </w:rPr>
          <w:t>8</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13" w:history="1">
        <w:r w:rsidR="009D7F06" w:rsidRPr="00BD2941">
          <w:rPr>
            <w:rStyle w:val="a7"/>
          </w:rPr>
          <w:t>3.3.1</w:t>
        </w:r>
        <w:r w:rsidR="009D7F06">
          <w:rPr>
            <w:rFonts w:asciiTheme="minorHAnsi" w:eastAsiaTheme="minorEastAsia" w:hAnsiTheme="minorHAnsi" w:cstheme="minorBidi"/>
            <w:iCs w:val="0"/>
            <w:szCs w:val="22"/>
          </w:rPr>
          <w:tab/>
        </w:r>
        <w:r w:rsidR="009D7F06" w:rsidRPr="00BD2941">
          <w:rPr>
            <w:rStyle w:val="a7"/>
            <w:rFonts w:hint="eastAsia"/>
          </w:rPr>
          <w:t>个人信息</w:t>
        </w:r>
        <w:r w:rsidR="009D7F06">
          <w:rPr>
            <w:webHidden/>
          </w:rPr>
          <w:tab/>
        </w:r>
        <w:r w:rsidR="009D7F06">
          <w:rPr>
            <w:webHidden/>
          </w:rPr>
          <w:fldChar w:fldCharType="begin"/>
        </w:r>
        <w:r w:rsidR="009D7F06">
          <w:rPr>
            <w:webHidden/>
          </w:rPr>
          <w:instrText xml:space="preserve"> PAGEREF _Toc531434813 \h </w:instrText>
        </w:r>
        <w:r w:rsidR="009D7F06">
          <w:rPr>
            <w:webHidden/>
          </w:rPr>
        </w:r>
        <w:r w:rsidR="009D7F06">
          <w:rPr>
            <w:webHidden/>
          </w:rPr>
          <w:fldChar w:fldCharType="separate"/>
        </w:r>
        <w:r w:rsidR="009D7F06">
          <w:rPr>
            <w:webHidden/>
          </w:rPr>
          <w:t>9</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14" w:history="1">
        <w:r w:rsidR="009D7F06" w:rsidRPr="00BD2941">
          <w:rPr>
            <w:rStyle w:val="a7"/>
            <w:noProof/>
          </w:rPr>
          <w:t>3.3.1.1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_Toc531434814 \h </w:instrText>
        </w:r>
        <w:r w:rsidR="009D7F06">
          <w:rPr>
            <w:noProof/>
            <w:webHidden/>
          </w:rPr>
        </w:r>
        <w:r w:rsidR="009D7F06">
          <w:rPr>
            <w:noProof/>
            <w:webHidden/>
          </w:rPr>
          <w:fldChar w:fldCharType="separate"/>
        </w:r>
        <w:r w:rsidR="009D7F06">
          <w:rPr>
            <w:noProof/>
            <w:webHidden/>
          </w:rPr>
          <w:t>9</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15" w:history="1">
        <w:r w:rsidR="009D7F06" w:rsidRPr="00BD2941">
          <w:rPr>
            <w:rStyle w:val="a7"/>
            <w:noProof/>
          </w:rPr>
          <w:t>3.3.1.2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_Toc531434815 \h </w:instrText>
        </w:r>
        <w:r w:rsidR="009D7F06">
          <w:rPr>
            <w:noProof/>
            <w:webHidden/>
          </w:rPr>
        </w:r>
        <w:r w:rsidR="009D7F06">
          <w:rPr>
            <w:noProof/>
            <w:webHidden/>
          </w:rPr>
          <w:fldChar w:fldCharType="separate"/>
        </w:r>
        <w:r w:rsidR="009D7F06">
          <w:rPr>
            <w:noProof/>
            <w:webHidden/>
          </w:rPr>
          <w:t>10</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16" w:history="1">
        <w:r w:rsidR="009D7F06" w:rsidRPr="00BD2941">
          <w:rPr>
            <w:rStyle w:val="a7"/>
            <w:noProof/>
          </w:rPr>
          <w:t>3.3.1.3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_Toc531434816 \h </w:instrText>
        </w:r>
        <w:r w:rsidR="009D7F06">
          <w:rPr>
            <w:noProof/>
            <w:webHidden/>
          </w:rPr>
        </w:r>
        <w:r w:rsidR="009D7F06">
          <w:rPr>
            <w:noProof/>
            <w:webHidden/>
          </w:rPr>
          <w:fldChar w:fldCharType="separate"/>
        </w:r>
        <w:r w:rsidR="009D7F06">
          <w:rPr>
            <w:noProof/>
            <w:webHidden/>
          </w:rPr>
          <w:t>10</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17" w:history="1">
        <w:r w:rsidR="009D7F06" w:rsidRPr="00BD2941">
          <w:rPr>
            <w:rStyle w:val="a7"/>
          </w:rPr>
          <w:t>3.3.2</w:t>
        </w:r>
        <w:r w:rsidR="009D7F06">
          <w:rPr>
            <w:rFonts w:asciiTheme="minorHAnsi" w:eastAsiaTheme="minorEastAsia" w:hAnsiTheme="minorHAnsi" w:cstheme="minorBidi"/>
            <w:iCs w:val="0"/>
            <w:szCs w:val="22"/>
          </w:rPr>
          <w:tab/>
        </w:r>
        <w:r w:rsidR="009D7F06" w:rsidRPr="00BD2941">
          <w:rPr>
            <w:rStyle w:val="a7"/>
            <w:rFonts w:hint="eastAsia"/>
          </w:rPr>
          <w:t>我的订单</w:t>
        </w:r>
        <w:r w:rsidR="009D7F06">
          <w:rPr>
            <w:webHidden/>
          </w:rPr>
          <w:tab/>
        </w:r>
        <w:r w:rsidR="009D7F06">
          <w:rPr>
            <w:webHidden/>
          </w:rPr>
          <w:fldChar w:fldCharType="begin"/>
        </w:r>
        <w:r w:rsidR="009D7F06">
          <w:rPr>
            <w:webHidden/>
          </w:rPr>
          <w:instrText xml:space="preserve"> PAGEREF _Toc531434817 \h </w:instrText>
        </w:r>
        <w:r w:rsidR="009D7F06">
          <w:rPr>
            <w:webHidden/>
          </w:rPr>
        </w:r>
        <w:r w:rsidR="009D7F06">
          <w:rPr>
            <w:webHidden/>
          </w:rPr>
          <w:fldChar w:fldCharType="separate"/>
        </w:r>
        <w:r w:rsidR="009D7F06">
          <w:rPr>
            <w:webHidden/>
          </w:rPr>
          <w:t>10</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18" w:history="1">
        <w:r w:rsidR="009D7F06" w:rsidRPr="00BD2941">
          <w:rPr>
            <w:rStyle w:val="a7"/>
            <w:noProof/>
          </w:rPr>
          <w:t>3.3.2.1</w:t>
        </w:r>
        <w:r w:rsidR="009D7F06">
          <w:rPr>
            <w:rFonts w:asciiTheme="minorHAnsi" w:eastAsiaTheme="minorEastAsia" w:hAnsiTheme="minorHAnsi" w:cstheme="minorBidi"/>
            <w:noProof/>
            <w:szCs w:val="22"/>
          </w:rPr>
          <w:tab/>
        </w:r>
        <w:r w:rsidR="009D7F06" w:rsidRPr="00BD2941">
          <w:rPr>
            <w:rStyle w:val="a7"/>
            <w:rFonts w:hint="eastAsia"/>
            <w:noProof/>
          </w:rPr>
          <w:t>订货</w:t>
        </w:r>
        <w:r w:rsidR="009D7F06">
          <w:rPr>
            <w:noProof/>
            <w:webHidden/>
          </w:rPr>
          <w:tab/>
        </w:r>
        <w:r w:rsidR="009D7F06">
          <w:rPr>
            <w:noProof/>
            <w:webHidden/>
          </w:rPr>
          <w:fldChar w:fldCharType="begin"/>
        </w:r>
        <w:r w:rsidR="009D7F06">
          <w:rPr>
            <w:noProof/>
            <w:webHidden/>
          </w:rPr>
          <w:instrText xml:space="preserve"> PAGEREF _Toc531434818 \h </w:instrText>
        </w:r>
        <w:r w:rsidR="009D7F06">
          <w:rPr>
            <w:noProof/>
            <w:webHidden/>
          </w:rPr>
        </w:r>
        <w:r w:rsidR="009D7F06">
          <w:rPr>
            <w:noProof/>
            <w:webHidden/>
          </w:rPr>
          <w:fldChar w:fldCharType="separate"/>
        </w:r>
        <w:r w:rsidR="009D7F06">
          <w:rPr>
            <w:noProof/>
            <w:webHidden/>
          </w:rPr>
          <w:t>10</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19" w:history="1">
        <w:r w:rsidR="009D7F06" w:rsidRPr="00BD2941">
          <w:rPr>
            <w:rStyle w:val="a7"/>
            <w:noProof/>
          </w:rPr>
          <w:t>3.3.2.1.1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_Toc531434819 \h </w:instrText>
        </w:r>
        <w:r w:rsidR="009D7F06">
          <w:rPr>
            <w:noProof/>
            <w:webHidden/>
          </w:rPr>
        </w:r>
        <w:r w:rsidR="009D7F06">
          <w:rPr>
            <w:noProof/>
            <w:webHidden/>
          </w:rPr>
          <w:fldChar w:fldCharType="separate"/>
        </w:r>
        <w:r w:rsidR="009D7F06">
          <w:rPr>
            <w:noProof/>
            <w:webHidden/>
          </w:rPr>
          <w:t>10</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20" w:history="1">
        <w:r w:rsidR="009D7F06" w:rsidRPr="00BD2941">
          <w:rPr>
            <w:rStyle w:val="a7"/>
            <w:noProof/>
          </w:rPr>
          <w:t>3.3.2.1.2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_Toc531434820 \h </w:instrText>
        </w:r>
        <w:r w:rsidR="009D7F06">
          <w:rPr>
            <w:noProof/>
            <w:webHidden/>
          </w:rPr>
        </w:r>
        <w:r w:rsidR="009D7F06">
          <w:rPr>
            <w:noProof/>
            <w:webHidden/>
          </w:rPr>
          <w:fldChar w:fldCharType="separate"/>
        </w:r>
        <w:r w:rsidR="009D7F06">
          <w:rPr>
            <w:noProof/>
            <w:webHidden/>
          </w:rPr>
          <w:t>10</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21" w:history="1">
        <w:r w:rsidR="009D7F06" w:rsidRPr="00BD2941">
          <w:rPr>
            <w:rStyle w:val="a7"/>
            <w:noProof/>
          </w:rPr>
          <w:t>3.3.2.1.3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_Toc531434821 \h </w:instrText>
        </w:r>
        <w:r w:rsidR="009D7F06">
          <w:rPr>
            <w:noProof/>
            <w:webHidden/>
          </w:rPr>
        </w:r>
        <w:r w:rsidR="009D7F06">
          <w:rPr>
            <w:noProof/>
            <w:webHidden/>
          </w:rPr>
          <w:fldChar w:fldCharType="separate"/>
        </w:r>
        <w:r w:rsidR="009D7F06">
          <w:rPr>
            <w:noProof/>
            <w:webHidden/>
          </w:rPr>
          <w:t>10</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22" w:history="1">
        <w:r w:rsidR="009D7F06" w:rsidRPr="00BD2941">
          <w:rPr>
            <w:rStyle w:val="a7"/>
            <w:noProof/>
          </w:rPr>
          <w:t>3.3.2.2</w:t>
        </w:r>
        <w:r w:rsidR="009D7F06">
          <w:rPr>
            <w:rFonts w:asciiTheme="minorHAnsi" w:eastAsiaTheme="minorEastAsia" w:hAnsiTheme="minorHAnsi" w:cstheme="minorBidi"/>
            <w:noProof/>
            <w:szCs w:val="22"/>
          </w:rPr>
          <w:tab/>
        </w:r>
        <w:r w:rsidR="009D7F06" w:rsidRPr="00BD2941">
          <w:rPr>
            <w:rStyle w:val="a7"/>
            <w:rFonts w:hint="eastAsia"/>
            <w:noProof/>
          </w:rPr>
          <w:t>待审核</w:t>
        </w:r>
        <w:r w:rsidR="009D7F06">
          <w:rPr>
            <w:noProof/>
            <w:webHidden/>
          </w:rPr>
          <w:tab/>
        </w:r>
        <w:r w:rsidR="009D7F06">
          <w:rPr>
            <w:noProof/>
            <w:webHidden/>
          </w:rPr>
          <w:fldChar w:fldCharType="begin"/>
        </w:r>
        <w:r w:rsidR="009D7F06">
          <w:rPr>
            <w:noProof/>
            <w:webHidden/>
          </w:rPr>
          <w:instrText xml:space="preserve"> PAGEREF _Toc531434822 \h </w:instrText>
        </w:r>
        <w:r w:rsidR="009D7F06">
          <w:rPr>
            <w:noProof/>
            <w:webHidden/>
          </w:rPr>
        </w:r>
        <w:r w:rsidR="009D7F06">
          <w:rPr>
            <w:noProof/>
            <w:webHidden/>
          </w:rPr>
          <w:fldChar w:fldCharType="separate"/>
        </w:r>
        <w:r w:rsidR="009D7F06">
          <w:rPr>
            <w:noProof/>
            <w:webHidden/>
          </w:rPr>
          <w:t>10</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23" w:history="1">
        <w:r w:rsidR="009D7F06" w:rsidRPr="00BD2941">
          <w:rPr>
            <w:rStyle w:val="a7"/>
            <w:noProof/>
          </w:rPr>
          <w:t>3.3.2.2.1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_Toc531434823 \h </w:instrText>
        </w:r>
        <w:r w:rsidR="009D7F06">
          <w:rPr>
            <w:noProof/>
            <w:webHidden/>
          </w:rPr>
        </w:r>
        <w:r w:rsidR="009D7F06">
          <w:rPr>
            <w:noProof/>
            <w:webHidden/>
          </w:rPr>
          <w:fldChar w:fldCharType="separate"/>
        </w:r>
        <w:r w:rsidR="009D7F06">
          <w:rPr>
            <w:noProof/>
            <w:webHidden/>
          </w:rPr>
          <w:t>10</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24" w:history="1">
        <w:r w:rsidR="009D7F06" w:rsidRPr="00BD2941">
          <w:rPr>
            <w:rStyle w:val="a7"/>
            <w:noProof/>
          </w:rPr>
          <w:t>3.3.2.2.2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_Toc531434824 \h </w:instrText>
        </w:r>
        <w:r w:rsidR="009D7F06">
          <w:rPr>
            <w:noProof/>
            <w:webHidden/>
          </w:rPr>
        </w:r>
        <w:r w:rsidR="009D7F06">
          <w:rPr>
            <w:noProof/>
            <w:webHidden/>
          </w:rPr>
          <w:fldChar w:fldCharType="separate"/>
        </w:r>
        <w:r w:rsidR="009D7F06">
          <w:rPr>
            <w:noProof/>
            <w:webHidden/>
          </w:rPr>
          <w:t>11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25" w:history="1">
        <w:r w:rsidR="009D7F06" w:rsidRPr="00BD2941">
          <w:rPr>
            <w:rStyle w:val="a7"/>
            <w:noProof/>
          </w:rPr>
          <w:t>3.3.2.2.3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_Toc531434825 \h </w:instrText>
        </w:r>
        <w:r w:rsidR="009D7F06">
          <w:rPr>
            <w:noProof/>
            <w:webHidden/>
          </w:rPr>
        </w:r>
        <w:r w:rsidR="009D7F06">
          <w:rPr>
            <w:noProof/>
            <w:webHidden/>
          </w:rPr>
          <w:fldChar w:fldCharType="separate"/>
        </w:r>
        <w:r w:rsidR="009D7F06">
          <w:rPr>
            <w:noProof/>
            <w:webHidden/>
          </w:rPr>
          <w:t>11</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26" w:history="1">
        <w:r w:rsidR="009D7F06" w:rsidRPr="00BD2941">
          <w:rPr>
            <w:rStyle w:val="a7"/>
            <w:noProof/>
          </w:rPr>
          <w:t>3.3.2.3</w:t>
        </w:r>
        <w:r w:rsidR="009D7F06">
          <w:rPr>
            <w:rFonts w:asciiTheme="minorHAnsi" w:eastAsiaTheme="minorEastAsia" w:hAnsiTheme="minorHAnsi" w:cstheme="minorBidi"/>
            <w:noProof/>
            <w:szCs w:val="22"/>
          </w:rPr>
          <w:tab/>
        </w:r>
        <w:r w:rsidR="009D7F06" w:rsidRPr="00BD2941">
          <w:rPr>
            <w:rStyle w:val="a7"/>
            <w:rFonts w:hint="eastAsia"/>
            <w:noProof/>
          </w:rPr>
          <w:t>待发货</w:t>
        </w:r>
        <w:r w:rsidR="009D7F06">
          <w:rPr>
            <w:noProof/>
            <w:webHidden/>
          </w:rPr>
          <w:tab/>
        </w:r>
        <w:r w:rsidR="009D7F06">
          <w:rPr>
            <w:noProof/>
            <w:webHidden/>
          </w:rPr>
          <w:fldChar w:fldCharType="begin"/>
        </w:r>
        <w:r w:rsidR="009D7F06">
          <w:rPr>
            <w:noProof/>
            <w:webHidden/>
          </w:rPr>
          <w:instrText xml:space="preserve"> PAGEREF _Toc531434826 \h </w:instrText>
        </w:r>
        <w:r w:rsidR="009D7F06">
          <w:rPr>
            <w:noProof/>
            <w:webHidden/>
          </w:rPr>
        </w:r>
        <w:r w:rsidR="009D7F06">
          <w:rPr>
            <w:noProof/>
            <w:webHidden/>
          </w:rPr>
          <w:fldChar w:fldCharType="separate"/>
        </w:r>
        <w:r w:rsidR="009D7F06">
          <w:rPr>
            <w:noProof/>
            <w:webHidden/>
          </w:rPr>
          <w:t>11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27" w:history="1">
        <w:r w:rsidR="009D7F06" w:rsidRPr="00BD2941">
          <w:rPr>
            <w:rStyle w:val="a7"/>
            <w:noProof/>
          </w:rPr>
          <w:t>3.3.2.3.1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_Toc531434827 \h </w:instrText>
        </w:r>
        <w:r w:rsidR="009D7F06">
          <w:rPr>
            <w:noProof/>
            <w:webHidden/>
          </w:rPr>
        </w:r>
        <w:r w:rsidR="009D7F06">
          <w:rPr>
            <w:noProof/>
            <w:webHidden/>
          </w:rPr>
          <w:fldChar w:fldCharType="separate"/>
        </w:r>
        <w:r w:rsidR="009D7F06">
          <w:rPr>
            <w:noProof/>
            <w:webHidden/>
          </w:rPr>
          <w:t>11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28" w:history="1">
        <w:r w:rsidR="009D7F06" w:rsidRPr="00BD2941">
          <w:rPr>
            <w:rStyle w:val="a7"/>
            <w:noProof/>
          </w:rPr>
          <w:t>3.3.2.3.2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_Toc531434828 \h </w:instrText>
        </w:r>
        <w:r w:rsidR="009D7F06">
          <w:rPr>
            <w:noProof/>
            <w:webHidden/>
          </w:rPr>
        </w:r>
        <w:r w:rsidR="009D7F06">
          <w:rPr>
            <w:noProof/>
            <w:webHidden/>
          </w:rPr>
          <w:fldChar w:fldCharType="separate"/>
        </w:r>
        <w:r w:rsidR="009D7F06">
          <w:rPr>
            <w:noProof/>
            <w:webHidden/>
          </w:rPr>
          <w:t>11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29" w:history="1">
        <w:r w:rsidR="009D7F06" w:rsidRPr="00BD2941">
          <w:rPr>
            <w:rStyle w:val="a7"/>
            <w:noProof/>
          </w:rPr>
          <w:t>3.3.2.3.3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_Toc531434829 \h </w:instrText>
        </w:r>
        <w:r w:rsidR="009D7F06">
          <w:rPr>
            <w:noProof/>
            <w:webHidden/>
          </w:rPr>
        </w:r>
        <w:r w:rsidR="009D7F06">
          <w:rPr>
            <w:noProof/>
            <w:webHidden/>
          </w:rPr>
          <w:fldChar w:fldCharType="separate"/>
        </w:r>
        <w:r w:rsidR="009D7F06">
          <w:rPr>
            <w:noProof/>
            <w:webHidden/>
          </w:rPr>
          <w:t>11</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30" w:history="1">
        <w:r w:rsidR="009D7F06" w:rsidRPr="00BD2941">
          <w:rPr>
            <w:rStyle w:val="a7"/>
            <w:noProof/>
          </w:rPr>
          <w:t>3.3.2.4</w:t>
        </w:r>
        <w:r w:rsidR="009D7F06">
          <w:rPr>
            <w:rFonts w:asciiTheme="minorHAnsi" w:eastAsiaTheme="minorEastAsia" w:hAnsiTheme="minorHAnsi" w:cstheme="minorBidi"/>
            <w:noProof/>
            <w:szCs w:val="22"/>
          </w:rPr>
          <w:tab/>
        </w:r>
        <w:r w:rsidR="009D7F06" w:rsidRPr="00BD2941">
          <w:rPr>
            <w:rStyle w:val="a7"/>
            <w:rFonts w:hint="eastAsia"/>
            <w:noProof/>
          </w:rPr>
          <w:t>查看全部订单</w:t>
        </w:r>
        <w:r w:rsidR="009D7F06">
          <w:rPr>
            <w:noProof/>
            <w:webHidden/>
          </w:rPr>
          <w:tab/>
        </w:r>
        <w:r w:rsidR="009D7F06">
          <w:rPr>
            <w:noProof/>
            <w:webHidden/>
          </w:rPr>
          <w:fldChar w:fldCharType="begin"/>
        </w:r>
        <w:r w:rsidR="009D7F06">
          <w:rPr>
            <w:noProof/>
            <w:webHidden/>
          </w:rPr>
          <w:instrText xml:space="preserve"> PAGEREF _Toc531434830 \h </w:instrText>
        </w:r>
        <w:r w:rsidR="009D7F06">
          <w:rPr>
            <w:noProof/>
            <w:webHidden/>
          </w:rPr>
        </w:r>
        <w:r w:rsidR="009D7F06">
          <w:rPr>
            <w:noProof/>
            <w:webHidden/>
          </w:rPr>
          <w:fldChar w:fldCharType="separate"/>
        </w:r>
        <w:r w:rsidR="009D7F06">
          <w:rPr>
            <w:noProof/>
            <w:webHidden/>
          </w:rPr>
          <w:t>11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31" w:history="1">
        <w:r w:rsidR="009D7F06" w:rsidRPr="00BD2941">
          <w:rPr>
            <w:rStyle w:val="a7"/>
            <w:noProof/>
          </w:rPr>
          <w:t>3.3.2.4.1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_Toc531434831 \h </w:instrText>
        </w:r>
        <w:r w:rsidR="009D7F06">
          <w:rPr>
            <w:noProof/>
            <w:webHidden/>
          </w:rPr>
        </w:r>
        <w:r w:rsidR="009D7F06">
          <w:rPr>
            <w:noProof/>
            <w:webHidden/>
          </w:rPr>
          <w:fldChar w:fldCharType="separate"/>
        </w:r>
        <w:r w:rsidR="009D7F06">
          <w:rPr>
            <w:noProof/>
            <w:webHidden/>
          </w:rPr>
          <w:t>11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32" w:history="1">
        <w:r w:rsidR="009D7F06" w:rsidRPr="00BD2941">
          <w:rPr>
            <w:rStyle w:val="a7"/>
            <w:noProof/>
          </w:rPr>
          <w:t>3.3.2.4.2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_Toc531434832 \h </w:instrText>
        </w:r>
        <w:r w:rsidR="009D7F06">
          <w:rPr>
            <w:noProof/>
            <w:webHidden/>
          </w:rPr>
        </w:r>
        <w:r w:rsidR="009D7F06">
          <w:rPr>
            <w:noProof/>
            <w:webHidden/>
          </w:rPr>
          <w:fldChar w:fldCharType="separate"/>
        </w:r>
        <w:r w:rsidR="009D7F06">
          <w:rPr>
            <w:noProof/>
            <w:webHidden/>
          </w:rPr>
          <w:t>11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33" w:history="1">
        <w:r w:rsidR="009D7F06" w:rsidRPr="00BD2941">
          <w:rPr>
            <w:rStyle w:val="a7"/>
            <w:noProof/>
          </w:rPr>
          <w:t>3.3.2.4.3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_Toc531434833 \h </w:instrText>
        </w:r>
        <w:r w:rsidR="009D7F06">
          <w:rPr>
            <w:noProof/>
            <w:webHidden/>
          </w:rPr>
        </w:r>
        <w:r w:rsidR="009D7F06">
          <w:rPr>
            <w:noProof/>
            <w:webHidden/>
          </w:rPr>
          <w:fldChar w:fldCharType="separate"/>
        </w:r>
        <w:r w:rsidR="009D7F06">
          <w:rPr>
            <w:noProof/>
            <w:webHidden/>
          </w:rPr>
          <w:t>12</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34" w:history="1">
        <w:r w:rsidR="009D7F06" w:rsidRPr="00BD2941">
          <w:rPr>
            <w:rStyle w:val="a7"/>
          </w:rPr>
          <w:t>3.3.3</w:t>
        </w:r>
        <w:r w:rsidR="009D7F06">
          <w:rPr>
            <w:rFonts w:asciiTheme="minorHAnsi" w:eastAsiaTheme="minorEastAsia" w:hAnsiTheme="minorHAnsi" w:cstheme="minorBidi"/>
            <w:iCs w:val="0"/>
            <w:szCs w:val="22"/>
          </w:rPr>
          <w:tab/>
        </w:r>
        <w:r w:rsidR="009D7F06" w:rsidRPr="00BD2941">
          <w:rPr>
            <w:rStyle w:val="a7"/>
            <w:rFonts w:hint="eastAsia"/>
          </w:rPr>
          <w:t>下级订单</w:t>
        </w:r>
        <w:r w:rsidR="009D7F06">
          <w:rPr>
            <w:webHidden/>
          </w:rPr>
          <w:tab/>
        </w:r>
        <w:r w:rsidR="009D7F06">
          <w:rPr>
            <w:webHidden/>
          </w:rPr>
          <w:fldChar w:fldCharType="begin"/>
        </w:r>
        <w:r w:rsidR="009D7F06">
          <w:rPr>
            <w:webHidden/>
          </w:rPr>
          <w:instrText xml:space="preserve"> PAGEREF _Toc531434834 \h </w:instrText>
        </w:r>
        <w:r w:rsidR="009D7F06">
          <w:rPr>
            <w:webHidden/>
          </w:rPr>
        </w:r>
        <w:r w:rsidR="009D7F06">
          <w:rPr>
            <w:webHidden/>
          </w:rPr>
          <w:fldChar w:fldCharType="separate"/>
        </w:r>
        <w:r w:rsidR="009D7F06">
          <w:rPr>
            <w:webHidden/>
          </w:rPr>
          <w:t>12</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35" w:history="1">
        <w:r w:rsidR="009D7F06" w:rsidRPr="00BD2941">
          <w:rPr>
            <w:rStyle w:val="a7"/>
            <w:noProof/>
          </w:rPr>
          <w:t>3.3.3.1</w:t>
        </w:r>
        <w:r w:rsidR="009D7F06">
          <w:rPr>
            <w:rFonts w:asciiTheme="minorHAnsi" w:eastAsiaTheme="minorEastAsia" w:hAnsiTheme="minorHAnsi" w:cstheme="minorBidi"/>
            <w:noProof/>
            <w:szCs w:val="22"/>
          </w:rPr>
          <w:tab/>
        </w:r>
        <w:r w:rsidR="009D7F06" w:rsidRPr="00BD2941">
          <w:rPr>
            <w:rStyle w:val="a7"/>
            <w:rFonts w:hint="eastAsia"/>
            <w:noProof/>
          </w:rPr>
          <w:t>待审核</w:t>
        </w:r>
        <w:r w:rsidR="009D7F06">
          <w:rPr>
            <w:noProof/>
            <w:webHidden/>
          </w:rPr>
          <w:tab/>
        </w:r>
        <w:r w:rsidR="009D7F06">
          <w:rPr>
            <w:noProof/>
            <w:webHidden/>
          </w:rPr>
          <w:fldChar w:fldCharType="begin"/>
        </w:r>
        <w:r w:rsidR="009D7F06">
          <w:rPr>
            <w:noProof/>
            <w:webHidden/>
          </w:rPr>
          <w:instrText xml:space="preserve"> PAGEREF _Toc531434835 \h </w:instrText>
        </w:r>
        <w:r w:rsidR="009D7F06">
          <w:rPr>
            <w:noProof/>
            <w:webHidden/>
          </w:rPr>
        </w:r>
        <w:r w:rsidR="009D7F06">
          <w:rPr>
            <w:noProof/>
            <w:webHidden/>
          </w:rPr>
          <w:fldChar w:fldCharType="separate"/>
        </w:r>
        <w:r w:rsidR="009D7F06">
          <w:rPr>
            <w:noProof/>
            <w:webHidden/>
          </w:rPr>
          <w:t>12</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36" w:history="1">
        <w:r w:rsidR="009D7F06" w:rsidRPr="00BD2941">
          <w:rPr>
            <w:rStyle w:val="a7"/>
            <w:noProof/>
          </w:rPr>
          <w:t>3.3.3.1.1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_Toc531434836 \h </w:instrText>
        </w:r>
        <w:r w:rsidR="009D7F06">
          <w:rPr>
            <w:noProof/>
            <w:webHidden/>
          </w:rPr>
        </w:r>
        <w:r w:rsidR="009D7F06">
          <w:rPr>
            <w:noProof/>
            <w:webHidden/>
          </w:rPr>
          <w:fldChar w:fldCharType="separate"/>
        </w:r>
        <w:r w:rsidR="009D7F06">
          <w:rPr>
            <w:noProof/>
            <w:webHidden/>
          </w:rPr>
          <w:t>12</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37" w:history="1">
        <w:r w:rsidR="009D7F06" w:rsidRPr="00BD2941">
          <w:rPr>
            <w:rStyle w:val="a7"/>
            <w:noProof/>
          </w:rPr>
          <w:t>3.3.3.1.2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_Toc531434837 \h </w:instrText>
        </w:r>
        <w:r w:rsidR="009D7F06">
          <w:rPr>
            <w:noProof/>
            <w:webHidden/>
          </w:rPr>
        </w:r>
        <w:r w:rsidR="009D7F06">
          <w:rPr>
            <w:noProof/>
            <w:webHidden/>
          </w:rPr>
          <w:fldChar w:fldCharType="separate"/>
        </w:r>
        <w:r w:rsidR="009D7F06">
          <w:rPr>
            <w:noProof/>
            <w:webHidden/>
          </w:rPr>
          <w:t>12</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38" w:history="1">
        <w:r w:rsidR="009D7F06" w:rsidRPr="00BD2941">
          <w:rPr>
            <w:rStyle w:val="a7"/>
            <w:noProof/>
          </w:rPr>
          <w:t>3.3.3.1.3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_Toc531434838 \h </w:instrText>
        </w:r>
        <w:r w:rsidR="009D7F06">
          <w:rPr>
            <w:noProof/>
            <w:webHidden/>
          </w:rPr>
        </w:r>
        <w:r w:rsidR="009D7F06">
          <w:rPr>
            <w:noProof/>
            <w:webHidden/>
          </w:rPr>
          <w:fldChar w:fldCharType="separate"/>
        </w:r>
        <w:r w:rsidR="009D7F06">
          <w:rPr>
            <w:noProof/>
            <w:webHidden/>
          </w:rPr>
          <w:t>12</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39" w:history="1">
        <w:r w:rsidR="009D7F06" w:rsidRPr="00BD2941">
          <w:rPr>
            <w:rStyle w:val="a7"/>
            <w:noProof/>
          </w:rPr>
          <w:t>3.3.3.2</w:t>
        </w:r>
        <w:r w:rsidR="009D7F06">
          <w:rPr>
            <w:rFonts w:asciiTheme="minorHAnsi" w:eastAsiaTheme="minorEastAsia" w:hAnsiTheme="minorHAnsi" w:cstheme="minorBidi"/>
            <w:noProof/>
            <w:szCs w:val="22"/>
          </w:rPr>
          <w:tab/>
        </w:r>
        <w:r w:rsidR="009D7F06" w:rsidRPr="00BD2941">
          <w:rPr>
            <w:rStyle w:val="a7"/>
            <w:rFonts w:hint="eastAsia"/>
            <w:noProof/>
          </w:rPr>
          <w:t>待发货</w:t>
        </w:r>
        <w:r w:rsidR="009D7F06">
          <w:rPr>
            <w:noProof/>
            <w:webHidden/>
          </w:rPr>
          <w:tab/>
        </w:r>
        <w:r w:rsidR="009D7F06">
          <w:rPr>
            <w:noProof/>
            <w:webHidden/>
          </w:rPr>
          <w:fldChar w:fldCharType="begin"/>
        </w:r>
        <w:r w:rsidR="009D7F06">
          <w:rPr>
            <w:noProof/>
            <w:webHidden/>
          </w:rPr>
          <w:instrText xml:space="preserve"> PAGEREF _Toc531434839 \h </w:instrText>
        </w:r>
        <w:r w:rsidR="009D7F06">
          <w:rPr>
            <w:noProof/>
            <w:webHidden/>
          </w:rPr>
        </w:r>
        <w:r w:rsidR="009D7F06">
          <w:rPr>
            <w:noProof/>
            <w:webHidden/>
          </w:rPr>
          <w:fldChar w:fldCharType="separate"/>
        </w:r>
        <w:r w:rsidR="009D7F06">
          <w:rPr>
            <w:noProof/>
            <w:webHidden/>
          </w:rPr>
          <w:t>12</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40" w:history="1">
        <w:r w:rsidR="009D7F06" w:rsidRPr="00BD2941">
          <w:rPr>
            <w:rStyle w:val="a7"/>
            <w:noProof/>
          </w:rPr>
          <w:t>3.3.3.2.1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_Toc531434840 \h </w:instrText>
        </w:r>
        <w:r w:rsidR="009D7F06">
          <w:rPr>
            <w:noProof/>
            <w:webHidden/>
          </w:rPr>
        </w:r>
        <w:r w:rsidR="009D7F06">
          <w:rPr>
            <w:noProof/>
            <w:webHidden/>
          </w:rPr>
          <w:fldChar w:fldCharType="separate"/>
        </w:r>
        <w:r w:rsidR="009D7F06">
          <w:rPr>
            <w:noProof/>
            <w:webHidden/>
          </w:rPr>
          <w:t>12</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41" w:history="1">
        <w:r w:rsidR="009D7F06" w:rsidRPr="00BD2941">
          <w:rPr>
            <w:rStyle w:val="a7"/>
            <w:noProof/>
          </w:rPr>
          <w:t>3.3.3.2.2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_Toc531434841 \h </w:instrText>
        </w:r>
        <w:r w:rsidR="009D7F06">
          <w:rPr>
            <w:noProof/>
            <w:webHidden/>
          </w:rPr>
        </w:r>
        <w:r w:rsidR="009D7F06">
          <w:rPr>
            <w:noProof/>
            <w:webHidden/>
          </w:rPr>
          <w:fldChar w:fldCharType="separate"/>
        </w:r>
        <w:r w:rsidR="009D7F06">
          <w:rPr>
            <w:noProof/>
            <w:webHidden/>
          </w:rPr>
          <w:t>12</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42" w:history="1">
        <w:r w:rsidR="009D7F06" w:rsidRPr="00BD2941">
          <w:rPr>
            <w:rStyle w:val="a7"/>
            <w:noProof/>
          </w:rPr>
          <w:t>3.3.3.2.3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_Toc531434842 \h </w:instrText>
        </w:r>
        <w:r w:rsidR="009D7F06">
          <w:rPr>
            <w:noProof/>
            <w:webHidden/>
          </w:rPr>
        </w:r>
        <w:r w:rsidR="009D7F06">
          <w:rPr>
            <w:noProof/>
            <w:webHidden/>
          </w:rPr>
          <w:fldChar w:fldCharType="separate"/>
        </w:r>
        <w:r w:rsidR="009D7F06">
          <w:rPr>
            <w:noProof/>
            <w:webHidden/>
          </w:rPr>
          <w:t>13</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43" w:history="1">
        <w:r w:rsidR="009D7F06" w:rsidRPr="00BD2941">
          <w:rPr>
            <w:rStyle w:val="a7"/>
            <w:noProof/>
          </w:rPr>
          <w:t>3.3.3.3</w:t>
        </w:r>
        <w:r w:rsidR="009D7F06">
          <w:rPr>
            <w:rFonts w:asciiTheme="minorHAnsi" w:eastAsiaTheme="minorEastAsia" w:hAnsiTheme="minorHAnsi" w:cstheme="minorBidi"/>
            <w:noProof/>
            <w:szCs w:val="22"/>
          </w:rPr>
          <w:tab/>
        </w:r>
        <w:r w:rsidR="009D7F06" w:rsidRPr="00BD2941">
          <w:rPr>
            <w:rStyle w:val="a7"/>
            <w:rFonts w:hint="eastAsia"/>
            <w:noProof/>
          </w:rPr>
          <w:t>已发货</w:t>
        </w:r>
        <w:r w:rsidR="009D7F06">
          <w:rPr>
            <w:noProof/>
            <w:webHidden/>
          </w:rPr>
          <w:tab/>
        </w:r>
        <w:r w:rsidR="009D7F06">
          <w:rPr>
            <w:noProof/>
            <w:webHidden/>
          </w:rPr>
          <w:fldChar w:fldCharType="begin"/>
        </w:r>
        <w:r w:rsidR="009D7F06">
          <w:rPr>
            <w:noProof/>
            <w:webHidden/>
          </w:rPr>
          <w:instrText xml:space="preserve"> PAGEREF _Toc531434843 \h </w:instrText>
        </w:r>
        <w:r w:rsidR="009D7F06">
          <w:rPr>
            <w:noProof/>
            <w:webHidden/>
          </w:rPr>
        </w:r>
        <w:r w:rsidR="009D7F06">
          <w:rPr>
            <w:noProof/>
            <w:webHidden/>
          </w:rPr>
          <w:fldChar w:fldCharType="separate"/>
        </w:r>
        <w:r w:rsidR="009D7F06">
          <w:rPr>
            <w:noProof/>
            <w:webHidden/>
          </w:rPr>
          <w:t>13</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44" w:history="1">
        <w:r w:rsidR="009D7F06" w:rsidRPr="00BD2941">
          <w:rPr>
            <w:rStyle w:val="a7"/>
            <w:noProof/>
          </w:rPr>
          <w:t>3.3.3.3.1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_Toc531434844 \h </w:instrText>
        </w:r>
        <w:r w:rsidR="009D7F06">
          <w:rPr>
            <w:noProof/>
            <w:webHidden/>
          </w:rPr>
        </w:r>
        <w:r w:rsidR="009D7F06">
          <w:rPr>
            <w:noProof/>
            <w:webHidden/>
          </w:rPr>
          <w:fldChar w:fldCharType="separate"/>
        </w:r>
        <w:r w:rsidR="009D7F06">
          <w:rPr>
            <w:noProof/>
            <w:webHidden/>
          </w:rPr>
          <w:t>13</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45" w:history="1">
        <w:r w:rsidR="009D7F06" w:rsidRPr="00BD2941">
          <w:rPr>
            <w:rStyle w:val="a7"/>
            <w:noProof/>
          </w:rPr>
          <w:t>3.3.3.3.2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_Toc531434845 \h </w:instrText>
        </w:r>
        <w:r w:rsidR="009D7F06">
          <w:rPr>
            <w:noProof/>
            <w:webHidden/>
          </w:rPr>
        </w:r>
        <w:r w:rsidR="009D7F06">
          <w:rPr>
            <w:noProof/>
            <w:webHidden/>
          </w:rPr>
          <w:fldChar w:fldCharType="separate"/>
        </w:r>
        <w:r w:rsidR="009D7F06">
          <w:rPr>
            <w:noProof/>
            <w:webHidden/>
          </w:rPr>
          <w:t>13</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46" w:history="1">
        <w:r w:rsidR="009D7F06" w:rsidRPr="00BD2941">
          <w:rPr>
            <w:rStyle w:val="a7"/>
            <w:noProof/>
          </w:rPr>
          <w:t>3.3.3.3.3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_Toc531434846 \h </w:instrText>
        </w:r>
        <w:r w:rsidR="009D7F06">
          <w:rPr>
            <w:noProof/>
            <w:webHidden/>
          </w:rPr>
        </w:r>
        <w:r w:rsidR="009D7F06">
          <w:rPr>
            <w:noProof/>
            <w:webHidden/>
          </w:rPr>
          <w:fldChar w:fldCharType="separate"/>
        </w:r>
        <w:r w:rsidR="009D7F06">
          <w:rPr>
            <w:noProof/>
            <w:webHidden/>
          </w:rPr>
          <w:t>13</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47" w:history="1">
        <w:r w:rsidR="009D7F06" w:rsidRPr="00BD2941">
          <w:rPr>
            <w:rStyle w:val="a7"/>
            <w:noProof/>
          </w:rPr>
          <w:t>3.3.3.4</w:t>
        </w:r>
        <w:r w:rsidR="009D7F06">
          <w:rPr>
            <w:rFonts w:asciiTheme="minorHAnsi" w:eastAsiaTheme="minorEastAsia" w:hAnsiTheme="minorHAnsi" w:cstheme="minorBidi"/>
            <w:noProof/>
            <w:szCs w:val="22"/>
          </w:rPr>
          <w:tab/>
        </w:r>
        <w:r w:rsidR="009D7F06" w:rsidRPr="00BD2941">
          <w:rPr>
            <w:rStyle w:val="a7"/>
            <w:rFonts w:hint="eastAsia"/>
            <w:noProof/>
          </w:rPr>
          <w:t>查看下级全部订单</w:t>
        </w:r>
        <w:r w:rsidR="009D7F06">
          <w:rPr>
            <w:noProof/>
            <w:webHidden/>
          </w:rPr>
          <w:tab/>
        </w:r>
        <w:r w:rsidR="009D7F06">
          <w:rPr>
            <w:noProof/>
            <w:webHidden/>
          </w:rPr>
          <w:fldChar w:fldCharType="begin"/>
        </w:r>
        <w:r w:rsidR="009D7F06">
          <w:rPr>
            <w:noProof/>
            <w:webHidden/>
          </w:rPr>
          <w:instrText xml:space="preserve"> PAGEREF _Toc531434847 \h </w:instrText>
        </w:r>
        <w:r w:rsidR="009D7F06">
          <w:rPr>
            <w:noProof/>
            <w:webHidden/>
          </w:rPr>
        </w:r>
        <w:r w:rsidR="009D7F06">
          <w:rPr>
            <w:noProof/>
            <w:webHidden/>
          </w:rPr>
          <w:fldChar w:fldCharType="separate"/>
        </w:r>
        <w:r w:rsidR="009D7F06">
          <w:rPr>
            <w:noProof/>
            <w:webHidden/>
          </w:rPr>
          <w:t>13</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48" w:history="1">
        <w:r w:rsidR="009D7F06" w:rsidRPr="00BD2941">
          <w:rPr>
            <w:rStyle w:val="a7"/>
            <w:noProof/>
          </w:rPr>
          <w:t>3.3.3.4.1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_Toc531434848 \h </w:instrText>
        </w:r>
        <w:r w:rsidR="009D7F06">
          <w:rPr>
            <w:noProof/>
            <w:webHidden/>
          </w:rPr>
        </w:r>
        <w:r w:rsidR="009D7F06">
          <w:rPr>
            <w:noProof/>
            <w:webHidden/>
          </w:rPr>
          <w:fldChar w:fldCharType="separate"/>
        </w:r>
        <w:r w:rsidR="009D7F06">
          <w:rPr>
            <w:noProof/>
            <w:webHidden/>
          </w:rPr>
          <w:t>13</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49" w:history="1">
        <w:r w:rsidR="009D7F06" w:rsidRPr="00BD2941">
          <w:rPr>
            <w:rStyle w:val="a7"/>
            <w:noProof/>
          </w:rPr>
          <w:t>3.3.3.4.2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_Toc531434849 \h </w:instrText>
        </w:r>
        <w:r w:rsidR="009D7F06">
          <w:rPr>
            <w:noProof/>
            <w:webHidden/>
          </w:rPr>
        </w:r>
        <w:r w:rsidR="009D7F06">
          <w:rPr>
            <w:noProof/>
            <w:webHidden/>
          </w:rPr>
          <w:fldChar w:fldCharType="separate"/>
        </w:r>
        <w:r w:rsidR="009D7F06">
          <w:rPr>
            <w:noProof/>
            <w:webHidden/>
          </w:rPr>
          <w:t>13</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50" w:history="1">
        <w:r w:rsidR="009D7F06" w:rsidRPr="00BD2941">
          <w:rPr>
            <w:rStyle w:val="a7"/>
            <w:noProof/>
          </w:rPr>
          <w:t>3.3.3.4.3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_Toc531434850 \h </w:instrText>
        </w:r>
        <w:r w:rsidR="009D7F06">
          <w:rPr>
            <w:noProof/>
            <w:webHidden/>
          </w:rPr>
        </w:r>
        <w:r w:rsidR="009D7F06">
          <w:rPr>
            <w:noProof/>
            <w:webHidden/>
          </w:rPr>
          <w:fldChar w:fldCharType="separate"/>
        </w:r>
        <w:r w:rsidR="009D7F06">
          <w:rPr>
            <w:noProof/>
            <w:webHidden/>
          </w:rPr>
          <w:t>13</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51" w:history="1">
        <w:r w:rsidR="009D7F06" w:rsidRPr="00BD2941">
          <w:rPr>
            <w:rStyle w:val="a7"/>
          </w:rPr>
          <w:t>3.3.4</w:t>
        </w:r>
        <w:r w:rsidR="009D7F06">
          <w:rPr>
            <w:rFonts w:asciiTheme="minorHAnsi" w:eastAsiaTheme="minorEastAsia" w:hAnsiTheme="minorHAnsi" w:cstheme="minorBidi"/>
            <w:iCs w:val="0"/>
            <w:szCs w:val="22"/>
          </w:rPr>
          <w:tab/>
        </w:r>
        <w:r w:rsidR="009D7F06" w:rsidRPr="00BD2941">
          <w:rPr>
            <w:rStyle w:val="a7"/>
            <w:rFonts w:hint="eastAsia"/>
          </w:rPr>
          <w:t>必备工具</w:t>
        </w:r>
        <w:r w:rsidR="009D7F06">
          <w:rPr>
            <w:webHidden/>
          </w:rPr>
          <w:tab/>
        </w:r>
        <w:r w:rsidR="009D7F06">
          <w:rPr>
            <w:webHidden/>
          </w:rPr>
          <w:fldChar w:fldCharType="begin"/>
        </w:r>
        <w:r w:rsidR="009D7F06">
          <w:rPr>
            <w:webHidden/>
          </w:rPr>
          <w:instrText xml:space="preserve"> PAGEREF _Toc531434851 \h </w:instrText>
        </w:r>
        <w:r w:rsidR="009D7F06">
          <w:rPr>
            <w:webHidden/>
          </w:rPr>
        </w:r>
        <w:r w:rsidR="009D7F06">
          <w:rPr>
            <w:webHidden/>
          </w:rPr>
          <w:fldChar w:fldCharType="separate"/>
        </w:r>
        <w:r w:rsidR="009D7F06">
          <w:rPr>
            <w:webHidden/>
          </w:rPr>
          <w:t>14</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52" w:history="1">
        <w:r w:rsidR="009D7F06" w:rsidRPr="00BD2941">
          <w:rPr>
            <w:rStyle w:val="a7"/>
            <w:noProof/>
          </w:rPr>
          <w:t>3.3.4.1</w:t>
        </w:r>
        <w:r w:rsidR="009D7F06">
          <w:rPr>
            <w:rFonts w:asciiTheme="minorHAnsi" w:eastAsiaTheme="minorEastAsia" w:hAnsiTheme="minorHAnsi" w:cstheme="minorBidi"/>
            <w:noProof/>
            <w:szCs w:val="22"/>
          </w:rPr>
          <w:tab/>
        </w:r>
        <w:r w:rsidR="009D7F06" w:rsidRPr="00BD2941">
          <w:rPr>
            <w:rStyle w:val="a7"/>
            <w:rFonts w:hint="eastAsia"/>
            <w:noProof/>
          </w:rPr>
          <w:t>授权证书</w:t>
        </w:r>
        <w:r w:rsidR="009D7F06">
          <w:rPr>
            <w:noProof/>
            <w:webHidden/>
          </w:rPr>
          <w:tab/>
        </w:r>
        <w:r w:rsidR="009D7F06">
          <w:rPr>
            <w:noProof/>
            <w:webHidden/>
          </w:rPr>
          <w:fldChar w:fldCharType="begin"/>
        </w:r>
        <w:r w:rsidR="009D7F06">
          <w:rPr>
            <w:noProof/>
            <w:webHidden/>
          </w:rPr>
          <w:instrText xml:space="preserve"> PAGEREF _Toc531434852 \h </w:instrText>
        </w:r>
        <w:r w:rsidR="009D7F06">
          <w:rPr>
            <w:noProof/>
            <w:webHidden/>
          </w:rPr>
        </w:r>
        <w:r w:rsidR="009D7F06">
          <w:rPr>
            <w:noProof/>
            <w:webHidden/>
          </w:rPr>
          <w:fldChar w:fldCharType="separate"/>
        </w:r>
        <w:r w:rsidR="009D7F06">
          <w:rPr>
            <w:noProof/>
            <w:webHidden/>
          </w:rPr>
          <w:t>14</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53" w:history="1">
        <w:r w:rsidR="009D7F06" w:rsidRPr="00BD2941">
          <w:rPr>
            <w:rStyle w:val="a7"/>
            <w:noProof/>
          </w:rPr>
          <w:t>3.3.4.1.1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_Toc531434853 \h </w:instrText>
        </w:r>
        <w:r w:rsidR="009D7F06">
          <w:rPr>
            <w:noProof/>
            <w:webHidden/>
          </w:rPr>
        </w:r>
        <w:r w:rsidR="009D7F06">
          <w:rPr>
            <w:noProof/>
            <w:webHidden/>
          </w:rPr>
          <w:fldChar w:fldCharType="separate"/>
        </w:r>
        <w:r w:rsidR="009D7F06">
          <w:rPr>
            <w:noProof/>
            <w:webHidden/>
          </w:rPr>
          <w:t>14</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54" w:history="1">
        <w:r w:rsidR="009D7F06" w:rsidRPr="00BD2941">
          <w:rPr>
            <w:rStyle w:val="a7"/>
            <w:noProof/>
          </w:rPr>
          <w:t>3.3.4.1.2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_Toc531434854 \h </w:instrText>
        </w:r>
        <w:r w:rsidR="009D7F06">
          <w:rPr>
            <w:noProof/>
            <w:webHidden/>
          </w:rPr>
        </w:r>
        <w:r w:rsidR="009D7F06">
          <w:rPr>
            <w:noProof/>
            <w:webHidden/>
          </w:rPr>
          <w:fldChar w:fldCharType="separate"/>
        </w:r>
        <w:r w:rsidR="009D7F06">
          <w:rPr>
            <w:noProof/>
            <w:webHidden/>
          </w:rPr>
          <w:t>14</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55" w:history="1">
        <w:r w:rsidR="009D7F06" w:rsidRPr="00BD2941">
          <w:rPr>
            <w:rStyle w:val="a7"/>
            <w:noProof/>
          </w:rPr>
          <w:t>3.3.4.1.3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_Toc531434855 \h </w:instrText>
        </w:r>
        <w:r w:rsidR="009D7F06">
          <w:rPr>
            <w:noProof/>
            <w:webHidden/>
          </w:rPr>
        </w:r>
        <w:r w:rsidR="009D7F06">
          <w:rPr>
            <w:noProof/>
            <w:webHidden/>
          </w:rPr>
          <w:fldChar w:fldCharType="separate"/>
        </w:r>
        <w:r w:rsidR="009D7F06">
          <w:rPr>
            <w:noProof/>
            <w:webHidden/>
          </w:rPr>
          <w:t>14</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56" w:history="1">
        <w:r w:rsidR="009D7F06" w:rsidRPr="00BD2941">
          <w:rPr>
            <w:rStyle w:val="a7"/>
            <w:noProof/>
          </w:rPr>
          <w:t>3.3.4.2</w:t>
        </w:r>
        <w:r w:rsidR="009D7F06">
          <w:rPr>
            <w:rFonts w:asciiTheme="minorHAnsi" w:eastAsiaTheme="minorEastAsia" w:hAnsiTheme="minorHAnsi" w:cstheme="minorBidi"/>
            <w:noProof/>
            <w:szCs w:val="22"/>
          </w:rPr>
          <w:tab/>
        </w:r>
        <w:r w:rsidR="009D7F06" w:rsidRPr="00BD2941">
          <w:rPr>
            <w:rStyle w:val="a7"/>
            <w:rFonts w:hint="eastAsia"/>
            <w:noProof/>
          </w:rPr>
          <w:t>邀请下级</w:t>
        </w:r>
        <w:r w:rsidR="009D7F06">
          <w:rPr>
            <w:noProof/>
            <w:webHidden/>
          </w:rPr>
          <w:tab/>
        </w:r>
        <w:r w:rsidR="009D7F06">
          <w:rPr>
            <w:noProof/>
            <w:webHidden/>
          </w:rPr>
          <w:fldChar w:fldCharType="begin"/>
        </w:r>
        <w:r w:rsidR="009D7F06">
          <w:rPr>
            <w:noProof/>
            <w:webHidden/>
          </w:rPr>
          <w:instrText xml:space="preserve"> PAGEREF _Toc531434856 \h </w:instrText>
        </w:r>
        <w:r w:rsidR="009D7F06">
          <w:rPr>
            <w:noProof/>
            <w:webHidden/>
          </w:rPr>
        </w:r>
        <w:r w:rsidR="009D7F06">
          <w:rPr>
            <w:noProof/>
            <w:webHidden/>
          </w:rPr>
          <w:fldChar w:fldCharType="separate"/>
        </w:r>
        <w:r w:rsidR="009D7F06">
          <w:rPr>
            <w:noProof/>
            <w:webHidden/>
          </w:rPr>
          <w:t>14</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57" w:history="1">
        <w:r w:rsidR="009D7F06" w:rsidRPr="00BD2941">
          <w:rPr>
            <w:rStyle w:val="a7"/>
            <w:noProof/>
          </w:rPr>
          <w:t>3.3.4.2.1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_Toc531434857 \h </w:instrText>
        </w:r>
        <w:r w:rsidR="009D7F06">
          <w:rPr>
            <w:noProof/>
            <w:webHidden/>
          </w:rPr>
        </w:r>
        <w:r w:rsidR="009D7F06">
          <w:rPr>
            <w:noProof/>
            <w:webHidden/>
          </w:rPr>
          <w:fldChar w:fldCharType="separate"/>
        </w:r>
        <w:r w:rsidR="009D7F06">
          <w:rPr>
            <w:noProof/>
            <w:webHidden/>
          </w:rPr>
          <w:t>14</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58" w:history="1">
        <w:r w:rsidR="009D7F06" w:rsidRPr="00BD2941">
          <w:rPr>
            <w:rStyle w:val="a7"/>
            <w:noProof/>
          </w:rPr>
          <w:t>3.3.4.2.2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_Toc531434858 \h </w:instrText>
        </w:r>
        <w:r w:rsidR="009D7F06">
          <w:rPr>
            <w:noProof/>
            <w:webHidden/>
          </w:rPr>
        </w:r>
        <w:r w:rsidR="009D7F06">
          <w:rPr>
            <w:noProof/>
            <w:webHidden/>
          </w:rPr>
          <w:fldChar w:fldCharType="separate"/>
        </w:r>
        <w:r w:rsidR="009D7F06">
          <w:rPr>
            <w:noProof/>
            <w:webHidden/>
          </w:rPr>
          <w:t>15</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59" w:history="1">
        <w:r w:rsidR="009D7F06" w:rsidRPr="00BD2941">
          <w:rPr>
            <w:rStyle w:val="a7"/>
            <w:noProof/>
          </w:rPr>
          <w:t>3.3.4.2.3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_Toc531434859 \h </w:instrText>
        </w:r>
        <w:r w:rsidR="009D7F06">
          <w:rPr>
            <w:noProof/>
            <w:webHidden/>
          </w:rPr>
        </w:r>
        <w:r w:rsidR="009D7F06">
          <w:rPr>
            <w:noProof/>
            <w:webHidden/>
          </w:rPr>
          <w:fldChar w:fldCharType="separate"/>
        </w:r>
        <w:r w:rsidR="009D7F06">
          <w:rPr>
            <w:noProof/>
            <w:webHidden/>
          </w:rPr>
          <w:t>15</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60" w:history="1">
        <w:r w:rsidR="009D7F06" w:rsidRPr="00BD2941">
          <w:rPr>
            <w:rStyle w:val="a7"/>
            <w:noProof/>
          </w:rPr>
          <w:t>3.3.4.3</w:t>
        </w:r>
        <w:r w:rsidR="009D7F06">
          <w:rPr>
            <w:rFonts w:asciiTheme="minorHAnsi" w:eastAsiaTheme="minorEastAsia" w:hAnsiTheme="minorHAnsi" w:cstheme="minorBidi"/>
            <w:noProof/>
            <w:szCs w:val="22"/>
          </w:rPr>
          <w:tab/>
        </w:r>
        <w:r w:rsidR="009D7F06" w:rsidRPr="00BD2941">
          <w:rPr>
            <w:rStyle w:val="a7"/>
            <w:rFonts w:hint="eastAsia"/>
            <w:noProof/>
          </w:rPr>
          <w:t>下级充值管理</w:t>
        </w:r>
        <w:r w:rsidR="009D7F06">
          <w:rPr>
            <w:noProof/>
            <w:webHidden/>
          </w:rPr>
          <w:tab/>
        </w:r>
        <w:r w:rsidR="009D7F06">
          <w:rPr>
            <w:noProof/>
            <w:webHidden/>
          </w:rPr>
          <w:fldChar w:fldCharType="begin"/>
        </w:r>
        <w:r w:rsidR="009D7F06">
          <w:rPr>
            <w:noProof/>
            <w:webHidden/>
          </w:rPr>
          <w:instrText xml:space="preserve"> PAGEREF _Toc531434860 \h </w:instrText>
        </w:r>
        <w:r w:rsidR="009D7F06">
          <w:rPr>
            <w:noProof/>
            <w:webHidden/>
          </w:rPr>
        </w:r>
        <w:r w:rsidR="009D7F06">
          <w:rPr>
            <w:noProof/>
            <w:webHidden/>
          </w:rPr>
          <w:fldChar w:fldCharType="separate"/>
        </w:r>
        <w:r w:rsidR="009D7F06">
          <w:rPr>
            <w:noProof/>
            <w:webHidden/>
          </w:rPr>
          <w:t>15</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61" w:history="1">
        <w:r w:rsidR="009D7F06" w:rsidRPr="00BD2941">
          <w:rPr>
            <w:rStyle w:val="a7"/>
            <w:noProof/>
          </w:rPr>
          <w:t>3.3.4.3.1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_Toc531434861 \h </w:instrText>
        </w:r>
        <w:r w:rsidR="009D7F06">
          <w:rPr>
            <w:noProof/>
            <w:webHidden/>
          </w:rPr>
        </w:r>
        <w:r w:rsidR="009D7F06">
          <w:rPr>
            <w:noProof/>
            <w:webHidden/>
          </w:rPr>
          <w:fldChar w:fldCharType="separate"/>
        </w:r>
        <w:r w:rsidR="009D7F06">
          <w:rPr>
            <w:noProof/>
            <w:webHidden/>
          </w:rPr>
          <w:t>15</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62" w:history="1">
        <w:r w:rsidR="009D7F06" w:rsidRPr="00BD2941">
          <w:rPr>
            <w:rStyle w:val="a7"/>
            <w:noProof/>
          </w:rPr>
          <w:t>3.3.4.3.2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_Toc531434862 \h </w:instrText>
        </w:r>
        <w:r w:rsidR="009D7F06">
          <w:rPr>
            <w:noProof/>
            <w:webHidden/>
          </w:rPr>
        </w:r>
        <w:r w:rsidR="009D7F06">
          <w:rPr>
            <w:noProof/>
            <w:webHidden/>
          </w:rPr>
          <w:fldChar w:fldCharType="separate"/>
        </w:r>
        <w:r w:rsidR="009D7F06">
          <w:rPr>
            <w:noProof/>
            <w:webHidden/>
          </w:rPr>
          <w:t>16</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63" w:history="1">
        <w:r w:rsidR="009D7F06" w:rsidRPr="00BD2941">
          <w:rPr>
            <w:rStyle w:val="a7"/>
            <w:noProof/>
          </w:rPr>
          <w:t>3.3.4.3.3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_Toc531434863 \h </w:instrText>
        </w:r>
        <w:r w:rsidR="009D7F06">
          <w:rPr>
            <w:noProof/>
            <w:webHidden/>
          </w:rPr>
        </w:r>
        <w:r w:rsidR="009D7F06">
          <w:rPr>
            <w:noProof/>
            <w:webHidden/>
          </w:rPr>
          <w:fldChar w:fldCharType="separate"/>
        </w:r>
        <w:r w:rsidR="009D7F06">
          <w:rPr>
            <w:noProof/>
            <w:webHidden/>
          </w:rPr>
          <w:t>16</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64" w:history="1">
        <w:r w:rsidR="009D7F06" w:rsidRPr="00BD2941">
          <w:rPr>
            <w:rStyle w:val="a7"/>
            <w:noProof/>
          </w:rPr>
          <w:t>3.3.4.4</w:t>
        </w:r>
        <w:r w:rsidR="009D7F06">
          <w:rPr>
            <w:rFonts w:asciiTheme="minorHAnsi" w:eastAsiaTheme="minorEastAsia" w:hAnsiTheme="minorHAnsi" w:cstheme="minorBidi"/>
            <w:noProof/>
            <w:szCs w:val="22"/>
          </w:rPr>
          <w:tab/>
        </w:r>
        <w:r w:rsidR="009D7F06" w:rsidRPr="00BD2941">
          <w:rPr>
            <w:rStyle w:val="a7"/>
            <w:rFonts w:hint="eastAsia"/>
            <w:noProof/>
          </w:rPr>
          <w:t>待审核代理</w:t>
        </w:r>
        <w:r w:rsidR="009D7F06">
          <w:rPr>
            <w:noProof/>
            <w:webHidden/>
          </w:rPr>
          <w:tab/>
        </w:r>
        <w:r w:rsidR="009D7F06">
          <w:rPr>
            <w:noProof/>
            <w:webHidden/>
          </w:rPr>
          <w:fldChar w:fldCharType="begin"/>
        </w:r>
        <w:r w:rsidR="009D7F06">
          <w:rPr>
            <w:noProof/>
            <w:webHidden/>
          </w:rPr>
          <w:instrText xml:space="preserve"> PAGEREF _Toc531434864 \h </w:instrText>
        </w:r>
        <w:r w:rsidR="009D7F06">
          <w:rPr>
            <w:noProof/>
            <w:webHidden/>
          </w:rPr>
        </w:r>
        <w:r w:rsidR="009D7F06">
          <w:rPr>
            <w:noProof/>
            <w:webHidden/>
          </w:rPr>
          <w:fldChar w:fldCharType="separate"/>
        </w:r>
        <w:r w:rsidR="009D7F06">
          <w:rPr>
            <w:noProof/>
            <w:webHidden/>
          </w:rPr>
          <w:t>17</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65" w:history="1">
        <w:r w:rsidR="009D7F06" w:rsidRPr="00BD2941">
          <w:rPr>
            <w:rStyle w:val="a7"/>
            <w:noProof/>
          </w:rPr>
          <w:t>3.3.4.4.1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_Toc531434865 \h </w:instrText>
        </w:r>
        <w:r w:rsidR="009D7F06">
          <w:rPr>
            <w:noProof/>
            <w:webHidden/>
          </w:rPr>
        </w:r>
        <w:r w:rsidR="009D7F06">
          <w:rPr>
            <w:noProof/>
            <w:webHidden/>
          </w:rPr>
          <w:fldChar w:fldCharType="separate"/>
        </w:r>
        <w:r w:rsidR="009D7F06">
          <w:rPr>
            <w:noProof/>
            <w:webHidden/>
          </w:rPr>
          <w:t>17</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66" w:history="1">
        <w:r w:rsidR="009D7F06" w:rsidRPr="00BD2941">
          <w:rPr>
            <w:rStyle w:val="a7"/>
            <w:noProof/>
          </w:rPr>
          <w:t>3.3.4.4.2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_Toc531434866 \h </w:instrText>
        </w:r>
        <w:r w:rsidR="009D7F06">
          <w:rPr>
            <w:noProof/>
            <w:webHidden/>
          </w:rPr>
        </w:r>
        <w:r w:rsidR="009D7F06">
          <w:rPr>
            <w:noProof/>
            <w:webHidden/>
          </w:rPr>
          <w:fldChar w:fldCharType="separate"/>
        </w:r>
        <w:r w:rsidR="009D7F06">
          <w:rPr>
            <w:noProof/>
            <w:webHidden/>
          </w:rPr>
          <w:t>17</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67" w:history="1">
        <w:r w:rsidR="009D7F06" w:rsidRPr="00BD2941">
          <w:rPr>
            <w:rStyle w:val="a7"/>
            <w:noProof/>
          </w:rPr>
          <w:t>3.3.4.4.3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_Toc531434867 \h </w:instrText>
        </w:r>
        <w:r w:rsidR="009D7F06">
          <w:rPr>
            <w:noProof/>
            <w:webHidden/>
          </w:rPr>
        </w:r>
        <w:r w:rsidR="009D7F06">
          <w:rPr>
            <w:noProof/>
            <w:webHidden/>
          </w:rPr>
          <w:fldChar w:fldCharType="separate"/>
        </w:r>
        <w:r w:rsidR="009D7F06">
          <w:rPr>
            <w:noProof/>
            <w:webHidden/>
          </w:rPr>
          <w:t>17</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68" w:history="1">
        <w:r w:rsidR="009D7F06" w:rsidRPr="00BD2941">
          <w:rPr>
            <w:rStyle w:val="a7"/>
            <w:noProof/>
          </w:rPr>
          <w:t>3.3.4.5</w:t>
        </w:r>
        <w:r w:rsidR="009D7F06">
          <w:rPr>
            <w:rFonts w:asciiTheme="minorHAnsi" w:eastAsiaTheme="minorEastAsia" w:hAnsiTheme="minorHAnsi" w:cstheme="minorBidi"/>
            <w:noProof/>
            <w:szCs w:val="22"/>
          </w:rPr>
          <w:tab/>
        </w:r>
        <w:r w:rsidR="009D7F06" w:rsidRPr="00BD2941">
          <w:rPr>
            <w:rStyle w:val="a7"/>
            <w:rFonts w:hint="eastAsia"/>
            <w:noProof/>
          </w:rPr>
          <w:t>我的库存</w:t>
        </w:r>
        <w:r w:rsidR="009D7F06">
          <w:rPr>
            <w:noProof/>
            <w:webHidden/>
          </w:rPr>
          <w:tab/>
        </w:r>
        <w:r w:rsidR="009D7F06">
          <w:rPr>
            <w:noProof/>
            <w:webHidden/>
          </w:rPr>
          <w:fldChar w:fldCharType="begin"/>
        </w:r>
        <w:r w:rsidR="009D7F06">
          <w:rPr>
            <w:noProof/>
            <w:webHidden/>
          </w:rPr>
          <w:instrText xml:space="preserve"> PAGEREF _Toc531434868 \h </w:instrText>
        </w:r>
        <w:r w:rsidR="009D7F06">
          <w:rPr>
            <w:noProof/>
            <w:webHidden/>
          </w:rPr>
        </w:r>
        <w:r w:rsidR="009D7F06">
          <w:rPr>
            <w:noProof/>
            <w:webHidden/>
          </w:rPr>
          <w:fldChar w:fldCharType="separate"/>
        </w:r>
        <w:r w:rsidR="009D7F06">
          <w:rPr>
            <w:noProof/>
            <w:webHidden/>
          </w:rPr>
          <w:t>18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69" w:history="1">
        <w:r w:rsidR="009D7F06" w:rsidRPr="00BD2941">
          <w:rPr>
            <w:rStyle w:val="a7"/>
            <w:noProof/>
          </w:rPr>
          <w:t>3.3.4.5.1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_Toc531434869 \h </w:instrText>
        </w:r>
        <w:r w:rsidR="009D7F06">
          <w:rPr>
            <w:noProof/>
            <w:webHidden/>
          </w:rPr>
        </w:r>
        <w:r w:rsidR="009D7F06">
          <w:rPr>
            <w:noProof/>
            <w:webHidden/>
          </w:rPr>
          <w:fldChar w:fldCharType="separate"/>
        </w:r>
        <w:r w:rsidR="009D7F06">
          <w:rPr>
            <w:noProof/>
            <w:webHidden/>
          </w:rPr>
          <w:t>18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70" w:history="1">
        <w:r w:rsidR="009D7F06" w:rsidRPr="00BD2941">
          <w:rPr>
            <w:rStyle w:val="a7"/>
            <w:noProof/>
          </w:rPr>
          <w:t>3.3.4.5.2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_Toc531434870 \h </w:instrText>
        </w:r>
        <w:r w:rsidR="009D7F06">
          <w:rPr>
            <w:noProof/>
            <w:webHidden/>
          </w:rPr>
        </w:r>
        <w:r w:rsidR="009D7F06">
          <w:rPr>
            <w:noProof/>
            <w:webHidden/>
          </w:rPr>
          <w:fldChar w:fldCharType="separate"/>
        </w:r>
        <w:r w:rsidR="009D7F06">
          <w:rPr>
            <w:noProof/>
            <w:webHidden/>
          </w:rPr>
          <w:t>18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71" w:history="1">
        <w:r w:rsidR="009D7F06" w:rsidRPr="00BD2941">
          <w:rPr>
            <w:rStyle w:val="a7"/>
            <w:noProof/>
          </w:rPr>
          <w:t>3.3.4.5.3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_Toc531434871 \h </w:instrText>
        </w:r>
        <w:r w:rsidR="009D7F06">
          <w:rPr>
            <w:noProof/>
            <w:webHidden/>
          </w:rPr>
        </w:r>
        <w:r w:rsidR="009D7F06">
          <w:rPr>
            <w:noProof/>
            <w:webHidden/>
          </w:rPr>
          <w:fldChar w:fldCharType="separate"/>
        </w:r>
        <w:r w:rsidR="009D7F06">
          <w:rPr>
            <w:noProof/>
            <w:webHidden/>
          </w:rPr>
          <w:t>18</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72" w:history="1">
        <w:r w:rsidR="009D7F06" w:rsidRPr="00BD2941">
          <w:rPr>
            <w:rStyle w:val="a7"/>
            <w:noProof/>
          </w:rPr>
          <w:t>3.3.4.6</w:t>
        </w:r>
        <w:r w:rsidR="009D7F06">
          <w:rPr>
            <w:rFonts w:asciiTheme="minorHAnsi" w:eastAsiaTheme="minorEastAsia" w:hAnsiTheme="minorHAnsi" w:cstheme="minorBidi"/>
            <w:noProof/>
            <w:szCs w:val="22"/>
          </w:rPr>
          <w:tab/>
        </w:r>
        <w:r w:rsidR="009D7F06" w:rsidRPr="00BD2941">
          <w:rPr>
            <w:rStyle w:val="a7"/>
            <w:rFonts w:hint="eastAsia"/>
            <w:noProof/>
          </w:rPr>
          <w:t>奖励查询</w:t>
        </w:r>
        <w:r w:rsidR="009D7F06">
          <w:rPr>
            <w:noProof/>
            <w:webHidden/>
          </w:rPr>
          <w:tab/>
        </w:r>
        <w:r w:rsidR="009D7F06">
          <w:rPr>
            <w:noProof/>
            <w:webHidden/>
          </w:rPr>
          <w:fldChar w:fldCharType="begin"/>
        </w:r>
        <w:r w:rsidR="009D7F06">
          <w:rPr>
            <w:noProof/>
            <w:webHidden/>
          </w:rPr>
          <w:instrText xml:space="preserve"> PAGEREF _Toc531434872 \h </w:instrText>
        </w:r>
        <w:r w:rsidR="009D7F06">
          <w:rPr>
            <w:noProof/>
            <w:webHidden/>
          </w:rPr>
        </w:r>
        <w:r w:rsidR="009D7F06">
          <w:rPr>
            <w:noProof/>
            <w:webHidden/>
          </w:rPr>
          <w:fldChar w:fldCharType="separate"/>
        </w:r>
        <w:r w:rsidR="009D7F06">
          <w:rPr>
            <w:noProof/>
            <w:webHidden/>
          </w:rPr>
          <w:t>18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73" w:history="1">
        <w:r w:rsidR="009D7F06" w:rsidRPr="00BD2941">
          <w:rPr>
            <w:rStyle w:val="a7"/>
            <w:noProof/>
          </w:rPr>
          <w:t>3.3.4.6.1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_Toc531434873 \h </w:instrText>
        </w:r>
        <w:r w:rsidR="009D7F06">
          <w:rPr>
            <w:noProof/>
            <w:webHidden/>
          </w:rPr>
        </w:r>
        <w:r w:rsidR="009D7F06">
          <w:rPr>
            <w:noProof/>
            <w:webHidden/>
          </w:rPr>
          <w:fldChar w:fldCharType="separate"/>
        </w:r>
        <w:r w:rsidR="009D7F06">
          <w:rPr>
            <w:noProof/>
            <w:webHidden/>
          </w:rPr>
          <w:t>18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74" w:history="1">
        <w:r w:rsidR="009D7F06" w:rsidRPr="00BD2941">
          <w:rPr>
            <w:rStyle w:val="a7"/>
            <w:noProof/>
          </w:rPr>
          <w:t>3.3.4.6.2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_Toc531434874 \h </w:instrText>
        </w:r>
        <w:r w:rsidR="009D7F06">
          <w:rPr>
            <w:noProof/>
            <w:webHidden/>
          </w:rPr>
        </w:r>
        <w:r w:rsidR="009D7F06">
          <w:rPr>
            <w:noProof/>
            <w:webHidden/>
          </w:rPr>
          <w:fldChar w:fldCharType="separate"/>
        </w:r>
        <w:r w:rsidR="009D7F06">
          <w:rPr>
            <w:noProof/>
            <w:webHidden/>
          </w:rPr>
          <w:t>18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75" w:history="1">
        <w:r w:rsidR="009D7F06" w:rsidRPr="00BD2941">
          <w:rPr>
            <w:rStyle w:val="a7"/>
            <w:noProof/>
          </w:rPr>
          <w:t>3.3.4.6.3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_Toc531434875 \h </w:instrText>
        </w:r>
        <w:r w:rsidR="009D7F06">
          <w:rPr>
            <w:noProof/>
            <w:webHidden/>
          </w:rPr>
        </w:r>
        <w:r w:rsidR="009D7F06">
          <w:rPr>
            <w:noProof/>
            <w:webHidden/>
          </w:rPr>
          <w:fldChar w:fldCharType="separate"/>
        </w:r>
        <w:r w:rsidR="009D7F06">
          <w:rPr>
            <w:noProof/>
            <w:webHidden/>
          </w:rPr>
          <w:t>19</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76" w:history="1">
        <w:r w:rsidR="009D7F06" w:rsidRPr="00BD2941">
          <w:rPr>
            <w:rStyle w:val="a7"/>
          </w:rPr>
          <w:t>3.3.5</w:t>
        </w:r>
        <w:r w:rsidR="009D7F06">
          <w:rPr>
            <w:rFonts w:asciiTheme="minorHAnsi" w:eastAsiaTheme="minorEastAsia" w:hAnsiTheme="minorHAnsi" w:cstheme="minorBidi"/>
            <w:iCs w:val="0"/>
            <w:szCs w:val="22"/>
          </w:rPr>
          <w:tab/>
        </w:r>
        <w:r w:rsidR="009D7F06" w:rsidRPr="00BD2941">
          <w:rPr>
            <w:rStyle w:val="a7"/>
            <w:rFonts w:hint="eastAsia"/>
          </w:rPr>
          <w:t>财务管理</w:t>
        </w:r>
        <w:r w:rsidR="009D7F06">
          <w:rPr>
            <w:webHidden/>
          </w:rPr>
          <w:tab/>
        </w:r>
        <w:r w:rsidR="009D7F06">
          <w:rPr>
            <w:webHidden/>
          </w:rPr>
          <w:fldChar w:fldCharType="begin"/>
        </w:r>
        <w:r w:rsidR="009D7F06">
          <w:rPr>
            <w:webHidden/>
          </w:rPr>
          <w:instrText xml:space="preserve"> PAGEREF _Toc531434876 \h </w:instrText>
        </w:r>
        <w:r w:rsidR="009D7F06">
          <w:rPr>
            <w:webHidden/>
          </w:rPr>
        </w:r>
        <w:r w:rsidR="009D7F06">
          <w:rPr>
            <w:webHidden/>
          </w:rPr>
          <w:fldChar w:fldCharType="separate"/>
        </w:r>
        <w:r w:rsidR="009D7F06">
          <w:rPr>
            <w:webHidden/>
          </w:rPr>
          <w:t>19</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77" w:history="1">
        <w:r w:rsidR="009D7F06" w:rsidRPr="00BD2941">
          <w:rPr>
            <w:rStyle w:val="a7"/>
            <w:noProof/>
          </w:rPr>
          <w:t>3.3.5.1</w:t>
        </w:r>
        <w:r w:rsidR="009D7F06">
          <w:rPr>
            <w:rFonts w:asciiTheme="minorHAnsi" w:eastAsiaTheme="minorEastAsia" w:hAnsiTheme="minorHAnsi" w:cstheme="minorBidi"/>
            <w:noProof/>
            <w:szCs w:val="22"/>
          </w:rPr>
          <w:tab/>
        </w:r>
        <w:r w:rsidR="009D7F06" w:rsidRPr="00BD2941">
          <w:rPr>
            <w:rStyle w:val="a7"/>
            <w:rFonts w:hint="eastAsia"/>
            <w:noProof/>
          </w:rPr>
          <w:t>我的资产</w:t>
        </w:r>
        <w:r w:rsidR="009D7F06">
          <w:rPr>
            <w:noProof/>
            <w:webHidden/>
          </w:rPr>
          <w:tab/>
        </w:r>
        <w:r w:rsidR="009D7F06">
          <w:rPr>
            <w:noProof/>
            <w:webHidden/>
          </w:rPr>
          <w:fldChar w:fldCharType="begin"/>
        </w:r>
        <w:r w:rsidR="009D7F06">
          <w:rPr>
            <w:noProof/>
            <w:webHidden/>
          </w:rPr>
          <w:instrText xml:space="preserve"> PAGEREF _Toc531434877 \h </w:instrText>
        </w:r>
        <w:r w:rsidR="009D7F06">
          <w:rPr>
            <w:noProof/>
            <w:webHidden/>
          </w:rPr>
        </w:r>
        <w:r w:rsidR="009D7F06">
          <w:rPr>
            <w:noProof/>
            <w:webHidden/>
          </w:rPr>
          <w:fldChar w:fldCharType="separate"/>
        </w:r>
        <w:r w:rsidR="009D7F06">
          <w:rPr>
            <w:noProof/>
            <w:webHidden/>
          </w:rPr>
          <w:t>19</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78" w:history="1">
        <w:r w:rsidR="009D7F06" w:rsidRPr="00BD2941">
          <w:rPr>
            <w:rStyle w:val="a7"/>
            <w:noProof/>
          </w:rPr>
          <w:t>3.3.5.1.1</w:t>
        </w:r>
        <w:r w:rsidR="009D7F06">
          <w:rPr>
            <w:rFonts w:asciiTheme="minorHAnsi" w:eastAsiaTheme="minorEastAsia" w:hAnsiTheme="minorHAnsi" w:cstheme="minorBidi"/>
            <w:noProof/>
            <w:szCs w:val="22"/>
          </w:rPr>
          <w:tab/>
        </w:r>
        <w:r w:rsidR="009D7F06" w:rsidRPr="00BD2941">
          <w:rPr>
            <w:rStyle w:val="a7"/>
            <w:rFonts w:hint="eastAsia"/>
            <w:noProof/>
          </w:rPr>
          <w:t>我的充值列表</w:t>
        </w:r>
        <w:r w:rsidR="009D7F06">
          <w:rPr>
            <w:noProof/>
            <w:webHidden/>
          </w:rPr>
          <w:tab/>
        </w:r>
        <w:r w:rsidR="009D7F06">
          <w:rPr>
            <w:noProof/>
            <w:webHidden/>
          </w:rPr>
          <w:fldChar w:fldCharType="begin"/>
        </w:r>
        <w:r w:rsidR="009D7F06">
          <w:rPr>
            <w:noProof/>
            <w:webHidden/>
          </w:rPr>
          <w:instrText xml:space="preserve"> PAGEREF _Toc531434878 \h </w:instrText>
        </w:r>
        <w:r w:rsidR="009D7F06">
          <w:rPr>
            <w:noProof/>
            <w:webHidden/>
          </w:rPr>
        </w:r>
        <w:r w:rsidR="009D7F06">
          <w:rPr>
            <w:noProof/>
            <w:webHidden/>
          </w:rPr>
          <w:fldChar w:fldCharType="separate"/>
        </w:r>
        <w:r w:rsidR="009D7F06">
          <w:rPr>
            <w:noProof/>
            <w:webHidden/>
          </w:rPr>
          <w:t>19</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79" w:history="1">
        <w:r w:rsidR="009D7F06" w:rsidRPr="00BD2941">
          <w:rPr>
            <w:rStyle w:val="a7"/>
            <w:noProof/>
          </w:rPr>
          <w:t>3.3.5.1.2</w:t>
        </w:r>
        <w:r w:rsidR="009D7F06">
          <w:rPr>
            <w:rFonts w:asciiTheme="minorHAnsi" w:eastAsiaTheme="minorEastAsia" w:hAnsiTheme="minorHAnsi" w:cstheme="minorBidi"/>
            <w:noProof/>
            <w:szCs w:val="22"/>
          </w:rPr>
          <w:tab/>
        </w:r>
        <w:r w:rsidR="009D7F06" w:rsidRPr="00BD2941">
          <w:rPr>
            <w:rStyle w:val="a7"/>
            <w:rFonts w:hint="eastAsia"/>
            <w:noProof/>
          </w:rPr>
          <w:t>下级充值记录</w:t>
        </w:r>
        <w:r w:rsidR="009D7F06">
          <w:rPr>
            <w:noProof/>
            <w:webHidden/>
          </w:rPr>
          <w:tab/>
        </w:r>
        <w:r w:rsidR="009D7F06">
          <w:rPr>
            <w:noProof/>
            <w:webHidden/>
          </w:rPr>
          <w:fldChar w:fldCharType="begin"/>
        </w:r>
        <w:r w:rsidR="009D7F06">
          <w:rPr>
            <w:noProof/>
            <w:webHidden/>
          </w:rPr>
          <w:instrText xml:space="preserve"> PAGEREF _Toc531434879 \h </w:instrText>
        </w:r>
        <w:r w:rsidR="009D7F06">
          <w:rPr>
            <w:noProof/>
            <w:webHidden/>
          </w:rPr>
        </w:r>
        <w:r w:rsidR="009D7F06">
          <w:rPr>
            <w:noProof/>
            <w:webHidden/>
          </w:rPr>
          <w:fldChar w:fldCharType="separate"/>
        </w:r>
        <w:r w:rsidR="009D7F06">
          <w:rPr>
            <w:noProof/>
            <w:webHidden/>
          </w:rPr>
          <w:t>20</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80" w:history="1">
        <w:r w:rsidR="009D7F06" w:rsidRPr="00BD2941">
          <w:rPr>
            <w:rStyle w:val="a7"/>
          </w:rPr>
          <w:t>3.3.6</w:t>
        </w:r>
        <w:r w:rsidR="009D7F06">
          <w:rPr>
            <w:rFonts w:asciiTheme="minorHAnsi" w:eastAsiaTheme="minorEastAsia" w:hAnsiTheme="minorHAnsi" w:cstheme="minorBidi"/>
            <w:iCs w:val="0"/>
            <w:szCs w:val="22"/>
          </w:rPr>
          <w:tab/>
        </w:r>
        <w:r w:rsidR="009D7F06" w:rsidRPr="00BD2941">
          <w:rPr>
            <w:rStyle w:val="a7"/>
            <w:rFonts w:hint="eastAsia"/>
          </w:rPr>
          <w:t>素材分享库</w:t>
        </w:r>
        <w:r w:rsidR="009D7F06">
          <w:rPr>
            <w:webHidden/>
          </w:rPr>
          <w:tab/>
        </w:r>
        <w:r w:rsidR="009D7F06">
          <w:rPr>
            <w:webHidden/>
          </w:rPr>
          <w:fldChar w:fldCharType="begin"/>
        </w:r>
        <w:r w:rsidR="009D7F06">
          <w:rPr>
            <w:webHidden/>
          </w:rPr>
          <w:instrText xml:space="preserve"> PAGEREF _Toc531434880 \h </w:instrText>
        </w:r>
        <w:r w:rsidR="009D7F06">
          <w:rPr>
            <w:webHidden/>
          </w:rPr>
        </w:r>
        <w:r w:rsidR="009D7F06">
          <w:rPr>
            <w:webHidden/>
          </w:rPr>
          <w:fldChar w:fldCharType="separate"/>
        </w:r>
        <w:r w:rsidR="009D7F06">
          <w:rPr>
            <w:webHidden/>
          </w:rPr>
          <w:t>20</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81" w:history="1">
        <w:r w:rsidR="009D7F06" w:rsidRPr="00BD2941">
          <w:rPr>
            <w:rStyle w:val="a7"/>
            <w:noProof/>
          </w:rPr>
          <w:t>3.3.6.1</w:t>
        </w:r>
        <w:r w:rsidR="009D7F06">
          <w:rPr>
            <w:rFonts w:asciiTheme="minorHAnsi" w:eastAsiaTheme="minorEastAsia" w:hAnsiTheme="minorHAnsi" w:cstheme="minorBidi"/>
            <w:noProof/>
            <w:szCs w:val="22"/>
          </w:rPr>
          <w:tab/>
        </w:r>
        <w:r w:rsidR="009D7F06" w:rsidRPr="00BD2941">
          <w:rPr>
            <w:rStyle w:val="a7"/>
            <w:rFonts w:hint="eastAsia"/>
            <w:noProof/>
          </w:rPr>
          <w:t>皮肤知识</w:t>
        </w:r>
        <w:r w:rsidR="009D7F06">
          <w:rPr>
            <w:noProof/>
            <w:webHidden/>
          </w:rPr>
          <w:tab/>
        </w:r>
        <w:r w:rsidR="009D7F06">
          <w:rPr>
            <w:noProof/>
            <w:webHidden/>
          </w:rPr>
          <w:fldChar w:fldCharType="begin"/>
        </w:r>
        <w:r w:rsidR="009D7F06">
          <w:rPr>
            <w:noProof/>
            <w:webHidden/>
          </w:rPr>
          <w:instrText xml:space="preserve"> PAGEREF _Toc531434881 \h </w:instrText>
        </w:r>
        <w:r w:rsidR="009D7F06">
          <w:rPr>
            <w:noProof/>
            <w:webHidden/>
          </w:rPr>
        </w:r>
        <w:r w:rsidR="009D7F06">
          <w:rPr>
            <w:noProof/>
            <w:webHidden/>
          </w:rPr>
          <w:fldChar w:fldCharType="separate"/>
        </w:r>
        <w:r w:rsidR="009D7F06">
          <w:rPr>
            <w:noProof/>
            <w:webHidden/>
          </w:rPr>
          <w:t>20</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82" w:history="1">
        <w:r w:rsidR="009D7F06" w:rsidRPr="00BD2941">
          <w:rPr>
            <w:rStyle w:val="a7"/>
            <w:noProof/>
          </w:rPr>
          <w:t>3.3.6.2</w:t>
        </w:r>
        <w:r w:rsidR="009D7F06">
          <w:rPr>
            <w:rFonts w:asciiTheme="minorHAnsi" w:eastAsiaTheme="minorEastAsia" w:hAnsiTheme="minorHAnsi" w:cstheme="minorBidi"/>
            <w:noProof/>
            <w:szCs w:val="22"/>
          </w:rPr>
          <w:tab/>
        </w:r>
        <w:r w:rsidR="009D7F06" w:rsidRPr="00BD2941">
          <w:rPr>
            <w:rStyle w:val="a7"/>
            <w:rFonts w:hint="eastAsia"/>
            <w:noProof/>
          </w:rPr>
          <w:t>检查报告</w:t>
        </w:r>
        <w:r w:rsidR="009D7F06">
          <w:rPr>
            <w:noProof/>
            <w:webHidden/>
          </w:rPr>
          <w:tab/>
        </w:r>
        <w:r w:rsidR="009D7F06">
          <w:rPr>
            <w:noProof/>
            <w:webHidden/>
          </w:rPr>
          <w:fldChar w:fldCharType="begin"/>
        </w:r>
        <w:r w:rsidR="009D7F06">
          <w:rPr>
            <w:noProof/>
            <w:webHidden/>
          </w:rPr>
          <w:instrText xml:space="preserve"> PAGEREF _Toc531434882 \h </w:instrText>
        </w:r>
        <w:r w:rsidR="009D7F06">
          <w:rPr>
            <w:noProof/>
            <w:webHidden/>
          </w:rPr>
        </w:r>
        <w:r w:rsidR="009D7F06">
          <w:rPr>
            <w:noProof/>
            <w:webHidden/>
          </w:rPr>
          <w:fldChar w:fldCharType="separate"/>
        </w:r>
        <w:r w:rsidR="009D7F06">
          <w:rPr>
            <w:noProof/>
            <w:webHidden/>
          </w:rPr>
          <w:t>20</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83" w:history="1">
        <w:r w:rsidR="009D7F06" w:rsidRPr="00BD2941">
          <w:rPr>
            <w:rStyle w:val="a7"/>
            <w:noProof/>
          </w:rPr>
          <w:t>3.3.6.3</w:t>
        </w:r>
        <w:r w:rsidR="009D7F06">
          <w:rPr>
            <w:rFonts w:asciiTheme="minorHAnsi" w:eastAsiaTheme="minorEastAsia" w:hAnsiTheme="minorHAnsi" w:cstheme="minorBidi"/>
            <w:noProof/>
            <w:szCs w:val="22"/>
          </w:rPr>
          <w:tab/>
        </w:r>
        <w:r w:rsidR="009D7F06" w:rsidRPr="00BD2941">
          <w:rPr>
            <w:rStyle w:val="a7"/>
            <w:rFonts w:hint="eastAsia"/>
            <w:noProof/>
          </w:rPr>
          <w:t>产品详情</w:t>
        </w:r>
        <w:r w:rsidR="009D7F06">
          <w:rPr>
            <w:noProof/>
            <w:webHidden/>
          </w:rPr>
          <w:tab/>
        </w:r>
        <w:r w:rsidR="009D7F06">
          <w:rPr>
            <w:noProof/>
            <w:webHidden/>
          </w:rPr>
          <w:fldChar w:fldCharType="begin"/>
        </w:r>
        <w:r w:rsidR="009D7F06">
          <w:rPr>
            <w:noProof/>
            <w:webHidden/>
          </w:rPr>
          <w:instrText xml:space="preserve"> PAGEREF _Toc531434883 \h </w:instrText>
        </w:r>
        <w:r w:rsidR="009D7F06">
          <w:rPr>
            <w:noProof/>
            <w:webHidden/>
          </w:rPr>
        </w:r>
        <w:r w:rsidR="009D7F06">
          <w:rPr>
            <w:noProof/>
            <w:webHidden/>
          </w:rPr>
          <w:fldChar w:fldCharType="separate"/>
        </w:r>
        <w:r w:rsidR="009D7F06">
          <w:rPr>
            <w:noProof/>
            <w:webHidden/>
          </w:rPr>
          <w:t>20</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84" w:history="1">
        <w:r w:rsidR="009D7F06" w:rsidRPr="00BD2941">
          <w:rPr>
            <w:rStyle w:val="a7"/>
            <w:noProof/>
          </w:rPr>
          <w:t>3.3.6.4</w:t>
        </w:r>
        <w:r w:rsidR="009D7F06">
          <w:rPr>
            <w:rFonts w:asciiTheme="minorHAnsi" w:eastAsiaTheme="minorEastAsia" w:hAnsiTheme="minorHAnsi" w:cstheme="minorBidi"/>
            <w:noProof/>
            <w:szCs w:val="22"/>
          </w:rPr>
          <w:tab/>
        </w:r>
        <w:r w:rsidR="009D7F06" w:rsidRPr="00BD2941">
          <w:rPr>
            <w:rStyle w:val="a7"/>
            <w:rFonts w:hint="eastAsia"/>
            <w:noProof/>
          </w:rPr>
          <w:t>海报图库</w:t>
        </w:r>
        <w:r w:rsidR="009D7F06">
          <w:rPr>
            <w:noProof/>
            <w:webHidden/>
          </w:rPr>
          <w:tab/>
        </w:r>
        <w:r w:rsidR="009D7F06">
          <w:rPr>
            <w:noProof/>
            <w:webHidden/>
          </w:rPr>
          <w:fldChar w:fldCharType="begin"/>
        </w:r>
        <w:r w:rsidR="009D7F06">
          <w:rPr>
            <w:noProof/>
            <w:webHidden/>
          </w:rPr>
          <w:instrText xml:space="preserve"> PAGEREF _Toc531434884 \h </w:instrText>
        </w:r>
        <w:r w:rsidR="009D7F06">
          <w:rPr>
            <w:noProof/>
            <w:webHidden/>
          </w:rPr>
        </w:r>
        <w:r w:rsidR="009D7F06">
          <w:rPr>
            <w:noProof/>
            <w:webHidden/>
          </w:rPr>
          <w:fldChar w:fldCharType="separate"/>
        </w:r>
        <w:r w:rsidR="009D7F06">
          <w:rPr>
            <w:noProof/>
            <w:webHidden/>
          </w:rPr>
          <w:t>20</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85" w:history="1">
        <w:r w:rsidR="009D7F06" w:rsidRPr="00BD2941">
          <w:rPr>
            <w:rStyle w:val="a7"/>
          </w:rPr>
          <w:t>3.3.7</w:t>
        </w:r>
        <w:r w:rsidR="009D7F06">
          <w:rPr>
            <w:rFonts w:asciiTheme="minorHAnsi" w:eastAsiaTheme="minorEastAsia" w:hAnsiTheme="minorHAnsi" w:cstheme="minorBidi"/>
            <w:iCs w:val="0"/>
            <w:szCs w:val="22"/>
          </w:rPr>
          <w:tab/>
        </w:r>
        <w:r w:rsidR="009D7F06" w:rsidRPr="00BD2941">
          <w:rPr>
            <w:rStyle w:val="a7"/>
            <w:rFonts w:hint="eastAsia"/>
          </w:rPr>
          <w:t>代理统计图</w:t>
        </w:r>
        <w:r w:rsidR="009D7F06">
          <w:rPr>
            <w:webHidden/>
          </w:rPr>
          <w:tab/>
        </w:r>
        <w:r w:rsidR="009D7F06">
          <w:rPr>
            <w:webHidden/>
          </w:rPr>
          <w:fldChar w:fldCharType="begin"/>
        </w:r>
        <w:r w:rsidR="009D7F06">
          <w:rPr>
            <w:webHidden/>
          </w:rPr>
          <w:instrText xml:space="preserve"> PAGEREF _Toc531434885 \h </w:instrText>
        </w:r>
        <w:r w:rsidR="009D7F06">
          <w:rPr>
            <w:webHidden/>
          </w:rPr>
        </w:r>
        <w:r w:rsidR="009D7F06">
          <w:rPr>
            <w:webHidden/>
          </w:rPr>
          <w:fldChar w:fldCharType="separate"/>
        </w:r>
        <w:r w:rsidR="009D7F06">
          <w:rPr>
            <w:webHidden/>
          </w:rPr>
          <w:t>20</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86" w:history="1">
        <w:r w:rsidR="009D7F06" w:rsidRPr="00BD2941">
          <w:rPr>
            <w:rStyle w:val="a7"/>
            <w:noProof/>
          </w:rPr>
          <w:t>3.3.7.1</w:t>
        </w:r>
        <w:r w:rsidR="009D7F06">
          <w:rPr>
            <w:rFonts w:asciiTheme="minorHAnsi" w:eastAsiaTheme="minorEastAsia" w:hAnsiTheme="minorHAnsi" w:cstheme="minorBidi"/>
            <w:noProof/>
            <w:szCs w:val="22"/>
          </w:rPr>
          <w:tab/>
        </w:r>
        <w:r w:rsidR="009D7F06" w:rsidRPr="00BD2941">
          <w:rPr>
            <w:rStyle w:val="a7"/>
            <w:rFonts w:hint="eastAsia"/>
            <w:noProof/>
          </w:rPr>
          <w:t>我的订单报表</w:t>
        </w:r>
        <w:r w:rsidR="009D7F06">
          <w:rPr>
            <w:noProof/>
            <w:webHidden/>
          </w:rPr>
          <w:tab/>
        </w:r>
        <w:r w:rsidR="009D7F06">
          <w:rPr>
            <w:noProof/>
            <w:webHidden/>
          </w:rPr>
          <w:fldChar w:fldCharType="begin"/>
        </w:r>
        <w:r w:rsidR="009D7F06">
          <w:rPr>
            <w:noProof/>
            <w:webHidden/>
          </w:rPr>
          <w:instrText xml:space="preserve"> PAGEREF _Toc531434886 \h </w:instrText>
        </w:r>
        <w:r w:rsidR="009D7F06">
          <w:rPr>
            <w:noProof/>
            <w:webHidden/>
          </w:rPr>
        </w:r>
        <w:r w:rsidR="009D7F06">
          <w:rPr>
            <w:noProof/>
            <w:webHidden/>
          </w:rPr>
          <w:fldChar w:fldCharType="separate"/>
        </w:r>
        <w:r w:rsidR="009D7F06">
          <w:rPr>
            <w:noProof/>
            <w:webHidden/>
          </w:rPr>
          <w:t>20</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87" w:history="1">
        <w:r w:rsidR="009D7F06" w:rsidRPr="00BD2941">
          <w:rPr>
            <w:rStyle w:val="a7"/>
            <w:noProof/>
          </w:rPr>
          <w:t>3.3.7.1.1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_Toc531434887 \h </w:instrText>
        </w:r>
        <w:r w:rsidR="009D7F06">
          <w:rPr>
            <w:noProof/>
            <w:webHidden/>
          </w:rPr>
        </w:r>
        <w:r w:rsidR="009D7F06">
          <w:rPr>
            <w:noProof/>
            <w:webHidden/>
          </w:rPr>
          <w:fldChar w:fldCharType="separate"/>
        </w:r>
        <w:r w:rsidR="009D7F06">
          <w:rPr>
            <w:noProof/>
            <w:webHidden/>
          </w:rPr>
          <w:t>20</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88" w:history="1">
        <w:r w:rsidR="009D7F06" w:rsidRPr="00BD2941">
          <w:rPr>
            <w:rStyle w:val="a7"/>
            <w:noProof/>
          </w:rPr>
          <w:t>3.3.7.1.2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_Toc531434888 \h </w:instrText>
        </w:r>
        <w:r w:rsidR="009D7F06">
          <w:rPr>
            <w:noProof/>
            <w:webHidden/>
          </w:rPr>
        </w:r>
        <w:r w:rsidR="009D7F06">
          <w:rPr>
            <w:noProof/>
            <w:webHidden/>
          </w:rPr>
          <w:fldChar w:fldCharType="separate"/>
        </w:r>
        <w:r w:rsidR="009D7F06">
          <w:rPr>
            <w:noProof/>
            <w:webHidden/>
          </w:rPr>
          <w:t>21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89" w:history="1">
        <w:r w:rsidR="009D7F06" w:rsidRPr="00BD2941">
          <w:rPr>
            <w:rStyle w:val="a7"/>
            <w:noProof/>
          </w:rPr>
          <w:t>3.3.7.1.3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_Toc531434889 \h </w:instrText>
        </w:r>
        <w:r w:rsidR="009D7F06">
          <w:rPr>
            <w:noProof/>
            <w:webHidden/>
          </w:rPr>
        </w:r>
        <w:r w:rsidR="009D7F06">
          <w:rPr>
            <w:noProof/>
            <w:webHidden/>
          </w:rPr>
          <w:fldChar w:fldCharType="separate"/>
        </w:r>
        <w:r w:rsidR="009D7F06">
          <w:rPr>
            <w:noProof/>
            <w:webHidden/>
          </w:rPr>
          <w:t>21</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90" w:history="1">
        <w:r w:rsidR="009D7F06" w:rsidRPr="00BD2941">
          <w:rPr>
            <w:rStyle w:val="a7"/>
            <w:noProof/>
          </w:rPr>
          <w:t>3.3.7.2</w:t>
        </w:r>
        <w:r w:rsidR="009D7F06">
          <w:rPr>
            <w:rFonts w:asciiTheme="minorHAnsi" w:eastAsiaTheme="minorEastAsia" w:hAnsiTheme="minorHAnsi" w:cstheme="minorBidi"/>
            <w:noProof/>
            <w:szCs w:val="22"/>
          </w:rPr>
          <w:tab/>
        </w:r>
        <w:r w:rsidR="009D7F06" w:rsidRPr="00BD2941">
          <w:rPr>
            <w:rStyle w:val="a7"/>
            <w:rFonts w:hint="eastAsia"/>
            <w:noProof/>
          </w:rPr>
          <w:t>下级代理订单报表</w:t>
        </w:r>
        <w:r w:rsidR="009D7F06">
          <w:rPr>
            <w:noProof/>
            <w:webHidden/>
          </w:rPr>
          <w:tab/>
        </w:r>
        <w:r w:rsidR="009D7F06">
          <w:rPr>
            <w:noProof/>
            <w:webHidden/>
          </w:rPr>
          <w:fldChar w:fldCharType="begin"/>
        </w:r>
        <w:r w:rsidR="009D7F06">
          <w:rPr>
            <w:noProof/>
            <w:webHidden/>
          </w:rPr>
          <w:instrText xml:space="preserve"> PAGEREF _Toc531434890 \h </w:instrText>
        </w:r>
        <w:r w:rsidR="009D7F06">
          <w:rPr>
            <w:noProof/>
            <w:webHidden/>
          </w:rPr>
        </w:r>
        <w:r w:rsidR="009D7F06">
          <w:rPr>
            <w:noProof/>
            <w:webHidden/>
          </w:rPr>
          <w:fldChar w:fldCharType="separate"/>
        </w:r>
        <w:r w:rsidR="009D7F06">
          <w:rPr>
            <w:noProof/>
            <w:webHidden/>
          </w:rPr>
          <w:t>21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91" w:history="1">
        <w:r w:rsidR="009D7F06" w:rsidRPr="00BD2941">
          <w:rPr>
            <w:rStyle w:val="a7"/>
            <w:noProof/>
          </w:rPr>
          <w:t>3.3.7.2.1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_Toc531434891 \h </w:instrText>
        </w:r>
        <w:r w:rsidR="009D7F06">
          <w:rPr>
            <w:noProof/>
            <w:webHidden/>
          </w:rPr>
        </w:r>
        <w:r w:rsidR="009D7F06">
          <w:rPr>
            <w:noProof/>
            <w:webHidden/>
          </w:rPr>
          <w:fldChar w:fldCharType="separate"/>
        </w:r>
        <w:r w:rsidR="009D7F06">
          <w:rPr>
            <w:noProof/>
            <w:webHidden/>
          </w:rPr>
          <w:t>21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92" w:history="1">
        <w:r w:rsidR="009D7F06" w:rsidRPr="00BD2941">
          <w:rPr>
            <w:rStyle w:val="a7"/>
            <w:noProof/>
          </w:rPr>
          <w:t>3.3.7.2.2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_Toc531434892 \h </w:instrText>
        </w:r>
        <w:r w:rsidR="009D7F06">
          <w:rPr>
            <w:noProof/>
            <w:webHidden/>
          </w:rPr>
        </w:r>
        <w:r w:rsidR="009D7F06">
          <w:rPr>
            <w:noProof/>
            <w:webHidden/>
          </w:rPr>
          <w:fldChar w:fldCharType="separate"/>
        </w:r>
        <w:r w:rsidR="009D7F06">
          <w:rPr>
            <w:noProof/>
            <w:webHidden/>
          </w:rPr>
          <w:t>21</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893" w:history="1">
        <w:r w:rsidR="009D7F06" w:rsidRPr="00BD2941">
          <w:rPr>
            <w:rStyle w:val="a7"/>
            <w:noProof/>
          </w:rPr>
          <w:t>3.3.7.2.3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_Toc531434893 \h </w:instrText>
        </w:r>
        <w:r w:rsidR="009D7F06">
          <w:rPr>
            <w:noProof/>
            <w:webHidden/>
          </w:rPr>
        </w:r>
        <w:r w:rsidR="009D7F06">
          <w:rPr>
            <w:noProof/>
            <w:webHidden/>
          </w:rPr>
          <w:fldChar w:fldCharType="separate"/>
        </w:r>
        <w:r w:rsidR="009D7F06">
          <w:rPr>
            <w:noProof/>
            <w:webHidden/>
          </w:rPr>
          <w:t>22</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894" w:history="1">
        <w:r w:rsidR="009D7F06" w:rsidRPr="00BD2941">
          <w:rPr>
            <w:rStyle w:val="a7"/>
            <w:noProof/>
          </w:rPr>
          <w:t>3.4</w:t>
        </w:r>
        <w:r w:rsidR="009D7F06">
          <w:rPr>
            <w:rFonts w:asciiTheme="minorHAnsi" w:eastAsiaTheme="minorEastAsia" w:hAnsiTheme="minorHAnsi" w:cstheme="minorBidi"/>
            <w:smallCaps w:val="0"/>
            <w:noProof/>
            <w:szCs w:val="22"/>
          </w:rPr>
          <w:tab/>
        </w:r>
        <w:r w:rsidR="009D7F06" w:rsidRPr="00BD2941">
          <w:rPr>
            <w:rStyle w:val="a7"/>
            <w:rFonts w:hint="eastAsia"/>
            <w:noProof/>
          </w:rPr>
          <w:t>我的团队</w:t>
        </w:r>
        <w:r w:rsidR="009D7F06">
          <w:rPr>
            <w:noProof/>
            <w:webHidden/>
          </w:rPr>
          <w:tab/>
        </w:r>
        <w:r w:rsidR="009D7F06">
          <w:rPr>
            <w:noProof/>
            <w:webHidden/>
          </w:rPr>
          <w:fldChar w:fldCharType="begin"/>
        </w:r>
        <w:r w:rsidR="009D7F06">
          <w:rPr>
            <w:noProof/>
            <w:webHidden/>
          </w:rPr>
          <w:instrText xml:space="preserve"> PAGEREF _Toc531434894 \h </w:instrText>
        </w:r>
        <w:r w:rsidR="009D7F06">
          <w:rPr>
            <w:noProof/>
            <w:webHidden/>
          </w:rPr>
        </w:r>
        <w:r w:rsidR="009D7F06">
          <w:rPr>
            <w:noProof/>
            <w:webHidden/>
          </w:rPr>
          <w:fldChar w:fldCharType="separate"/>
        </w:r>
        <w:r w:rsidR="009D7F06">
          <w:rPr>
            <w:noProof/>
            <w:webHidden/>
          </w:rPr>
          <w:t>22</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95" w:history="1">
        <w:r w:rsidR="009D7F06" w:rsidRPr="00BD2941">
          <w:rPr>
            <w:rStyle w:val="a7"/>
          </w:rPr>
          <w:t>3.4.1</w:t>
        </w:r>
        <w:r w:rsidR="009D7F06">
          <w:rPr>
            <w:rFonts w:asciiTheme="minorHAnsi" w:eastAsiaTheme="minorEastAsia" w:hAnsiTheme="minorHAnsi" w:cstheme="minorBidi"/>
            <w:iCs w:val="0"/>
            <w:szCs w:val="22"/>
          </w:rPr>
          <w:tab/>
        </w:r>
        <w:r w:rsidR="009D7F06" w:rsidRPr="00BD2941">
          <w:rPr>
            <w:rStyle w:val="a7"/>
            <w:rFonts w:hint="eastAsia"/>
          </w:rPr>
          <w:t>团队列表</w:t>
        </w:r>
        <w:r w:rsidR="009D7F06">
          <w:rPr>
            <w:webHidden/>
          </w:rPr>
          <w:tab/>
        </w:r>
        <w:r w:rsidR="009D7F06">
          <w:rPr>
            <w:webHidden/>
          </w:rPr>
          <w:fldChar w:fldCharType="begin"/>
        </w:r>
        <w:r w:rsidR="009D7F06">
          <w:rPr>
            <w:webHidden/>
          </w:rPr>
          <w:instrText xml:space="preserve"> PAGEREF _Toc531434895 \h </w:instrText>
        </w:r>
        <w:r w:rsidR="009D7F06">
          <w:rPr>
            <w:webHidden/>
          </w:rPr>
        </w:r>
        <w:r w:rsidR="009D7F06">
          <w:rPr>
            <w:webHidden/>
          </w:rPr>
          <w:fldChar w:fldCharType="separate"/>
        </w:r>
        <w:r w:rsidR="009D7F06">
          <w:rPr>
            <w:webHidden/>
          </w:rPr>
          <w:t>22</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96" w:history="1">
        <w:r w:rsidR="009D7F06" w:rsidRPr="00BD2941">
          <w:rPr>
            <w:rStyle w:val="a7"/>
            <w:noProof/>
          </w:rPr>
          <w:t>3.4.1.1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_Toc531434896 \h </w:instrText>
        </w:r>
        <w:r w:rsidR="009D7F06">
          <w:rPr>
            <w:noProof/>
            <w:webHidden/>
          </w:rPr>
        </w:r>
        <w:r w:rsidR="009D7F06">
          <w:rPr>
            <w:noProof/>
            <w:webHidden/>
          </w:rPr>
          <w:fldChar w:fldCharType="separate"/>
        </w:r>
        <w:r w:rsidR="009D7F06">
          <w:rPr>
            <w:noProof/>
            <w:webHidden/>
          </w:rPr>
          <w:t>22</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97" w:history="1">
        <w:r w:rsidR="009D7F06" w:rsidRPr="00BD2941">
          <w:rPr>
            <w:rStyle w:val="a7"/>
            <w:noProof/>
          </w:rPr>
          <w:t>3.4.1.2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_Toc531434897 \h </w:instrText>
        </w:r>
        <w:r w:rsidR="009D7F06">
          <w:rPr>
            <w:noProof/>
            <w:webHidden/>
          </w:rPr>
        </w:r>
        <w:r w:rsidR="009D7F06">
          <w:rPr>
            <w:noProof/>
            <w:webHidden/>
          </w:rPr>
          <w:fldChar w:fldCharType="separate"/>
        </w:r>
        <w:r w:rsidR="009D7F06">
          <w:rPr>
            <w:noProof/>
            <w:webHidden/>
          </w:rPr>
          <w:t>22</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898" w:history="1">
        <w:r w:rsidR="009D7F06" w:rsidRPr="00BD2941">
          <w:rPr>
            <w:rStyle w:val="a7"/>
            <w:noProof/>
          </w:rPr>
          <w:t>3.4.1.3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_Toc531434898 \h </w:instrText>
        </w:r>
        <w:r w:rsidR="009D7F06">
          <w:rPr>
            <w:noProof/>
            <w:webHidden/>
          </w:rPr>
        </w:r>
        <w:r w:rsidR="009D7F06">
          <w:rPr>
            <w:noProof/>
            <w:webHidden/>
          </w:rPr>
          <w:fldChar w:fldCharType="separate"/>
        </w:r>
        <w:r w:rsidR="009D7F06">
          <w:rPr>
            <w:noProof/>
            <w:webHidden/>
          </w:rPr>
          <w:t>23</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899" w:history="1">
        <w:r w:rsidR="009D7F06" w:rsidRPr="00BD2941">
          <w:rPr>
            <w:rStyle w:val="a7"/>
          </w:rPr>
          <w:t>3.4.2</w:t>
        </w:r>
        <w:r w:rsidR="009D7F06">
          <w:rPr>
            <w:rFonts w:asciiTheme="minorHAnsi" w:eastAsiaTheme="minorEastAsia" w:hAnsiTheme="minorHAnsi" w:cstheme="minorBidi"/>
            <w:iCs w:val="0"/>
            <w:szCs w:val="22"/>
          </w:rPr>
          <w:tab/>
        </w:r>
        <w:r w:rsidR="009D7F06" w:rsidRPr="00BD2941">
          <w:rPr>
            <w:rStyle w:val="a7"/>
            <w:rFonts w:hint="eastAsia"/>
          </w:rPr>
          <w:t>代理树</w:t>
        </w:r>
        <w:r w:rsidR="009D7F06">
          <w:rPr>
            <w:webHidden/>
          </w:rPr>
          <w:tab/>
        </w:r>
        <w:r w:rsidR="009D7F06">
          <w:rPr>
            <w:webHidden/>
          </w:rPr>
          <w:fldChar w:fldCharType="begin"/>
        </w:r>
        <w:r w:rsidR="009D7F06">
          <w:rPr>
            <w:webHidden/>
          </w:rPr>
          <w:instrText xml:space="preserve"> PAGEREF _Toc531434899 \h </w:instrText>
        </w:r>
        <w:r w:rsidR="009D7F06">
          <w:rPr>
            <w:webHidden/>
          </w:rPr>
        </w:r>
        <w:r w:rsidR="009D7F06">
          <w:rPr>
            <w:webHidden/>
          </w:rPr>
          <w:fldChar w:fldCharType="separate"/>
        </w:r>
        <w:r w:rsidR="009D7F06">
          <w:rPr>
            <w:webHidden/>
          </w:rPr>
          <w:t>23</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00" w:history="1">
        <w:r w:rsidR="009D7F06" w:rsidRPr="00BD2941">
          <w:rPr>
            <w:rStyle w:val="a7"/>
            <w:noProof/>
          </w:rPr>
          <w:t>3.4.2.1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_Toc531434900 \h </w:instrText>
        </w:r>
        <w:r w:rsidR="009D7F06">
          <w:rPr>
            <w:noProof/>
            <w:webHidden/>
          </w:rPr>
        </w:r>
        <w:r w:rsidR="009D7F06">
          <w:rPr>
            <w:noProof/>
            <w:webHidden/>
          </w:rPr>
          <w:fldChar w:fldCharType="separate"/>
        </w:r>
        <w:r w:rsidR="009D7F06">
          <w:rPr>
            <w:noProof/>
            <w:webHidden/>
          </w:rPr>
          <w:t>23</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01" w:history="1">
        <w:r w:rsidR="009D7F06" w:rsidRPr="00BD2941">
          <w:rPr>
            <w:rStyle w:val="a7"/>
            <w:noProof/>
          </w:rPr>
          <w:t>3.4.2.2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_Toc531434901 \h </w:instrText>
        </w:r>
        <w:r w:rsidR="009D7F06">
          <w:rPr>
            <w:noProof/>
            <w:webHidden/>
          </w:rPr>
        </w:r>
        <w:r w:rsidR="009D7F06">
          <w:rPr>
            <w:noProof/>
            <w:webHidden/>
          </w:rPr>
          <w:fldChar w:fldCharType="separate"/>
        </w:r>
        <w:r w:rsidR="009D7F06">
          <w:rPr>
            <w:noProof/>
            <w:webHidden/>
          </w:rPr>
          <w:t>23</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02" w:history="1">
        <w:r w:rsidR="009D7F06" w:rsidRPr="00BD2941">
          <w:rPr>
            <w:rStyle w:val="a7"/>
            <w:noProof/>
          </w:rPr>
          <w:t>3.4.2.3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_Toc531434902 \h </w:instrText>
        </w:r>
        <w:r w:rsidR="009D7F06">
          <w:rPr>
            <w:noProof/>
            <w:webHidden/>
          </w:rPr>
        </w:r>
        <w:r w:rsidR="009D7F06">
          <w:rPr>
            <w:noProof/>
            <w:webHidden/>
          </w:rPr>
          <w:fldChar w:fldCharType="separate"/>
        </w:r>
        <w:r w:rsidR="009D7F06">
          <w:rPr>
            <w:noProof/>
            <w:webHidden/>
          </w:rPr>
          <w:t>24</w:t>
        </w:r>
        <w:r w:rsidR="009D7F06">
          <w:rPr>
            <w:noProof/>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903" w:history="1">
        <w:r w:rsidR="009D7F06" w:rsidRPr="00BD2941">
          <w:rPr>
            <w:rStyle w:val="a7"/>
            <w:noProof/>
          </w:rPr>
          <w:t>3.5</w:t>
        </w:r>
        <w:r w:rsidR="009D7F06">
          <w:rPr>
            <w:rFonts w:asciiTheme="minorHAnsi" w:eastAsiaTheme="minorEastAsia" w:hAnsiTheme="minorHAnsi" w:cstheme="minorBidi"/>
            <w:smallCaps w:val="0"/>
            <w:noProof/>
            <w:szCs w:val="22"/>
          </w:rPr>
          <w:tab/>
        </w:r>
        <w:r w:rsidR="009D7F06" w:rsidRPr="00BD2941">
          <w:rPr>
            <w:rStyle w:val="a7"/>
            <w:rFonts w:hint="eastAsia"/>
            <w:noProof/>
          </w:rPr>
          <w:t>购物车</w:t>
        </w:r>
        <w:r w:rsidR="009D7F06">
          <w:rPr>
            <w:noProof/>
            <w:webHidden/>
          </w:rPr>
          <w:tab/>
        </w:r>
        <w:r w:rsidR="009D7F06">
          <w:rPr>
            <w:noProof/>
            <w:webHidden/>
          </w:rPr>
          <w:fldChar w:fldCharType="begin"/>
        </w:r>
        <w:r w:rsidR="009D7F06">
          <w:rPr>
            <w:noProof/>
            <w:webHidden/>
          </w:rPr>
          <w:instrText xml:space="preserve"> PAGEREF _Toc531434903 \h </w:instrText>
        </w:r>
        <w:r w:rsidR="009D7F06">
          <w:rPr>
            <w:noProof/>
            <w:webHidden/>
          </w:rPr>
        </w:r>
        <w:r w:rsidR="009D7F06">
          <w:rPr>
            <w:noProof/>
            <w:webHidden/>
          </w:rPr>
          <w:fldChar w:fldCharType="separate"/>
        </w:r>
        <w:r w:rsidR="009D7F06">
          <w:rPr>
            <w:noProof/>
            <w:webHidden/>
          </w:rPr>
          <w:t>24</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904" w:history="1">
        <w:r w:rsidR="009D7F06" w:rsidRPr="00BD2941">
          <w:rPr>
            <w:rStyle w:val="a7"/>
          </w:rPr>
          <w:t>3.5.1</w:t>
        </w:r>
        <w:r w:rsidR="009D7F06">
          <w:rPr>
            <w:rFonts w:asciiTheme="minorHAnsi" w:eastAsiaTheme="minorEastAsia" w:hAnsiTheme="minorHAnsi" w:cstheme="minorBidi"/>
            <w:iCs w:val="0"/>
            <w:szCs w:val="22"/>
          </w:rPr>
          <w:tab/>
        </w:r>
        <w:r w:rsidR="009D7F06" w:rsidRPr="00BD2941">
          <w:rPr>
            <w:rStyle w:val="a7"/>
            <w:rFonts w:hint="eastAsia"/>
          </w:rPr>
          <w:t>业务描述</w:t>
        </w:r>
        <w:r w:rsidR="009D7F06">
          <w:rPr>
            <w:webHidden/>
          </w:rPr>
          <w:tab/>
        </w:r>
        <w:r w:rsidR="009D7F06">
          <w:rPr>
            <w:webHidden/>
          </w:rPr>
          <w:fldChar w:fldCharType="begin"/>
        </w:r>
        <w:r w:rsidR="009D7F06">
          <w:rPr>
            <w:webHidden/>
          </w:rPr>
          <w:instrText xml:space="preserve"> PAGEREF _Toc531434904 \h </w:instrText>
        </w:r>
        <w:r w:rsidR="009D7F06">
          <w:rPr>
            <w:webHidden/>
          </w:rPr>
        </w:r>
        <w:r w:rsidR="009D7F06">
          <w:rPr>
            <w:webHidden/>
          </w:rPr>
          <w:fldChar w:fldCharType="separate"/>
        </w:r>
        <w:r w:rsidR="009D7F06">
          <w:rPr>
            <w:webHidden/>
          </w:rPr>
          <w:t>24</w:t>
        </w:r>
        <w:r w:rsidR="009D7F06">
          <w:rPr>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905" w:history="1">
        <w:r w:rsidR="009D7F06" w:rsidRPr="00BD2941">
          <w:rPr>
            <w:rStyle w:val="a7"/>
          </w:rPr>
          <w:t>3.5.2</w:t>
        </w:r>
        <w:r w:rsidR="009D7F06">
          <w:rPr>
            <w:rFonts w:asciiTheme="minorHAnsi" w:eastAsiaTheme="minorEastAsia" w:hAnsiTheme="minorHAnsi" w:cstheme="minorBidi"/>
            <w:iCs w:val="0"/>
            <w:szCs w:val="22"/>
          </w:rPr>
          <w:tab/>
        </w:r>
        <w:r w:rsidR="009D7F06" w:rsidRPr="00BD2941">
          <w:rPr>
            <w:rStyle w:val="a7"/>
            <w:rFonts w:hint="eastAsia"/>
          </w:rPr>
          <w:t>业务流程</w:t>
        </w:r>
        <w:r w:rsidR="009D7F06">
          <w:rPr>
            <w:webHidden/>
          </w:rPr>
          <w:tab/>
        </w:r>
        <w:r w:rsidR="009D7F06">
          <w:rPr>
            <w:webHidden/>
          </w:rPr>
          <w:fldChar w:fldCharType="begin"/>
        </w:r>
        <w:r w:rsidR="009D7F06">
          <w:rPr>
            <w:webHidden/>
          </w:rPr>
          <w:instrText xml:space="preserve"> PAGEREF _Toc531434905 \h </w:instrText>
        </w:r>
        <w:r w:rsidR="009D7F06">
          <w:rPr>
            <w:webHidden/>
          </w:rPr>
        </w:r>
        <w:r w:rsidR="009D7F06">
          <w:rPr>
            <w:webHidden/>
          </w:rPr>
          <w:fldChar w:fldCharType="separate"/>
        </w:r>
        <w:r w:rsidR="009D7F06">
          <w:rPr>
            <w:webHidden/>
          </w:rPr>
          <w:t>24</w:t>
        </w:r>
        <w:r w:rsidR="009D7F06">
          <w:rPr>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906" w:history="1">
        <w:r w:rsidR="009D7F06" w:rsidRPr="00BD2941">
          <w:rPr>
            <w:rStyle w:val="a7"/>
          </w:rPr>
          <w:t>3.5.3</w:t>
        </w:r>
        <w:r w:rsidR="009D7F06">
          <w:rPr>
            <w:rFonts w:asciiTheme="minorHAnsi" w:eastAsiaTheme="minorEastAsia" w:hAnsiTheme="minorHAnsi" w:cstheme="minorBidi"/>
            <w:iCs w:val="0"/>
            <w:szCs w:val="22"/>
          </w:rPr>
          <w:tab/>
        </w:r>
        <w:r w:rsidR="009D7F06" w:rsidRPr="00BD2941">
          <w:rPr>
            <w:rStyle w:val="a7"/>
            <w:rFonts w:hint="eastAsia"/>
          </w:rPr>
          <w:t>原型界面</w:t>
        </w:r>
        <w:r w:rsidR="009D7F06">
          <w:rPr>
            <w:webHidden/>
          </w:rPr>
          <w:tab/>
        </w:r>
        <w:r w:rsidR="009D7F06">
          <w:rPr>
            <w:webHidden/>
          </w:rPr>
          <w:fldChar w:fldCharType="begin"/>
        </w:r>
        <w:r w:rsidR="009D7F06">
          <w:rPr>
            <w:webHidden/>
          </w:rPr>
          <w:instrText xml:space="preserve"> PAGEREF _Toc531434906 \h </w:instrText>
        </w:r>
        <w:r w:rsidR="009D7F06">
          <w:rPr>
            <w:webHidden/>
          </w:rPr>
        </w:r>
        <w:r w:rsidR="009D7F06">
          <w:rPr>
            <w:webHidden/>
          </w:rPr>
          <w:fldChar w:fldCharType="separate"/>
        </w:r>
        <w:r w:rsidR="009D7F06">
          <w:rPr>
            <w:webHidden/>
          </w:rPr>
          <w:t>25</w:t>
        </w:r>
        <w:r w:rsidR="009D7F06">
          <w:rPr>
            <w:webHidden/>
          </w:rPr>
          <w:fldChar w:fldCharType="end"/>
        </w:r>
      </w:hyperlink>
    </w:p>
    <w:p w:rsidR="009D7F06" w:rsidRDefault="00F33DED">
      <w:pPr>
        <w:pStyle w:val="TOC2"/>
        <w:tabs>
          <w:tab w:val="left" w:pos="840"/>
          <w:tab w:val="right" w:leader="dot" w:pos="9062"/>
        </w:tabs>
        <w:rPr>
          <w:rFonts w:asciiTheme="minorHAnsi" w:eastAsiaTheme="minorEastAsia" w:hAnsiTheme="minorHAnsi" w:cstheme="minorBidi"/>
          <w:smallCaps w:val="0"/>
          <w:noProof/>
          <w:szCs w:val="22"/>
        </w:rPr>
      </w:pPr>
      <w:hyperlink w:anchor="_Toc531434907" w:history="1">
        <w:r w:rsidR="009D7F06" w:rsidRPr="00BD2941">
          <w:rPr>
            <w:rStyle w:val="a7"/>
            <w:noProof/>
          </w:rPr>
          <w:t>3.6</w:t>
        </w:r>
        <w:r w:rsidR="009D7F06">
          <w:rPr>
            <w:rFonts w:asciiTheme="minorHAnsi" w:eastAsiaTheme="minorEastAsia" w:hAnsiTheme="minorHAnsi" w:cstheme="minorBidi"/>
            <w:smallCaps w:val="0"/>
            <w:noProof/>
            <w:szCs w:val="22"/>
          </w:rPr>
          <w:tab/>
        </w:r>
        <w:r w:rsidR="009D7F06" w:rsidRPr="00BD2941">
          <w:rPr>
            <w:rStyle w:val="a7"/>
            <w:rFonts w:hint="eastAsia"/>
            <w:noProof/>
          </w:rPr>
          <w:t>个人</w:t>
        </w:r>
        <w:r w:rsidR="009D7F06">
          <w:rPr>
            <w:noProof/>
            <w:webHidden/>
          </w:rPr>
          <w:tab/>
        </w:r>
        <w:r w:rsidR="009D7F06">
          <w:rPr>
            <w:noProof/>
            <w:webHidden/>
          </w:rPr>
          <w:fldChar w:fldCharType="begin"/>
        </w:r>
        <w:r w:rsidR="009D7F06">
          <w:rPr>
            <w:noProof/>
            <w:webHidden/>
          </w:rPr>
          <w:instrText xml:space="preserve"> PAGEREF _Toc531434907 \h </w:instrText>
        </w:r>
        <w:r w:rsidR="009D7F06">
          <w:rPr>
            <w:noProof/>
            <w:webHidden/>
          </w:rPr>
        </w:r>
        <w:r w:rsidR="009D7F06">
          <w:rPr>
            <w:noProof/>
            <w:webHidden/>
          </w:rPr>
          <w:fldChar w:fldCharType="separate"/>
        </w:r>
        <w:r w:rsidR="009D7F06">
          <w:rPr>
            <w:noProof/>
            <w:webHidden/>
          </w:rPr>
          <w:t>25</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908" w:history="1">
        <w:r w:rsidR="009D7F06" w:rsidRPr="00BD2941">
          <w:rPr>
            <w:rStyle w:val="a7"/>
          </w:rPr>
          <w:t>3.6.1</w:t>
        </w:r>
        <w:r w:rsidR="009D7F06">
          <w:rPr>
            <w:rFonts w:asciiTheme="minorHAnsi" w:eastAsiaTheme="minorEastAsia" w:hAnsiTheme="minorHAnsi" w:cstheme="minorBidi"/>
            <w:iCs w:val="0"/>
            <w:szCs w:val="22"/>
          </w:rPr>
          <w:tab/>
        </w:r>
        <w:r w:rsidR="009D7F06" w:rsidRPr="00BD2941">
          <w:rPr>
            <w:rStyle w:val="a7"/>
            <w:rFonts w:hint="eastAsia"/>
          </w:rPr>
          <w:t>我的个人信息</w:t>
        </w:r>
        <w:r w:rsidR="009D7F06">
          <w:rPr>
            <w:webHidden/>
          </w:rPr>
          <w:tab/>
        </w:r>
        <w:r w:rsidR="009D7F06">
          <w:rPr>
            <w:webHidden/>
          </w:rPr>
          <w:fldChar w:fldCharType="begin"/>
        </w:r>
        <w:r w:rsidR="009D7F06">
          <w:rPr>
            <w:webHidden/>
          </w:rPr>
          <w:instrText xml:space="preserve"> PAGEREF _Toc531434908 \h </w:instrText>
        </w:r>
        <w:r w:rsidR="009D7F06">
          <w:rPr>
            <w:webHidden/>
          </w:rPr>
        </w:r>
        <w:r w:rsidR="009D7F06">
          <w:rPr>
            <w:webHidden/>
          </w:rPr>
          <w:fldChar w:fldCharType="separate"/>
        </w:r>
        <w:r w:rsidR="009D7F06">
          <w:rPr>
            <w:webHidden/>
          </w:rPr>
          <w:t>25</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09" w:history="1">
        <w:r w:rsidR="009D7F06" w:rsidRPr="00BD2941">
          <w:rPr>
            <w:rStyle w:val="a7"/>
            <w:noProof/>
          </w:rPr>
          <w:t>3.6.1.1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_Toc531434909 \h </w:instrText>
        </w:r>
        <w:r w:rsidR="009D7F06">
          <w:rPr>
            <w:noProof/>
            <w:webHidden/>
          </w:rPr>
        </w:r>
        <w:r w:rsidR="009D7F06">
          <w:rPr>
            <w:noProof/>
            <w:webHidden/>
          </w:rPr>
          <w:fldChar w:fldCharType="separate"/>
        </w:r>
        <w:r w:rsidR="009D7F06">
          <w:rPr>
            <w:noProof/>
            <w:webHidden/>
          </w:rPr>
          <w:t>25</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10" w:history="1">
        <w:r w:rsidR="009D7F06" w:rsidRPr="00BD2941">
          <w:rPr>
            <w:rStyle w:val="a7"/>
            <w:noProof/>
          </w:rPr>
          <w:t>3.6.1.2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_Toc531434910 \h </w:instrText>
        </w:r>
        <w:r w:rsidR="009D7F06">
          <w:rPr>
            <w:noProof/>
            <w:webHidden/>
          </w:rPr>
        </w:r>
        <w:r w:rsidR="009D7F06">
          <w:rPr>
            <w:noProof/>
            <w:webHidden/>
          </w:rPr>
          <w:fldChar w:fldCharType="separate"/>
        </w:r>
        <w:r w:rsidR="009D7F06">
          <w:rPr>
            <w:noProof/>
            <w:webHidden/>
          </w:rPr>
          <w:t>25</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11" w:history="1">
        <w:r w:rsidR="009D7F06" w:rsidRPr="00BD2941">
          <w:rPr>
            <w:rStyle w:val="a7"/>
            <w:noProof/>
          </w:rPr>
          <w:t>3.6.1.3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_Toc531434911 \h </w:instrText>
        </w:r>
        <w:r w:rsidR="009D7F06">
          <w:rPr>
            <w:noProof/>
            <w:webHidden/>
          </w:rPr>
        </w:r>
        <w:r w:rsidR="009D7F06">
          <w:rPr>
            <w:noProof/>
            <w:webHidden/>
          </w:rPr>
          <w:fldChar w:fldCharType="separate"/>
        </w:r>
        <w:r w:rsidR="009D7F06">
          <w:rPr>
            <w:noProof/>
            <w:webHidden/>
          </w:rPr>
          <w:t>26</w:t>
        </w:r>
        <w:r w:rsidR="009D7F06">
          <w:rPr>
            <w:noProof/>
            <w:webHidden/>
          </w:rPr>
          <w:fldChar w:fldCharType="end"/>
        </w:r>
      </w:hyperlink>
    </w:p>
    <w:p w:rsidR="009D7F06" w:rsidRDefault="00F33DED">
      <w:pPr>
        <w:pStyle w:val="TOC3"/>
        <w:rPr>
          <w:rFonts w:asciiTheme="minorHAnsi" w:eastAsiaTheme="minorEastAsia" w:hAnsiTheme="minorHAnsi" w:cstheme="minorBidi"/>
          <w:iCs w:val="0"/>
          <w:szCs w:val="22"/>
        </w:rPr>
      </w:pPr>
      <w:hyperlink w:anchor="_Toc531434912" w:history="1">
        <w:r w:rsidR="009D7F06" w:rsidRPr="00BD2941">
          <w:rPr>
            <w:rStyle w:val="a7"/>
          </w:rPr>
          <w:t>3.6.2</w:t>
        </w:r>
        <w:r w:rsidR="009D7F06">
          <w:rPr>
            <w:rFonts w:asciiTheme="minorHAnsi" w:eastAsiaTheme="minorEastAsia" w:hAnsiTheme="minorHAnsi" w:cstheme="minorBidi"/>
            <w:iCs w:val="0"/>
            <w:szCs w:val="22"/>
          </w:rPr>
          <w:tab/>
        </w:r>
        <w:r w:rsidR="009D7F06" w:rsidRPr="00BD2941">
          <w:rPr>
            <w:rStyle w:val="a7"/>
            <w:rFonts w:hint="eastAsia"/>
          </w:rPr>
          <w:t>设置</w:t>
        </w:r>
        <w:r w:rsidR="009D7F06">
          <w:rPr>
            <w:webHidden/>
          </w:rPr>
          <w:tab/>
        </w:r>
        <w:r w:rsidR="009D7F06">
          <w:rPr>
            <w:webHidden/>
          </w:rPr>
          <w:fldChar w:fldCharType="begin"/>
        </w:r>
        <w:r w:rsidR="009D7F06">
          <w:rPr>
            <w:webHidden/>
          </w:rPr>
          <w:instrText xml:space="preserve"> PAGEREF _Toc531434912 \h </w:instrText>
        </w:r>
        <w:r w:rsidR="009D7F06">
          <w:rPr>
            <w:webHidden/>
          </w:rPr>
        </w:r>
        <w:r w:rsidR="009D7F06">
          <w:rPr>
            <w:webHidden/>
          </w:rPr>
          <w:fldChar w:fldCharType="separate"/>
        </w:r>
        <w:r w:rsidR="009D7F06">
          <w:rPr>
            <w:webHidden/>
          </w:rPr>
          <w:t>26</w:t>
        </w:r>
        <w:r w:rsidR="009D7F06">
          <w:rPr>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13" w:history="1">
        <w:r w:rsidR="009D7F06" w:rsidRPr="00BD2941">
          <w:rPr>
            <w:rStyle w:val="a7"/>
            <w:noProof/>
          </w:rPr>
          <w:t>3.6.2.1</w:t>
        </w:r>
        <w:r w:rsidR="009D7F06">
          <w:rPr>
            <w:rFonts w:asciiTheme="minorHAnsi" w:eastAsiaTheme="minorEastAsia" w:hAnsiTheme="minorHAnsi" w:cstheme="minorBidi"/>
            <w:noProof/>
            <w:szCs w:val="22"/>
          </w:rPr>
          <w:tab/>
        </w:r>
        <w:r w:rsidR="009D7F06" w:rsidRPr="00BD2941">
          <w:rPr>
            <w:rStyle w:val="a7"/>
            <w:rFonts w:hint="eastAsia"/>
            <w:noProof/>
          </w:rPr>
          <w:t>我的资产</w:t>
        </w:r>
        <w:r w:rsidR="009D7F06">
          <w:rPr>
            <w:noProof/>
            <w:webHidden/>
          </w:rPr>
          <w:tab/>
        </w:r>
        <w:r w:rsidR="009D7F06">
          <w:rPr>
            <w:noProof/>
            <w:webHidden/>
          </w:rPr>
          <w:fldChar w:fldCharType="begin"/>
        </w:r>
        <w:r w:rsidR="009D7F06">
          <w:rPr>
            <w:noProof/>
            <w:webHidden/>
          </w:rPr>
          <w:instrText xml:space="preserve"> PAGEREF _Toc531434913 \h </w:instrText>
        </w:r>
        <w:r w:rsidR="009D7F06">
          <w:rPr>
            <w:noProof/>
            <w:webHidden/>
          </w:rPr>
        </w:r>
        <w:r w:rsidR="009D7F06">
          <w:rPr>
            <w:noProof/>
            <w:webHidden/>
          </w:rPr>
          <w:fldChar w:fldCharType="separate"/>
        </w:r>
        <w:r w:rsidR="009D7F06">
          <w:rPr>
            <w:noProof/>
            <w:webHidden/>
          </w:rPr>
          <w:t>26</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14" w:history="1">
        <w:r w:rsidR="009D7F06" w:rsidRPr="00BD2941">
          <w:rPr>
            <w:rStyle w:val="a7"/>
            <w:noProof/>
          </w:rPr>
          <w:t>3.6.2.1.1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_Toc531434914 \h </w:instrText>
        </w:r>
        <w:r w:rsidR="009D7F06">
          <w:rPr>
            <w:noProof/>
            <w:webHidden/>
          </w:rPr>
        </w:r>
        <w:r w:rsidR="009D7F06">
          <w:rPr>
            <w:noProof/>
            <w:webHidden/>
          </w:rPr>
          <w:fldChar w:fldCharType="separate"/>
        </w:r>
        <w:r w:rsidR="009D7F06">
          <w:rPr>
            <w:noProof/>
            <w:webHidden/>
          </w:rPr>
          <w:t>26</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15" w:history="1">
        <w:r w:rsidR="009D7F06" w:rsidRPr="00BD2941">
          <w:rPr>
            <w:rStyle w:val="a7"/>
            <w:noProof/>
          </w:rPr>
          <w:t>3.6.2.1.2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_Toc531434915 \h </w:instrText>
        </w:r>
        <w:r w:rsidR="009D7F06">
          <w:rPr>
            <w:noProof/>
            <w:webHidden/>
          </w:rPr>
        </w:r>
        <w:r w:rsidR="009D7F06">
          <w:rPr>
            <w:noProof/>
            <w:webHidden/>
          </w:rPr>
          <w:fldChar w:fldCharType="separate"/>
        </w:r>
        <w:r w:rsidR="009D7F06">
          <w:rPr>
            <w:noProof/>
            <w:webHidden/>
          </w:rPr>
          <w:t>26</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16" w:history="1">
        <w:r w:rsidR="009D7F06" w:rsidRPr="00BD2941">
          <w:rPr>
            <w:rStyle w:val="a7"/>
            <w:noProof/>
          </w:rPr>
          <w:t>3.6.2.1.3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_Toc531434916 \h </w:instrText>
        </w:r>
        <w:r w:rsidR="009D7F06">
          <w:rPr>
            <w:noProof/>
            <w:webHidden/>
          </w:rPr>
        </w:r>
        <w:r w:rsidR="009D7F06">
          <w:rPr>
            <w:noProof/>
            <w:webHidden/>
          </w:rPr>
          <w:fldChar w:fldCharType="separate"/>
        </w:r>
        <w:r w:rsidR="009D7F06">
          <w:rPr>
            <w:noProof/>
            <w:webHidden/>
          </w:rPr>
          <w:t>27</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17" w:history="1">
        <w:r w:rsidR="009D7F06" w:rsidRPr="00BD2941">
          <w:rPr>
            <w:rStyle w:val="a7"/>
            <w:noProof/>
          </w:rPr>
          <w:t>3.6.2.2</w:t>
        </w:r>
        <w:r w:rsidR="009D7F06">
          <w:rPr>
            <w:rFonts w:asciiTheme="minorHAnsi" w:eastAsiaTheme="minorEastAsia" w:hAnsiTheme="minorHAnsi" w:cstheme="minorBidi"/>
            <w:noProof/>
            <w:szCs w:val="22"/>
          </w:rPr>
          <w:tab/>
        </w:r>
        <w:r w:rsidR="009D7F06" w:rsidRPr="00BD2941">
          <w:rPr>
            <w:rStyle w:val="a7"/>
            <w:rFonts w:hint="eastAsia"/>
            <w:noProof/>
          </w:rPr>
          <w:t>提醒管理</w:t>
        </w:r>
        <w:r w:rsidR="009D7F06">
          <w:rPr>
            <w:noProof/>
            <w:webHidden/>
          </w:rPr>
          <w:tab/>
        </w:r>
        <w:r w:rsidR="009D7F06">
          <w:rPr>
            <w:noProof/>
            <w:webHidden/>
          </w:rPr>
          <w:fldChar w:fldCharType="begin"/>
        </w:r>
        <w:r w:rsidR="009D7F06">
          <w:rPr>
            <w:noProof/>
            <w:webHidden/>
          </w:rPr>
          <w:instrText xml:space="preserve"> PAGEREF _Toc531434917 \h </w:instrText>
        </w:r>
        <w:r w:rsidR="009D7F06">
          <w:rPr>
            <w:noProof/>
            <w:webHidden/>
          </w:rPr>
        </w:r>
        <w:r w:rsidR="009D7F06">
          <w:rPr>
            <w:noProof/>
            <w:webHidden/>
          </w:rPr>
          <w:fldChar w:fldCharType="separate"/>
        </w:r>
        <w:r w:rsidR="009D7F06">
          <w:rPr>
            <w:noProof/>
            <w:webHidden/>
          </w:rPr>
          <w:t>27</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18" w:history="1">
        <w:r w:rsidR="009D7F06" w:rsidRPr="00BD2941">
          <w:rPr>
            <w:rStyle w:val="a7"/>
            <w:noProof/>
          </w:rPr>
          <w:t>3.6.2.2.1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_Toc531434918 \h </w:instrText>
        </w:r>
        <w:r w:rsidR="009D7F06">
          <w:rPr>
            <w:noProof/>
            <w:webHidden/>
          </w:rPr>
        </w:r>
        <w:r w:rsidR="009D7F06">
          <w:rPr>
            <w:noProof/>
            <w:webHidden/>
          </w:rPr>
          <w:fldChar w:fldCharType="separate"/>
        </w:r>
        <w:r w:rsidR="009D7F06">
          <w:rPr>
            <w:noProof/>
            <w:webHidden/>
          </w:rPr>
          <w:t>27</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19" w:history="1">
        <w:r w:rsidR="009D7F06" w:rsidRPr="00BD2941">
          <w:rPr>
            <w:rStyle w:val="a7"/>
            <w:noProof/>
          </w:rPr>
          <w:t>3.6.2.2.2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_Toc531434919 \h </w:instrText>
        </w:r>
        <w:r w:rsidR="009D7F06">
          <w:rPr>
            <w:noProof/>
            <w:webHidden/>
          </w:rPr>
        </w:r>
        <w:r w:rsidR="009D7F06">
          <w:rPr>
            <w:noProof/>
            <w:webHidden/>
          </w:rPr>
          <w:fldChar w:fldCharType="separate"/>
        </w:r>
        <w:r w:rsidR="009D7F06">
          <w:rPr>
            <w:noProof/>
            <w:webHidden/>
          </w:rPr>
          <w:t>27</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20" w:history="1">
        <w:r w:rsidR="009D7F06" w:rsidRPr="00BD2941">
          <w:rPr>
            <w:rStyle w:val="a7"/>
            <w:noProof/>
          </w:rPr>
          <w:t>3.6.2.2.3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_Toc531434920 \h </w:instrText>
        </w:r>
        <w:r w:rsidR="009D7F06">
          <w:rPr>
            <w:noProof/>
            <w:webHidden/>
          </w:rPr>
        </w:r>
        <w:r w:rsidR="009D7F06">
          <w:rPr>
            <w:noProof/>
            <w:webHidden/>
          </w:rPr>
          <w:fldChar w:fldCharType="separate"/>
        </w:r>
        <w:r w:rsidR="009D7F06">
          <w:rPr>
            <w:noProof/>
            <w:webHidden/>
          </w:rPr>
          <w:t>27</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21" w:history="1">
        <w:r w:rsidR="009D7F06" w:rsidRPr="00BD2941">
          <w:rPr>
            <w:rStyle w:val="a7"/>
            <w:noProof/>
          </w:rPr>
          <w:t>3.6.2.3</w:t>
        </w:r>
        <w:r w:rsidR="009D7F06">
          <w:rPr>
            <w:rFonts w:asciiTheme="minorHAnsi" w:eastAsiaTheme="minorEastAsia" w:hAnsiTheme="minorHAnsi" w:cstheme="minorBidi"/>
            <w:noProof/>
            <w:szCs w:val="22"/>
          </w:rPr>
          <w:tab/>
        </w:r>
        <w:r w:rsidR="009D7F06" w:rsidRPr="00BD2941">
          <w:rPr>
            <w:rStyle w:val="a7"/>
            <w:rFonts w:hint="eastAsia"/>
            <w:noProof/>
          </w:rPr>
          <w:t>地址管理</w:t>
        </w:r>
        <w:r w:rsidR="009D7F06">
          <w:rPr>
            <w:noProof/>
            <w:webHidden/>
          </w:rPr>
          <w:tab/>
        </w:r>
        <w:r w:rsidR="009D7F06">
          <w:rPr>
            <w:noProof/>
            <w:webHidden/>
          </w:rPr>
          <w:fldChar w:fldCharType="begin"/>
        </w:r>
        <w:r w:rsidR="009D7F06">
          <w:rPr>
            <w:noProof/>
            <w:webHidden/>
          </w:rPr>
          <w:instrText xml:space="preserve"> PAGEREF _Toc531434921 \h </w:instrText>
        </w:r>
        <w:r w:rsidR="009D7F06">
          <w:rPr>
            <w:noProof/>
            <w:webHidden/>
          </w:rPr>
        </w:r>
        <w:r w:rsidR="009D7F06">
          <w:rPr>
            <w:noProof/>
            <w:webHidden/>
          </w:rPr>
          <w:fldChar w:fldCharType="separate"/>
        </w:r>
        <w:r w:rsidR="009D7F06">
          <w:rPr>
            <w:noProof/>
            <w:webHidden/>
          </w:rPr>
          <w:t>28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22" w:history="1">
        <w:r w:rsidR="009D7F06" w:rsidRPr="00BD2941">
          <w:rPr>
            <w:rStyle w:val="a7"/>
            <w:noProof/>
          </w:rPr>
          <w:t>3.6.2.3.1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_Toc531434922 \h </w:instrText>
        </w:r>
        <w:r w:rsidR="009D7F06">
          <w:rPr>
            <w:noProof/>
            <w:webHidden/>
          </w:rPr>
        </w:r>
        <w:r w:rsidR="009D7F06">
          <w:rPr>
            <w:noProof/>
            <w:webHidden/>
          </w:rPr>
          <w:fldChar w:fldCharType="separate"/>
        </w:r>
        <w:r w:rsidR="009D7F06">
          <w:rPr>
            <w:noProof/>
            <w:webHidden/>
          </w:rPr>
          <w:t>28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23" w:history="1">
        <w:r w:rsidR="009D7F06" w:rsidRPr="00BD2941">
          <w:rPr>
            <w:rStyle w:val="a7"/>
            <w:noProof/>
          </w:rPr>
          <w:t>3.6.2.3.2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_Toc531434923 \h </w:instrText>
        </w:r>
        <w:r w:rsidR="009D7F06">
          <w:rPr>
            <w:noProof/>
            <w:webHidden/>
          </w:rPr>
        </w:r>
        <w:r w:rsidR="009D7F06">
          <w:rPr>
            <w:noProof/>
            <w:webHidden/>
          </w:rPr>
          <w:fldChar w:fldCharType="separate"/>
        </w:r>
        <w:r w:rsidR="009D7F06">
          <w:rPr>
            <w:noProof/>
            <w:webHidden/>
          </w:rPr>
          <w:t>28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24" w:history="1">
        <w:r w:rsidR="009D7F06" w:rsidRPr="00BD2941">
          <w:rPr>
            <w:rStyle w:val="a7"/>
            <w:noProof/>
          </w:rPr>
          <w:t>3.6.2.3.3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_Toc531434924 \h </w:instrText>
        </w:r>
        <w:r w:rsidR="009D7F06">
          <w:rPr>
            <w:noProof/>
            <w:webHidden/>
          </w:rPr>
        </w:r>
        <w:r w:rsidR="009D7F06">
          <w:rPr>
            <w:noProof/>
            <w:webHidden/>
          </w:rPr>
          <w:fldChar w:fldCharType="separate"/>
        </w:r>
        <w:r w:rsidR="009D7F06">
          <w:rPr>
            <w:noProof/>
            <w:webHidden/>
          </w:rPr>
          <w:t>28</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25" w:history="1">
        <w:r w:rsidR="009D7F06" w:rsidRPr="00BD2941">
          <w:rPr>
            <w:rStyle w:val="a7"/>
            <w:noProof/>
          </w:rPr>
          <w:t>3.6.2.4</w:t>
        </w:r>
        <w:r w:rsidR="009D7F06">
          <w:rPr>
            <w:rFonts w:asciiTheme="minorHAnsi" w:eastAsiaTheme="minorEastAsia" w:hAnsiTheme="minorHAnsi" w:cstheme="minorBidi"/>
            <w:noProof/>
            <w:szCs w:val="22"/>
          </w:rPr>
          <w:tab/>
        </w:r>
        <w:r w:rsidR="009D7F06" w:rsidRPr="00BD2941">
          <w:rPr>
            <w:rStyle w:val="a7"/>
            <w:rFonts w:hint="eastAsia"/>
            <w:noProof/>
          </w:rPr>
          <w:t>修改密码</w:t>
        </w:r>
        <w:r w:rsidR="009D7F06">
          <w:rPr>
            <w:noProof/>
            <w:webHidden/>
          </w:rPr>
          <w:tab/>
        </w:r>
        <w:r w:rsidR="009D7F06">
          <w:rPr>
            <w:noProof/>
            <w:webHidden/>
          </w:rPr>
          <w:fldChar w:fldCharType="begin"/>
        </w:r>
        <w:r w:rsidR="009D7F06">
          <w:rPr>
            <w:noProof/>
            <w:webHidden/>
          </w:rPr>
          <w:instrText xml:space="preserve"> PAGEREF _Toc531434925 \h </w:instrText>
        </w:r>
        <w:r w:rsidR="009D7F06">
          <w:rPr>
            <w:noProof/>
            <w:webHidden/>
          </w:rPr>
        </w:r>
        <w:r w:rsidR="009D7F06">
          <w:rPr>
            <w:noProof/>
            <w:webHidden/>
          </w:rPr>
          <w:fldChar w:fldCharType="separate"/>
        </w:r>
        <w:r w:rsidR="009D7F06">
          <w:rPr>
            <w:noProof/>
            <w:webHidden/>
          </w:rPr>
          <w:t>28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26" w:history="1">
        <w:r w:rsidR="009D7F06" w:rsidRPr="00BD2941">
          <w:rPr>
            <w:rStyle w:val="a7"/>
            <w:noProof/>
          </w:rPr>
          <w:t>3.6.2.4.1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_Toc531434926 \h </w:instrText>
        </w:r>
        <w:r w:rsidR="009D7F06">
          <w:rPr>
            <w:noProof/>
            <w:webHidden/>
          </w:rPr>
        </w:r>
        <w:r w:rsidR="009D7F06">
          <w:rPr>
            <w:noProof/>
            <w:webHidden/>
          </w:rPr>
          <w:fldChar w:fldCharType="separate"/>
        </w:r>
        <w:r w:rsidR="009D7F06">
          <w:rPr>
            <w:noProof/>
            <w:webHidden/>
          </w:rPr>
          <w:t>28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27" w:history="1">
        <w:r w:rsidR="009D7F06" w:rsidRPr="00BD2941">
          <w:rPr>
            <w:rStyle w:val="a7"/>
            <w:noProof/>
          </w:rPr>
          <w:t>3.6.2.4.2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_Toc531434927 \h </w:instrText>
        </w:r>
        <w:r w:rsidR="009D7F06">
          <w:rPr>
            <w:noProof/>
            <w:webHidden/>
          </w:rPr>
        </w:r>
        <w:r w:rsidR="009D7F06">
          <w:rPr>
            <w:noProof/>
            <w:webHidden/>
          </w:rPr>
          <w:fldChar w:fldCharType="separate"/>
        </w:r>
        <w:r w:rsidR="009D7F06">
          <w:rPr>
            <w:noProof/>
            <w:webHidden/>
          </w:rPr>
          <w:t>28</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28" w:history="1">
        <w:r w:rsidR="009D7F06" w:rsidRPr="00BD2941">
          <w:rPr>
            <w:rStyle w:val="a7"/>
            <w:noProof/>
          </w:rPr>
          <w:t>3.6.2.4.3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_Toc531434928 \h </w:instrText>
        </w:r>
        <w:r w:rsidR="009D7F06">
          <w:rPr>
            <w:noProof/>
            <w:webHidden/>
          </w:rPr>
        </w:r>
        <w:r w:rsidR="009D7F06">
          <w:rPr>
            <w:noProof/>
            <w:webHidden/>
          </w:rPr>
          <w:fldChar w:fldCharType="separate"/>
        </w:r>
        <w:r w:rsidR="009D7F06">
          <w:rPr>
            <w:noProof/>
            <w:webHidden/>
          </w:rPr>
          <w:t>29</w:t>
        </w:r>
        <w:r w:rsidR="009D7F06">
          <w:rPr>
            <w:noProof/>
            <w:webHidden/>
          </w:rPr>
          <w:fldChar w:fldCharType="end"/>
        </w:r>
      </w:hyperlink>
    </w:p>
    <w:p w:rsidR="009D7F06" w:rsidRDefault="00F33DED">
      <w:pPr>
        <w:pStyle w:val="TOC4"/>
        <w:tabs>
          <w:tab w:val="left" w:pos="1680"/>
          <w:tab w:val="right" w:leader="dot" w:pos="9062"/>
        </w:tabs>
        <w:rPr>
          <w:rFonts w:asciiTheme="minorHAnsi" w:eastAsiaTheme="minorEastAsia" w:hAnsiTheme="minorHAnsi" w:cstheme="minorBidi"/>
          <w:noProof/>
          <w:szCs w:val="22"/>
        </w:rPr>
      </w:pPr>
      <w:hyperlink w:anchor="_Toc531434929" w:history="1">
        <w:r w:rsidR="009D7F06" w:rsidRPr="00BD2941">
          <w:rPr>
            <w:rStyle w:val="a7"/>
            <w:noProof/>
          </w:rPr>
          <w:t>3.6.2.5</w:t>
        </w:r>
        <w:r w:rsidR="009D7F06">
          <w:rPr>
            <w:rFonts w:asciiTheme="minorHAnsi" w:eastAsiaTheme="minorEastAsia" w:hAnsiTheme="minorHAnsi" w:cstheme="minorBidi"/>
            <w:noProof/>
            <w:szCs w:val="22"/>
          </w:rPr>
          <w:tab/>
        </w:r>
        <w:r w:rsidR="009D7F06" w:rsidRPr="00BD2941">
          <w:rPr>
            <w:rStyle w:val="a7"/>
            <w:rFonts w:hint="eastAsia"/>
            <w:noProof/>
          </w:rPr>
          <w:t>微信绑定列表</w:t>
        </w:r>
        <w:r w:rsidR="009D7F06">
          <w:rPr>
            <w:noProof/>
            <w:webHidden/>
          </w:rPr>
          <w:tab/>
        </w:r>
        <w:r w:rsidR="009D7F06">
          <w:rPr>
            <w:noProof/>
            <w:webHidden/>
          </w:rPr>
          <w:fldChar w:fldCharType="begin"/>
        </w:r>
        <w:r w:rsidR="009D7F06">
          <w:rPr>
            <w:noProof/>
            <w:webHidden/>
          </w:rPr>
          <w:instrText xml:space="preserve"> PAGEREF _Toc531434929 \h </w:instrText>
        </w:r>
        <w:r w:rsidR="009D7F06">
          <w:rPr>
            <w:noProof/>
            <w:webHidden/>
          </w:rPr>
        </w:r>
        <w:r w:rsidR="009D7F06">
          <w:rPr>
            <w:noProof/>
            <w:webHidden/>
          </w:rPr>
          <w:fldChar w:fldCharType="separate"/>
        </w:r>
        <w:r w:rsidR="009D7F06">
          <w:rPr>
            <w:noProof/>
            <w:webHidden/>
          </w:rPr>
          <w:t>29</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30" w:history="1">
        <w:r w:rsidR="009D7F06" w:rsidRPr="00BD2941">
          <w:rPr>
            <w:rStyle w:val="a7"/>
            <w:noProof/>
          </w:rPr>
          <w:t>3.6.2.5.1</w:t>
        </w:r>
        <w:r w:rsidR="009D7F06">
          <w:rPr>
            <w:rFonts w:asciiTheme="minorHAnsi" w:eastAsiaTheme="minorEastAsia" w:hAnsiTheme="minorHAnsi" w:cstheme="minorBidi"/>
            <w:noProof/>
            <w:szCs w:val="22"/>
          </w:rPr>
          <w:tab/>
        </w:r>
        <w:r w:rsidR="009D7F06" w:rsidRPr="00BD2941">
          <w:rPr>
            <w:rStyle w:val="a7"/>
            <w:rFonts w:hint="eastAsia"/>
            <w:noProof/>
          </w:rPr>
          <w:t>业务描述</w:t>
        </w:r>
        <w:r w:rsidR="009D7F06">
          <w:rPr>
            <w:noProof/>
            <w:webHidden/>
          </w:rPr>
          <w:tab/>
        </w:r>
        <w:r w:rsidR="009D7F06">
          <w:rPr>
            <w:noProof/>
            <w:webHidden/>
          </w:rPr>
          <w:fldChar w:fldCharType="begin"/>
        </w:r>
        <w:r w:rsidR="009D7F06">
          <w:rPr>
            <w:noProof/>
            <w:webHidden/>
          </w:rPr>
          <w:instrText xml:space="preserve"> PAGEREF _Toc531434930 \h </w:instrText>
        </w:r>
        <w:r w:rsidR="009D7F06">
          <w:rPr>
            <w:noProof/>
            <w:webHidden/>
          </w:rPr>
        </w:r>
        <w:r w:rsidR="009D7F06">
          <w:rPr>
            <w:noProof/>
            <w:webHidden/>
          </w:rPr>
          <w:fldChar w:fldCharType="separate"/>
        </w:r>
        <w:r w:rsidR="009D7F06">
          <w:rPr>
            <w:noProof/>
            <w:webHidden/>
          </w:rPr>
          <w:t>29</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31" w:history="1">
        <w:r w:rsidR="009D7F06" w:rsidRPr="00BD2941">
          <w:rPr>
            <w:rStyle w:val="a7"/>
            <w:noProof/>
          </w:rPr>
          <w:t>3.6.2.5.2</w:t>
        </w:r>
        <w:r w:rsidR="009D7F06">
          <w:rPr>
            <w:rFonts w:asciiTheme="minorHAnsi" w:eastAsiaTheme="minorEastAsia" w:hAnsiTheme="minorHAnsi" w:cstheme="minorBidi"/>
            <w:noProof/>
            <w:szCs w:val="22"/>
          </w:rPr>
          <w:tab/>
        </w:r>
        <w:r w:rsidR="009D7F06" w:rsidRPr="00BD2941">
          <w:rPr>
            <w:rStyle w:val="a7"/>
            <w:rFonts w:hint="eastAsia"/>
            <w:noProof/>
          </w:rPr>
          <w:t>业务流程</w:t>
        </w:r>
        <w:r w:rsidR="009D7F06">
          <w:rPr>
            <w:noProof/>
            <w:webHidden/>
          </w:rPr>
          <w:tab/>
        </w:r>
        <w:r w:rsidR="009D7F06">
          <w:rPr>
            <w:noProof/>
            <w:webHidden/>
          </w:rPr>
          <w:fldChar w:fldCharType="begin"/>
        </w:r>
        <w:r w:rsidR="009D7F06">
          <w:rPr>
            <w:noProof/>
            <w:webHidden/>
          </w:rPr>
          <w:instrText xml:space="preserve"> PAGEREF _Toc531434931 \h </w:instrText>
        </w:r>
        <w:r w:rsidR="009D7F06">
          <w:rPr>
            <w:noProof/>
            <w:webHidden/>
          </w:rPr>
        </w:r>
        <w:r w:rsidR="009D7F06">
          <w:rPr>
            <w:noProof/>
            <w:webHidden/>
          </w:rPr>
          <w:fldChar w:fldCharType="separate"/>
        </w:r>
        <w:r w:rsidR="009D7F06">
          <w:rPr>
            <w:noProof/>
            <w:webHidden/>
          </w:rPr>
          <w:t>29</w:t>
        </w:r>
        <w:r w:rsidR="009D7F06">
          <w:rPr>
            <w:noProof/>
            <w:webHidden/>
          </w:rPr>
          <w:fldChar w:fldCharType="end"/>
        </w:r>
      </w:hyperlink>
    </w:p>
    <w:p w:rsidR="009D7F06" w:rsidRDefault="00F33DED">
      <w:pPr>
        <w:pStyle w:val="TOC5"/>
        <w:tabs>
          <w:tab w:val="left" w:pos="1838"/>
          <w:tab w:val="right" w:leader="dot" w:pos="9062"/>
        </w:tabs>
        <w:rPr>
          <w:rFonts w:asciiTheme="minorHAnsi" w:eastAsiaTheme="minorEastAsia" w:hAnsiTheme="minorHAnsi" w:cstheme="minorBidi"/>
          <w:noProof/>
          <w:szCs w:val="22"/>
        </w:rPr>
      </w:pPr>
      <w:hyperlink w:anchor="_Toc531434932" w:history="1">
        <w:r w:rsidR="009D7F06" w:rsidRPr="00BD2941">
          <w:rPr>
            <w:rStyle w:val="a7"/>
            <w:noProof/>
          </w:rPr>
          <w:t>3.6.2.5.3</w:t>
        </w:r>
        <w:r w:rsidR="009D7F06">
          <w:rPr>
            <w:rFonts w:asciiTheme="minorHAnsi" w:eastAsiaTheme="minorEastAsia" w:hAnsiTheme="minorHAnsi" w:cstheme="minorBidi"/>
            <w:noProof/>
            <w:szCs w:val="22"/>
          </w:rPr>
          <w:tab/>
        </w:r>
        <w:r w:rsidR="009D7F06" w:rsidRPr="00BD2941">
          <w:rPr>
            <w:rStyle w:val="a7"/>
            <w:rFonts w:hint="eastAsia"/>
            <w:noProof/>
          </w:rPr>
          <w:t>界面原型</w:t>
        </w:r>
        <w:r w:rsidR="009D7F06">
          <w:rPr>
            <w:noProof/>
            <w:webHidden/>
          </w:rPr>
          <w:tab/>
        </w:r>
        <w:r w:rsidR="009D7F06">
          <w:rPr>
            <w:noProof/>
            <w:webHidden/>
          </w:rPr>
          <w:fldChar w:fldCharType="begin"/>
        </w:r>
        <w:r w:rsidR="009D7F06">
          <w:rPr>
            <w:noProof/>
            <w:webHidden/>
          </w:rPr>
          <w:instrText xml:space="preserve"> PAGEREF _Toc531434932 \h </w:instrText>
        </w:r>
        <w:r w:rsidR="009D7F06">
          <w:rPr>
            <w:noProof/>
            <w:webHidden/>
          </w:rPr>
        </w:r>
        <w:r w:rsidR="009D7F06">
          <w:rPr>
            <w:noProof/>
            <w:webHidden/>
          </w:rPr>
          <w:fldChar w:fldCharType="separate"/>
        </w:r>
        <w:r w:rsidR="009D7F06">
          <w:rPr>
            <w:noProof/>
            <w:webHidden/>
          </w:rPr>
          <w:t>30</w:t>
        </w:r>
        <w:r w:rsidR="009D7F06">
          <w:rPr>
            <w:noProof/>
            <w:webHidden/>
          </w:rPr>
          <w:fldChar w:fldCharType="end"/>
        </w:r>
      </w:hyperlink>
    </w:p>
    <w:p w:rsidR="004A41A5" w:rsidRPr="006F7329" w:rsidRDefault="0041152F" w:rsidP="009F4667">
      <w:pPr>
        <w:sectPr w:rsidR="004A41A5" w:rsidRPr="006F7329" w:rsidSect="00A036AD">
          <w:footerReference w:type="default" r:id="rId11"/>
          <w:type w:val="nextColumn"/>
          <w:pgSz w:w="11907" w:h="16840" w:code="9"/>
          <w:pgMar w:top="1440" w:right="1134" w:bottom="1440" w:left="1134" w:header="1134" w:footer="992" w:gutter="567"/>
          <w:pgNumType w:fmt="lowerRoman" w:start="1"/>
          <w:cols w:space="425"/>
          <w:docGrid w:type="lines" w:linePitch="312"/>
        </w:sectPr>
      </w:pPr>
      <w:r>
        <w:fldChar w:fldCharType="end"/>
      </w:r>
      <w:bookmarkEnd w:id="0"/>
      <w:bookmarkEnd w:id="1"/>
      <w:bookmarkEnd w:id="2"/>
      <w:bookmarkEnd w:id="3"/>
    </w:p>
    <w:p w:rsidR="004A41A5" w:rsidRPr="00251249" w:rsidRDefault="004A41A5" w:rsidP="009F4667">
      <w:pPr>
        <w:tabs>
          <w:tab w:val="left" w:pos="2055"/>
        </w:tabs>
        <w:sectPr w:rsidR="004A41A5" w:rsidRPr="00251249">
          <w:type w:val="continuous"/>
          <w:pgSz w:w="11907" w:h="16840" w:code="9"/>
          <w:pgMar w:top="1701" w:right="1134" w:bottom="1134" w:left="1134" w:header="851" w:footer="992" w:gutter="567"/>
          <w:pgNumType w:fmt="lowerRoman" w:start="1"/>
          <w:cols w:space="425"/>
          <w:docGrid w:type="lines" w:linePitch="312"/>
        </w:sectPr>
      </w:pPr>
    </w:p>
    <w:p w:rsidR="00CB1E6F" w:rsidRPr="00F72466" w:rsidRDefault="00CB1E6F" w:rsidP="009F4667">
      <w:pPr>
        <w:pStyle w:val="1"/>
        <w:tabs>
          <w:tab w:val="clear" w:pos="2292"/>
          <w:tab w:val="num" w:pos="1560"/>
        </w:tabs>
        <w:spacing w:line="360" w:lineRule="auto"/>
        <w:rPr>
          <w:rFonts w:ascii="Times New Roman" w:hAnsi="Times New Roman"/>
        </w:rPr>
      </w:pPr>
      <w:bookmarkStart w:id="4" w:name="_Toc79393508"/>
      <w:bookmarkStart w:id="5" w:name="_Toc385832967"/>
      <w:bookmarkStart w:id="6" w:name="_Toc396396317"/>
      <w:bookmarkStart w:id="7" w:name="_Toc531434785"/>
      <w:bookmarkStart w:id="8" w:name="_Toc5961192"/>
      <w:r w:rsidRPr="00F72466">
        <w:rPr>
          <w:rFonts w:ascii="Times New Roman" w:hAnsi="Times New Roman"/>
        </w:rPr>
        <w:lastRenderedPageBreak/>
        <w:t>引言</w:t>
      </w:r>
      <w:bookmarkEnd w:id="5"/>
      <w:bookmarkEnd w:id="6"/>
      <w:bookmarkEnd w:id="7"/>
      <w:bookmarkEnd w:id="8"/>
    </w:p>
    <w:p w:rsidR="00CB1E6F" w:rsidRPr="00257BCF" w:rsidRDefault="00CB1E6F" w:rsidP="009F4667">
      <w:pPr>
        <w:pStyle w:val="21"/>
        <w:ind w:left="576"/>
        <w:rPr>
          <w:rFonts w:ascii="Times New Roman" w:hAnsi="Times New Roman"/>
        </w:rPr>
      </w:pPr>
      <w:bookmarkStart w:id="9" w:name="_Toc82587149"/>
      <w:bookmarkStart w:id="10" w:name="_Toc397344974"/>
      <w:bookmarkStart w:id="11" w:name="_Toc452368934"/>
      <w:bookmarkStart w:id="12" w:name="_Toc531434786"/>
      <w:bookmarkStart w:id="13" w:name="_Toc5961193"/>
      <w:r w:rsidRPr="00257BCF">
        <w:rPr>
          <w:rFonts w:ascii="Times New Roman" w:hAnsi="Times New Roman"/>
        </w:rPr>
        <w:t>文档用途</w:t>
      </w:r>
      <w:bookmarkEnd w:id="9"/>
      <w:bookmarkEnd w:id="10"/>
      <w:bookmarkEnd w:id="11"/>
      <w:bookmarkEnd w:id="12"/>
      <w:bookmarkEnd w:id="13"/>
    </w:p>
    <w:p w:rsidR="00CB1E6F" w:rsidRPr="00614435" w:rsidRDefault="00CB1E6F" w:rsidP="009F4667">
      <w:pPr>
        <w:ind w:firstLineChars="200" w:firstLine="480"/>
        <w:rPr>
          <w:iCs/>
          <w:color w:val="000000" w:themeColor="text1"/>
          <w:sz w:val="24"/>
        </w:rPr>
      </w:pPr>
      <w:r w:rsidRPr="00614435">
        <w:rPr>
          <w:rFonts w:hint="eastAsia"/>
          <w:sz w:val="24"/>
        </w:rPr>
        <w:t>接口规范是帮助内部开发人员了解功能。本规范介绍了功能开发规范，包括数据传输功能等。</w:t>
      </w:r>
    </w:p>
    <w:p w:rsidR="00CB1E6F" w:rsidRPr="00C30EFC" w:rsidRDefault="00CB1E6F" w:rsidP="009F4667">
      <w:pPr>
        <w:pStyle w:val="21"/>
        <w:ind w:left="576"/>
        <w:rPr>
          <w:rFonts w:ascii="Times New Roman" w:hAnsi="Times New Roman"/>
        </w:rPr>
      </w:pPr>
      <w:bookmarkStart w:id="14" w:name="_Toc82587151"/>
      <w:bookmarkStart w:id="15" w:name="_Toc397344975"/>
      <w:bookmarkStart w:id="16" w:name="_Toc452368935"/>
      <w:bookmarkStart w:id="17" w:name="_Toc531434787"/>
      <w:bookmarkStart w:id="18" w:name="_Toc5961194"/>
      <w:r w:rsidRPr="00257BCF">
        <w:rPr>
          <w:rFonts w:ascii="Times New Roman" w:hAnsi="Times New Roman"/>
        </w:rPr>
        <w:t>阅读对象</w:t>
      </w:r>
      <w:bookmarkEnd w:id="14"/>
      <w:bookmarkEnd w:id="15"/>
      <w:bookmarkEnd w:id="16"/>
      <w:bookmarkEnd w:id="17"/>
      <w:bookmarkEnd w:id="18"/>
    </w:p>
    <w:p w:rsidR="00CB1E6F" w:rsidRPr="00614435" w:rsidRDefault="00CB1E6F" w:rsidP="009F4667">
      <w:pPr>
        <w:ind w:firstLineChars="200" w:firstLine="480"/>
        <w:rPr>
          <w:sz w:val="24"/>
        </w:rPr>
      </w:pPr>
      <w:r w:rsidRPr="00614435">
        <w:rPr>
          <w:rFonts w:hint="eastAsia"/>
          <w:sz w:val="24"/>
        </w:rPr>
        <w:t>本规范的使用对象为技术开发人员。</w:t>
      </w:r>
    </w:p>
    <w:p w:rsidR="00CB1E6F" w:rsidRPr="00257BCF" w:rsidRDefault="00CB1E6F" w:rsidP="009F4667">
      <w:pPr>
        <w:pStyle w:val="21"/>
        <w:ind w:left="576"/>
        <w:rPr>
          <w:rFonts w:ascii="Times New Roman" w:hAnsi="Times New Roman"/>
        </w:rPr>
      </w:pPr>
      <w:bookmarkStart w:id="19" w:name="_Toc82587152"/>
      <w:bookmarkStart w:id="20" w:name="_Toc397344976"/>
      <w:bookmarkStart w:id="21" w:name="_Toc452368936"/>
      <w:bookmarkStart w:id="22" w:name="_Toc531434788"/>
      <w:bookmarkStart w:id="23" w:name="_Toc5961195"/>
      <w:r w:rsidRPr="00257BCF">
        <w:rPr>
          <w:rFonts w:ascii="Times New Roman" w:hAnsi="Times New Roman"/>
        </w:rPr>
        <w:t>名词术语</w:t>
      </w:r>
      <w:bookmarkEnd w:id="19"/>
      <w:bookmarkEnd w:id="20"/>
      <w:bookmarkEnd w:id="21"/>
      <w:bookmarkEnd w:id="22"/>
      <w:bookmarkEnd w:id="23"/>
    </w:p>
    <w:p w:rsidR="00CB1E6F" w:rsidRPr="00614435" w:rsidRDefault="00CB1E6F" w:rsidP="009F4667">
      <w:pPr>
        <w:ind w:firstLineChars="200" w:firstLine="480"/>
        <w:rPr>
          <w:sz w:val="24"/>
        </w:rPr>
      </w:pPr>
    </w:p>
    <w:p w:rsidR="00CB1E6F" w:rsidRPr="00257BCF" w:rsidRDefault="00CB1E6F" w:rsidP="009F4667">
      <w:pPr>
        <w:pStyle w:val="21"/>
        <w:ind w:left="576"/>
        <w:rPr>
          <w:rFonts w:ascii="Times New Roman" w:hAnsi="Times New Roman"/>
        </w:rPr>
      </w:pPr>
      <w:bookmarkStart w:id="24" w:name="_Toc397344977"/>
      <w:bookmarkStart w:id="25" w:name="_Toc452368937"/>
      <w:bookmarkStart w:id="26" w:name="_Toc531434789"/>
      <w:bookmarkStart w:id="27" w:name="_Toc5961196"/>
      <w:r w:rsidRPr="00257BCF">
        <w:rPr>
          <w:rFonts w:ascii="Times New Roman" w:hAnsi="Times New Roman"/>
        </w:rPr>
        <w:t>参考资料</w:t>
      </w:r>
      <w:bookmarkEnd w:id="24"/>
      <w:bookmarkEnd w:id="25"/>
      <w:bookmarkEnd w:id="26"/>
      <w:bookmarkEnd w:id="27"/>
    </w:p>
    <w:p w:rsidR="00CB1E6F" w:rsidRPr="00614435" w:rsidRDefault="00CB1E6F" w:rsidP="009F4667">
      <w:pPr>
        <w:ind w:firstLineChars="200" w:firstLine="480"/>
        <w:rPr>
          <w:sz w:val="24"/>
        </w:rPr>
      </w:pPr>
    </w:p>
    <w:p w:rsidR="00CB1E6F" w:rsidRDefault="00CB1E6F" w:rsidP="009F4667">
      <w:pPr>
        <w:pStyle w:val="1"/>
        <w:tabs>
          <w:tab w:val="clear" w:pos="2292"/>
          <w:tab w:val="num" w:pos="1440"/>
          <w:tab w:val="num" w:pos="1560"/>
        </w:tabs>
        <w:spacing w:line="360" w:lineRule="auto"/>
        <w:rPr>
          <w:rFonts w:ascii="Times New Roman" w:hAnsi="Times New Roman"/>
        </w:rPr>
      </w:pPr>
      <w:bookmarkStart w:id="28" w:name="_Toc531434790"/>
      <w:bookmarkStart w:id="29" w:name="_Toc5961197"/>
      <w:r>
        <w:rPr>
          <w:rFonts w:ascii="Times New Roman" w:hAnsi="Times New Roman" w:hint="eastAsia"/>
        </w:rPr>
        <w:lastRenderedPageBreak/>
        <w:t>总体功能</w:t>
      </w:r>
      <w:bookmarkEnd w:id="28"/>
      <w:bookmarkEnd w:id="29"/>
    </w:p>
    <w:p w:rsidR="00CB1E6F" w:rsidRDefault="00CB1E6F" w:rsidP="009F4667">
      <w:pPr>
        <w:pStyle w:val="21"/>
        <w:ind w:left="576"/>
        <w:rPr>
          <w:rFonts w:ascii="Times New Roman" w:hAnsi="Times New Roman"/>
        </w:rPr>
      </w:pPr>
      <w:bookmarkStart w:id="30" w:name="_Toc531434791"/>
      <w:bookmarkStart w:id="31" w:name="_Toc5961198"/>
      <w:r>
        <w:rPr>
          <w:rFonts w:ascii="Times New Roman" w:hAnsi="Times New Roman" w:hint="eastAsia"/>
        </w:rPr>
        <w:t>功能列表</w:t>
      </w:r>
      <w:bookmarkEnd w:id="30"/>
      <w:bookmarkEnd w:id="31"/>
    </w:p>
    <w:p w:rsidR="00CB1E6F" w:rsidRDefault="00CB1E6F" w:rsidP="009F4667">
      <w:pPr>
        <w:ind w:firstLineChars="200" w:firstLine="480"/>
        <w:rPr>
          <w:sz w:val="24"/>
        </w:rPr>
      </w:pPr>
      <w:r>
        <w:rPr>
          <w:rFonts w:hint="eastAsia"/>
          <w:sz w:val="24"/>
        </w:rPr>
        <w:t>功能图如下：</w:t>
      </w:r>
    </w:p>
    <w:p w:rsidR="00CB1E6F" w:rsidRDefault="00CB1E6F" w:rsidP="009212CF">
      <w:pPr>
        <w:ind w:firstLineChars="200" w:firstLine="480"/>
        <w:rPr>
          <w:sz w:val="24"/>
        </w:rPr>
      </w:pPr>
    </w:p>
    <w:p w:rsidR="00CB1E6F" w:rsidRDefault="00CB1E6F" w:rsidP="009F4667">
      <w:pPr>
        <w:jc w:val="center"/>
        <w:rPr>
          <w:sz w:val="24"/>
        </w:rPr>
      </w:pPr>
    </w:p>
    <w:p w:rsidR="00CB1E6F" w:rsidRDefault="00CB1E6F" w:rsidP="009F4667">
      <w:pPr>
        <w:pStyle w:val="21"/>
        <w:ind w:left="576"/>
        <w:rPr>
          <w:rFonts w:ascii="Times New Roman" w:hAnsi="Times New Roman"/>
        </w:rPr>
      </w:pPr>
      <w:bookmarkStart w:id="32" w:name="_Toc531434792"/>
      <w:bookmarkStart w:id="33" w:name="_Toc5961199"/>
      <w:r w:rsidRPr="00007B76">
        <w:rPr>
          <w:rFonts w:ascii="Times New Roman" w:hAnsi="Times New Roman" w:hint="eastAsia"/>
        </w:rPr>
        <w:t>功能流程</w:t>
      </w:r>
      <w:bookmarkEnd w:id="32"/>
      <w:bookmarkEnd w:id="33"/>
    </w:p>
    <w:p w:rsidR="00CB1E6F" w:rsidRPr="00007B76" w:rsidRDefault="00CB1E6F" w:rsidP="009F4667">
      <w:pPr>
        <w:ind w:firstLineChars="200" w:firstLine="480"/>
        <w:rPr>
          <w:sz w:val="24"/>
        </w:rPr>
      </w:pPr>
      <w:r w:rsidRPr="00007B76">
        <w:rPr>
          <w:rFonts w:hint="eastAsia"/>
          <w:sz w:val="24"/>
        </w:rPr>
        <w:t>流程如下：</w:t>
      </w:r>
    </w:p>
    <w:p w:rsidR="00CB1E6F" w:rsidRPr="00614435" w:rsidRDefault="007E597D" w:rsidP="009F4667">
      <w:pPr>
        <w:jc w:val="center"/>
        <w:rPr>
          <w:sz w:val="24"/>
        </w:rPr>
      </w:pPr>
      <w:r>
        <w:rPr>
          <w:noProof/>
        </w:rPr>
        <w:drawing>
          <wp:inline distT="0" distB="0" distL="0" distR="0" wp14:anchorId="733860A3" wp14:editId="39764560">
            <wp:extent cx="6228715" cy="4308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8715" cy="4308475"/>
                    </a:xfrm>
                    <a:prstGeom prst="rect">
                      <a:avLst/>
                    </a:prstGeom>
                  </pic:spPr>
                </pic:pic>
              </a:graphicData>
            </a:graphic>
          </wp:inline>
        </w:drawing>
      </w:r>
      <w:bookmarkStart w:id="34" w:name="_GoBack"/>
      <w:bookmarkEnd w:id="34"/>
    </w:p>
    <w:p w:rsidR="00CB1E6F" w:rsidRDefault="00CB1E6F" w:rsidP="009F4667">
      <w:pPr>
        <w:pStyle w:val="1"/>
        <w:tabs>
          <w:tab w:val="clear" w:pos="2292"/>
          <w:tab w:val="num" w:pos="1440"/>
          <w:tab w:val="num" w:pos="1560"/>
        </w:tabs>
        <w:spacing w:line="360" w:lineRule="auto"/>
        <w:rPr>
          <w:rFonts w:ascii="Times New Roman" w:hAnsi="Times New Roman"/>
        </w:rPr>
      </w:pPr>
      <w:bookmarkStart w:id="35" w:name="_Toc531434793"/>
      <w:bookmarkStart w:id="36" w:name="_Toc5961200"/>
      <w:proofErr w:type="gramStart"/>
      <w:r w:rsidRPr="0070097B">
        <w:rPr>
          <w:rFonts w:ascii="Times New Roman" w:hAnsi="Times New Roman" w:hint="eastAsia"/>
        </w:rPr>
        <w:lastRenderedPageBreak/>
        <w:t>微信公众号</w:t>
      </w:r>
      <w:bookmarkEnd w:id="35"/>
      <w:bookmarkEnd w:id="36"/>
      <w:proofErr w:type="gramEnd"/>
    </w:p>
    <w:p w:rsidR="00CB1E6F" w:rsidRDefault="005748DD" w:rsidP="009F4667">
      <w:pPr>
        <w:pStyle w:val="21"/>
        <w:rPr>
          <w:rFonts w:ascii="Times New Roman" w:hAnsi="Times New Roman"/>
        </w:rPr>
      </w:pPr>
      <w:bookmarkStart w:id="37" w:name="_Toc5961201"/>
      <w:r>
        <w:rPr>
          <w:rFonts w:ascii="Times New Roman" w:hAnsi="Times New Roman" w:hint="eastAsia"/>
        </w:rPr>
        <w:t>公众号菜单</w:t>
      </w:r>
      <w:bookmarkEnd w:id="37"/>
    </w:p>
    <w:p w:rsidR="005A0565" w:rsidRPr="005A0565" w:rsidRDefault="005748DD" w:rsidP="009F4667">
      <w:pPr>
        <w:pStyle w:val="30"/>
      </w:pPr>
      <w:bookmarkStart w:id="38" w:name="_Toc5961202"/>
      <w:r>
        <w:rPr>
          <w:rFonts w:hint="eastAsia"/>
        </w:rPr>
        <w:t>预定酒店</w:t>
      </w:r>
      <w:bookmarkEnd w:id="38"/>
    </w:p>
    <w:p w:rsidR="00CB1E6F" w:rsidRDefault="00CB1E6F" w:rsidP="009F4667">
      <w:pPr>
        <w:pStyle w:val="4"/>
      </w:pPr>
      <w:bookmarkStart w:id="39" w:name="_Toc531434796"/>
      <w:r>
        <w:rPr>
          <w:rFonts w:hint="eastAsia"/>
        </w:rPr>
        <w:t>业务描述</w:t>
      </w:r>
      <w:bookmarkEnd w:id="39"/>
    </w:p>
    <w:p w:rsidR="005748DD" w:rsidRPr="005748DD" w:rsidRDefault="005748DD" w:rsidP="009212CF">
      <w:pPr>
        <w:ind w:firstLineChars="200" w:firstLine="480"/>
        <w:rPr>
          <w:sz w:val="24"/>
        </w:rPr>
      </w:pPr>
      <w:r w:rsidRPr="005748DD">
        <w:rPr>
          <w:sz w:val="24"/>
        </w:rPr>
        <w:t>关注公众号</w:t>
      </w:r>
      <w:r>
        <w:rPr>
          <w:sz w:val="24"/>
        </w:rPr>
        <w:t>之后</w:t>
      </w:r>
      <w:r>
        <w:rPr>
          <w:rFonts w:hint="eastAsia"/>
          <w:sz w:val="24"/>
        </w:rPr>
        <w:t>，点击预定酒店跳转到首页。</w:t>
      </w:r>
    </w:p>
    <w:p w:rsidR="00CB1E6F" w:rsidRDefault="009F4667" w:rsidP="009F4667">
      <w:pPr>
        <w:pStyle w:val="4"/>
      </w:pPr>
      <w:bookmarkStart w:id="40" w:name="_Toc531434797"/>
      <w:r>
        <w:rPr>
          <w:rFonts w:hint="eastAsia"/>
        </w:rPr>
        <w:t>业务</w:t>
      </w:r>
      <w:r w:rsidR="00CB1E6F">
        <w:rPr>
          <w:rFonts w:hint="eastAsia"/>
        </w:rPr>
        <w:t>流程</w:t>
      </w:r>
      <w:bookmarkEnd w:id="40"/>
    </w:p>
    <w:p w:rsidR="007D7BBC" w:rsidRPr="009212CF" w:rsidRDefault="005748DD" w:rsidP="009212CF">
      <w:pPr>
        <w:ind w:firstLineChars="200" w:firstLine="480"/>
        <w:rPr>
          <w:sz w:val="24"/>
        </w:rPr>
      </w:pPr>
      <w:r>
        <w:rPr>
          <w:rFonts w:hint="eastAsia"/>
          <w:sz w:val="24"/>
        </w:rPr>
        <w:t>先关注公众号。</w:t>
      </w:r>
    </w:p>
    <w:p w:rsidR="009F4667" w:rsidRPr="009212CF" w:rsidRDefault="005748DD" w:rsidP="009212CF">
      <w:pPr>
        <w:ind w:firstLineChars="200" w:firstLine="480"/>
        <w:rPr>
          <w:sz w:val="24"/>
        </w:rPr>
      </w:pPr>
      <w:r>
        <w:rPr>
          <w:sz w:val="24"/>
        </w:rPr>
        <w:t>点击左侧菜单</w:t>
      </w:r>
      <w:r>
        <w:rPr>
          <w:rFonts w:hint="eastAsia"/>
          <w:sz w:val="24"/>
        </w:rPr>
        <w:t>：</w:t>
      </w:r>
      <w:r>
        <w:rPr>
          <w:sz w:val="24"/>
        </w:rPr>
        <w:t>预定酒店</w:t>
      </w:r>
      <w:r>
        <w:rPr>
          <w:rFonts w:hint="eastAsia"/>
          <w:sz w:val="24"/>
        </w:rPr>
        <w:t>跳转到</w:t>
      </w:r>
      <w:r>
        <w:rPr>
          <w:sz w:val="24"/>
        </w:rPr>
        <w:t>首页</w:t>
      </w:r>
      <w:r>
        <w:rPr>
          <w:rFonts w:hint="eastAsia"/>
          <w:sz w:val="24"/>
        </w:rPr>
        <w:t>。</w:t>
      </w:r>
    </w:p>
    <w:p w:rsidR="00CB1E6F" w:rsidRDefault="00CB1E6F" w:rsidP="009F4667">
      <w:pPr>
        <w:pStyle w:val="4"/>
      </w:pPr>
      <w:bookmarkStart w:id="41" w:name="_Toc531434798"/>
      <w:r>
        <w:rPr>
          <w:rFonts w:hint="eastAsia"/>
        </w:rPr>
        <w:t>界面原型</w:t>
      </w:r>
      <w:bookmarkEnd w:id="41"/>
    </w:p>
    <w:p w:rsidR="007D7BBC" w:rsidRPr="007D7BBC" w:rsidRDefault="007D7BBC" w:rsidP="009F4667">
      <w:pPr>
        <w:ind w:left="600"/>
      </w:pPr>
    </w:p>
    <w:p w:rsidR="005748DD" w:rsidRDefault="005748DD">
      <w:pPr>
        <w:pStyle w:val="30"/>
      </w:pPr>
      <w:bookmarkStart w:id="42" w:name="_Toc531434799"/>
      <w:bookmarkStart w:id="43" w:name="_Toc5961203"/>
      <w:r>
        <w:t>消息通知</w:t>
      </w:r>
      <w:bookmarkEnd w:id="43"/>
    </w:p>
    <w:p w:rsidR="005748DD" w:rsidRDefault="005748DD" w:rsidP="005748DD">
      <w:pPr>
        <w:pStyle w:val="4"/>
      </w:pPr>
      <w:r>
        <w:rPr>
          <w:rFonts w:hint="eastAsia"/>
        </w:rPr>
        <w:t>业务描述</w:t>
      </w:r>
    </w:p>
    <w:p w:rsidR="005748DD" w:rsidRPr="005748DD" w:rsidRDefault="005748DD" w:rsidP="009212CF">
      <w:pPr>
        <w:ind w:firstLineChars="200" w:firstLine="480"/>
        <w:rPr>
          <w:sz w:val="24"/>
        </w:rPr>
      </w:pPr>
      <w:r w:rsidRPr="005748DD">
        <w:rPr>
          <w:sz w:val="24"/>
        </w:rPr>
        <w:t>显示</w:t>
      </w:r>
      <w:r>
        <w:rPr>
          <w:sz w:val="24"/>
        </w:rPr>
        <w:t>订单消息</w:t>
      </w:r>
      <w:r>
        <w:rPr>
          <w:rFonts w:hint="eastAsia"/>
          <w:sz w:val="24"/>
        </w:rPr>
        <w:t>，</w:t>
      </w:r>
      <w:r>
        <w:rPr>
          <w:sz w:val="24"/>
        </w:rPr>
        <w:t>包括待支付</w:t>
      </w:r>
      <w:r>
        <w:rPr>
          <w:rFonts w:hint="eastAsia"/>
          <w:sz w:val="24"/>
        </w:rPr>
        <w:t>、已支付、待审核等等消息状态。</w:t>
      </w:r>
    </w:p>
    <w:p w:rsidR="005748DD" w:rsidRDefault="005748DD" w:rsidP="005748DD">
      <w:pPr>
        <w:pStyle w:val="4"/>
      </w:pPr>
      <w:r>
        <w:t>业务流程</w:t>
      </w:r>
    </w:p>
    <w:p w:rsidR="005748DD" w:rsidRPr="005748DD" w:rsidRDefault="005748DD" w:rsidP="009212CF">
      <w:pPr>
        <w:ind w:firstLineChars="200" w:firstLine="480"/>
        <w:rPr>
          <w:sz w:val="24"/>
        </w:rPr>
      </w:pPr>
      <w:r w:rsidRPr="005748DD">
        <w:rPr>
          <w:rFonts w:hint="eastAsia"/>
          <w:sz w:val="24"/>
        </w:rPr>
        <w:t>1.</w:t>
      </w:r>
      <w:r w:rsidRPr="005748DD">
        <w:rPr>
          <w:rFonts w:hint="eastAsia"/>
          <w:sz w:val="24"/>
        </w:rPr>
        <w:t>用户下单之后</w:t>
      </w:r>
      <w:r>
        <w:rPr>
          <w:rFonts w:hint="eastAsia"/>
          <w:sz w:val="24"/>
        </w:rPr>
        <w:t>，根据当前订单，不同的状态发送不同的消息通知。</w:t>
      </w:r>
    </w:p>
    <w:p w:rsidR="005748DD" w:rsidRPr="005748DD" w:rsidRDefault="005748DD" w:rsidP="005748DD">
      <w:pPr>
        <w:pStyle w:val="4"/>
      </w:pPr>
      <w:r>
        <w:rPr>
          <w:rFonts w:hint="eastAsia"/>
        </w:rPr>
        <w:lastRenderedPageBreak/>
        <w:t>界面原型</w:t>
      </w:r>
    </w:p>
    <w:p w:rsidR="005748DD" w:rsidRDefault="005748DD" w:rsidP="005748DD">
      <w:pPr>
        <w:pStyle w:val="30"/>
      </w:pPr>
      <w:bookmarkStart w:id="44" w:name="_Toc5961204"/>
      <w:r>
        <w:rPr>
          <w:rFonts w:hint="eastAsia"/>
        </w:rPr>
        <w:t>后台</w:t>
      </w:r>
      <w:r>
        <w:t>管理</w:t>
      </w:r>
      <w:bookmarkEnd w:id="44"/>
    </w:p>
    <w:p w:rsidR="005748DD" w:rsidRDefault="005748DD" w:rsidP="005748DD">
      <w:pPr>
        <w:pStyle w:val="4"/>
      </w:pPr>
      <w:r>
        <w:rPr>
          <w:rFonts w:hint="eastAsia"/>
        </w:rPr>
        <w:t>业务描述</w:t>
      </w:r>
    </w:p>
    <w:p w:rsidR="005748DD" w:rsidRPr="005748DD" w:rsidRDefault="005748DD" w:rsidP="009212CF">
      <w:pPr>
        <w:ind w:firstLineChars="200" w:firstLine="480"/>
        <w:rPr>
          <w:sz w:val="24"/>
        </w:rPr>
      </w:pPr>
      <w:r>
        <w:rPr>
          <w:rFonts w:hint="eastAsia"/>
          <w:sz w:val="24"/>
        </w:rPr>
        <w:t>点击后台管理菜单，进入管理系统。管理人员进行审核，同时可以上</w:t>
      </w:r>
      <w:proofErr w:type="gramStart"/>
      <w:r>
        <w:rPr>
          <w:rFonts w:hint="eastAsia"/>
          <w:sz w:val="24"/>
        </w:rPr>
        <w:t>传酒店</w:t>
      </w:r>
      <w:proofErr w:type="gramEnd"/>
      <w:r>
        <w:rPr>
          <w:rFonts w:hint="eastAsia"/>
          <w:sz w:val="24"/>
        </w:rPr>
        <w:t>的优惠券。</w:t>
      </w:r>
    </w:p>
    <w:p w:rsidR="005748DD" w:rsidRDefault="005748DD" w:rsidP="005748DD">
      <w:pPr>
        <w:pStyle w:val="4"/>
      </w:pPr>
      <w:r>
        <w:t>业务流程</w:t>
      </w:r>
    </w:p>
    <w:p w:rsidR="005748DD" w:rsidRDefault="005748DD" w:rsidP="009212CF">
      <w:pPr>
        <w:ind w:firstLineChars="200" w:firstLine="480"/>
        <w:rPr>
          <w:sz w:val="24"/>
        </w:rPr>
      </w:pPr>
      <w:r w:rsidRPr="005748DD">
        <w:rPr>
          <w:rFonts w:hint="eastAsia"/>
          <w:sz w:val="24"/>
        </w:rPr>
        <w:t>点击管理菜单，跳转到管理系统</w:t>
      </w:r>
      <w:r w:rsidR="00552608">
        <w:rPr>
          <w:rFonts w:hint="eastAsia"/>
          <w:sz w:val="24"/>
        </w:rPr>
        <w:t>。</w:t>
      </w:r>
    </w:p>
    <w:p w:rsidR="005748DD" w:rsidRDefault="00552608" w:rsidP="009212CF">
      <w:pPr>
        <w:ind w:firstLineChars="200" w:firstLine="480"/>
        <w:rPr>
          <w:sz w:val="24"/>
        </w:rPr>
      </w:pPr>
      <w:r>
        <w:rPr>
          <w:sz w:val="24"/>
        </w:rPr>
        <w:t>管理人员可以对用户下的订单进行审核</w:t>
      </w:r>
      <w:r>
        <w:rPr>
          <w:rFonts w:hint="eastAsia"/>
          <w:sz w:val="24"/>
        </w:rPr>
        <w:t>。</w:t>
      </w:r>
    </w:p>
    <w:p w:rsidR="00552608" w:rsidRPr="005748DD" w:rsidRDefault="00552608" w:rsidP="009212CF">
      <w:pPr>
        <w:ind w:firstLineChars="200" w:firstLine="480"/>
        <w:rPr>
          <w:sz w:val="24"/>
        </w:rPr>
      </w:pPr>
      <w:r>
        <w:rPr>
          <w:sz w:val="24"/>
        </w:rPr>
        <w:t>管理人员可以上</w:t>
      </w:r>
      <w:proofErr w:type="gramStart"/>
      <w:r>
        <w:rPr>
          <w:sz w:val="24"/>
        </w:rPr>
        <w:t>传酒店</w:t>
      </w:r>
      <w:proofErr w:type="gramEnd"/>
      <w:r>
        <w:rPr>
          <w:sz w:val="24"/>
        </w:rPr>
        <w:t>的优惠券</w:t>
      </w:r>
      <w:r>
        <w:rPr>
          <w:rFonts w:hint="eastAsia"/>
          <w:sz w:val="24"/>
        </w:rPr>
        <w:t>。</w:t>
      </w:r>
    </w:p>
    <w:p w:rsidR="005748DD" w:rsidRPr="005748DD" w:rsidRDefault="005748DD" w:rsidP="005748DD">
      <w:pPr>
        <w:pStyle w:val="4"/>
      </w:pPr>
      <w:r>
        <w:rPr>
          <w:rFonts w:hint="eastAsia"/>
        </w:rPr>
        <w:t>界面原型</w:t>
      </w:r>
    </w:p>
    <w:p w:rsidR="00073554" w:rsidRDefault="005748DD" w:rsidP="009F4667">
      <w:pPr>
        <w:pStyle w:val="21"/>
      </w:pPr>
      <w:bookmarkStart w:id="45" w:name="_Toc5961205"/>
      <w:r>
        <w:t>登录</w:t>
      </w:r>
      <w:r>
        <w:rPr>
          <w:rFonts w:hint="eastAsia"/>
        </w:rPr>
        <w:t>、</w:t>
      </w:r>
      <w:r>
        <w:t>忘记密码</w:t>
      </w:r>
      <w:bookmarkEnd w:id="42"/>
      <w:bookmarkEnd w:id="45"/>
    </w:p>
    <w:p w:rsidR="00073554" w:rsidRDefault="00073554" w:rsidP="009F4667">
      <w:pPr>
        <w:pStyle w:val="30"/>
      </w:pPr>
      <w:r>
        <w:rPr>
          <w:rFonts w:hint="eastAsia"/>
        </w:rPr>
        <w:t xml:space="preserve"> </w:t>
      </w:r>
      <w:bookmarkStart w:id="46" w:name="_Toc531434800"/>
      <w:bookmarkStart w:id="47" w:name="_Toc5961206"/>
      <w:r>
        <w:rPr>
          <w:rFonts w:hint="eastAsia"/>
        </w:rPr>
        <w:t>登录页</w:t>
      </w:r>
      <w:bookmarkEnd w:id="46"/>
      <w:bookmarkEnd w:id="47"/>
    </w:p>
    <w:p w:rsidR="00073554" w:rsidRDefault="00073554" w:rsidP="009F4667">
      <w:pPr>
        <w:pStyle w:val="4"/>
        <w:jc w:val="left"/>
      </w:pPr>
      <w:bookmarkStart w:id="48" w:name="_Toc531434801"/>
      <w:r>
        <w:rPr>
          <w:rFonts w:hint="eastAsia"/>
        </w:rPr>
        <w:t>业务描述</w:t>
      </w:r>
      <w:bookmarkEnd w:id="48"/>
    </w:p>
    <w:p w:rsidR="00552608" w:rsidRDefault="00552608" w:rsidP="009212CF">
      <w:pPr>
        <w:ind w:firstLineChars="200" w:firstLine="480"/>
        <w:rPr>
          <w:sz w:val="24"/>
        </w:rPr>
      </w:pPr>
      <w:r>
        <w:rPr>
          <w:rFonts w:hint="eastAsia"/>
          <w:sz w:val="24"/>
        </w:rPr>
        <w:t>点击</w:t>
      </w:r>
      <w:r>
        <w:rPr>
          <w:sz w:val="24"/>
        </w:rPr>
        <w:t>预定酒店</w:t>
      </w:r>
      <w:r>
        <w:rPr>
          <w:rFonts w:hint="eastAsia"/>
          <w:sz w:val="24"/>
        </w:rPr>
        <w:t>，</w:t>
      </w:r>
      <w:r>
        <w:rPr>
          <w:sz w:val="24"/>
        </w:rPr>
        <w:t>判断当前用户是否登录</w:t>
      </w:r>
      <w:r>
        <w:rPr>
          <w:rFonts w:hint="eastAsia"/>
          <w:sz w:val="24"/>
        </w:rPr>
        <w:t>，</w:t>
      </w:r>
      <w:r>
        <w:rPr>
          <w:sz w:val="24"/>
        </w:rPr>
        <w:t>如果没登录</w:t>
      </w:r>
      <w:r>
        <w:rPr>
          <w:rFonts w:hint="eastAsia"/>
          <w:sz w:val="24"/>
        </w:rPr>
        <w:t>，</w:t>
      </w:r>
      <w:r>
        <w:rPr>
          <w:sz w:val="24"/>
        </w:rPr>
        <w:t>显示登录界面</w:t>
      </w:r>
      <w:r>
        <w:rPr>
          <w:rFonts w:hint="eastAsia"/>
          <w:sz w:val="24"/>
        </w:rPr>
        <w:t>。</w:t>
      </w:r>
      <w:r>
        <w:rPr>
          <w:sz w:val="24"/>
        </w:rPr>
        <w:t>如果登录的用户直接进入首页</w:t>
      </w:r>
      <w:r>
        <w:rPr>
          <w:rFonts w:hint="eastAsia"/>
          <w:sz w:val="24"/>
        </w:rPr>
        <w:t>。</w:t>
      </w:r>
      <w:r w:rsidR="00EB6117">
        <w:rPr>
          <w:rFonts w:hint="eastAsia"/>
          <w:sz w:val="24"/>
        </w:rPr>
        <w:t>如果是</w:t>
      </w:r>
      <w:proofErr w:type="gramStart"/>
      <w:r w:rsidR="00EB6117">
        <w:rPr>
          <w:rFonts w:hint="eastAsia"/>
          <w:sz w:val="24"/>
        </w:rPr>
        <w:t>通过微信登录</w:t>
      </w:r>
      <w:proofErr w:type="gramEnd"/>
      <w:r w:rsidR="00EB6117">
        <w:rPr>
          <w:rFonts w:hint="eastAsia"/>
          <w:sz w:val="24"/>
        </w:rPr>
        <w:t>的话，需要绑定微信。</w:t>
      </w:r>
    </w:p>
    <w:p w:rsidR="005502B0" w:rsidRPr="00F84056" w:rsidRDefault="009F4667" w:rsidP="009F4667">
      <w:pPr>
        <w:pStyle w:val="4"/>
      </w:pPr>
      <w:bookmarkStart w:id="49" w:name="_Toc531434802"/>
      <w:r>
        <w:rPr>
          <w:rFonts w:hint="eastAsia"/>
        </w:rPr>
        <w:t>业务</w:t>
      </w:r>
      <w:r w:rsidR="005502B0" w:rsidRPr="00F84056">
        <w:rPr>
          <w:rFonts w:hint="eastAsia"/>
        </w:rPr>
        <w:t>流程</w:t>
      </w:r>
      <w:bookmarkEnd w:id="49"/>
    </w:p>
    <w:p w:rsidR="005502B0" w:rsidRDefault="005502B0" w:rsidP="009212CF">
      <w:pPr>
        <w:ind w:firstLineChars="200" w:firstLine="480"/>
        <w:rPr>
          <w:sz w:val="24"/>
        </w:rPr>
      </w:pPr>
      <w:r w:rsidRPr="00F84056">
        <w:rPr>
          <w:sz w:val="24"/>
        </w:rPr>
        <w:t>输入手机号</w:t>
      </w:r>
      <w:r w:rsidRPr="00F84056">
        <w:rPr>
          <w:rFonts w:hint="eastAsia"/>
          <w:sz w:val="24"/>
        </w:rPr>
        <w:t>，</w:t>
      </w:r>
      <w:r w:rsidRPr="00F84056">
        <w:rPr>
          <w:sz w:val="24"/>
        </w:rPr>
        <w:t>和密码进行登录</w:t>
      </w:r>
      <w:r w:rsidRPr="00F84056">
        <w:rPr>
          <w:rFonts w:hint="eastAsia"/>
          <w:sz w:val="24"/>
        </w:rPr>
        <w:t>。</w:t>
      </w:r>
    </w:p>
    <w:p w:rsidR="00F84056" w:rsidRDefault="00F84056" w:rsidP="009212CF">
      <w:pPr>
        <w:ind w:firstLineChars="200" w:firstLine="480"/>
        <w:rPr>
          <w:sz w:val="24"/>
        </w:rPr>
      </w:pPr>
      <w:proofErr w:type="gramStart"/>
      <w:r>
        <w:rPr>
          <w:rFonts w:hint="eastAsia"/>
          <w:sz w:val="24"/>
        </w:rPr>
        <w:t>通过微信登录</w:t>
      </w:r>
      <w:proofErr w:type="gramEnd"/>
      <w:r>
        <w:rPr>
          <w:rFonts w:hint="eastAsia"/>
          <w:sz w:val="24"/>
        </w:rPr>
        <w:t>（判断是否已经与改账号绑定）</w:t>
      </w:r>
      <w:r w:rsidR="009C1B02">
        <w:rPr>
          <w:rFonts w:hint="eastAsia"/>
          <w:sz w:val="24"/>
        </w:rPr>
        <w:t>。</w:t>
      </w:r>
    </w:p>
    <w:p w:rsidR="009F4667" w:rsidRDefault="009F4667" w:rsidP="009212CF">
      <w:pPr>
        <w:ind w:firstLineChars="200" w:firstLine="480"/>
        <w:rPr>
          <w:sz w:val="24"/>
        </w:rPr>
      </w:pPr>
      <w:r>
        <w:rPr>
          <w:sz w:val="24"/>
        </w:rPr>
        <w:t>登录成功进入</w:t>
      </w:r>
      <w:r>
        <w:rPr>
          <w:rFonts w:hint="eastAsia"/>
          <w:sz w:val="24"/>
        </w:rPr>
        <w:t>。</w:t>
      </w:r>
    </w:p>
    <w:p w:rsidR="00552608" w:rsidRPr="00F84056" w:rsidRDefault="00552608" w:rsidP="009212CF">
      <w:pPr>
        <w:ind w:firstLineChars="200" w:firstLine="480"/>
        <w:rPr>
          <w:sz w:val="24"/>
        </w:rPr>
      </w:pPr>
      <w:proofErr w:type="gramStart"/>
      <w:r>
        <w:rPr>
          <w:sz w:val="24"/>
        </w:rPr>
        <w:t>微信登录</w:t>
      </w:r>
      <w:proofErr w:type="gramEnd"/>
      <w:r>
        <w:rPr>
          <w:sz w:val="24"/>
        </w:rPr>
        <w:t>的话需要实名认证</w:t>
      </w:r>
      <w:r>
        <w:rPr>
          <w:rFonts w:hint="eastAsia"/>
          <w:sz w:val="24"/>
        </w:rPr>
        <w:t>。</w:t>
      </w:r>
    </w:p>
    <w:p w:rsidR="00073554" w:rsidRPr="00073554" w:rsidRDefault="00073554" w:rsidP="009212CF">
      <w:pPr>
        <w:pStyle w:val="4"/>
        <w:jc w:val="left"/>
      </w:pPr>
      <w:bookmarkStart w:id="50" w:name="_Toc531434803"/>
      <w:r>
        <w:rPr>
          <w:rFonts w:hint="eastAsia"/>
        </w:rPr>
        <w:lastRenderedPageBreak/>
        <w:t>界面原型</w:t>
      </w:r>
      <w:bookmarkEnd w:id="50"/>
    </w:p>
    <w:p w:rsidR="00A60AD6" w:rsidRDefault="00A60AD6">
      <w:pPr>
        <w:pStyle w:val="30"/>
      </w:pPr>
      <w:bookmarkStart w:id="51" w:name="_Toc531434804"/>
      <w:bookmarkStart w:id="52" w:name="_Toc5961207"/>
      <w:proofErr w:type="gramStart"/>
      <w:r>
        <w:t>微信绑定</w:t>
      </w:r>
      <w:bookmarkEnd w:id="51"/>
      <w:bookmarkEnd w:id="52"/>
      <w:proofErr w:type="gramEnd"/>
    </w:p>
    <w:p w:rsidR="00A60AD6" w:rsidRDefault="00A60AD6" w:rsidP="00A60AD6">
      <w:pPr>
        <w:pStyle w:val="4"/>
        <w:jc w:val="left"/>
      </w:pPr>
      <w:bookmarkStart w:id="53" w:name="_Toc531434805"/>
      <w:r>
        <w:rPr>
          <w:rFonts w:hint="eastAsia"/>
        </w:rPr>
        <w:t>业务描述</w:t>
      </w:r>
      <w:bookmarkEnd w:id="53"/>
    </w:p>
    <w:p w:rsidR="00A60AD6" w:rsidRPr="00A60AD6" w:rsidRDefault="00A60AD6" w:rsidP="009212CF">
      <w:pPr>
        <w:ind w:firstLineChars="200" w:firstLine="480"/>
        <w:rPr>
          <w:sz w:val="24"/>
        </w:rPr>
      </w:pPr>
      <w:r w:rsidRPr="00A60AD6">
        <w:rPr>
          <w:sz w:val="24"/>
        </w:rPr>
        <w:t>登录成功之后</w:t>
      </w:r>
      <w:r w:rsidRPr="00A60AD6">
        <w:rPr>
          <w:rFonts w:hint="eastAsia"/>
          <w:sz w:val="24"/>
        </w:rPr>
        <w:t>，如果没有绑定</w:t>
      </w:r>
      <w:proofErr w:type="gramStart"/>
      <w:r w:rsidRPr="00A60AD6">
        <w:rPr>
          <w:rFonts w:hint="eastAsia"/>
          <w:sz w:val="24"/>
        </w:rPr>
        <w:t>过微信</w:t>
      </w:r>
      <w:r w:rsidRPr="00A60AD6">
        <w:rPr>
          <w:sz w:val="24"/>
        </w:rPr>
        <w:t>进入微信</w:t>
      </w:r>
      <w:proofErr w:type="gramEnd"/>
      <w:r w:rsidRPr="00A60AD6">
        <w:rPr>
          <w:sz w:val="24"/>
        </w:rPr>
        <w:t>绑定页面</w:t>
      </w:r>
    </w:p>
    <w:p w:rsidR="00A60AD6" w:rsidRPr="00A60AD6" w:rsidRDefault="00A60AD6" w:rsidP="009212CF">
      <w:pPr>
        <w:ind w:firstLineChars="200" w:firstLine="480"/>
        <w:rPr>
          <w:sz w:val="24"/>
        </w:rPr>
      </w:pPr>
      <w:r w:rsidRPr="00A60AD6">
        <w:rPr>
          <w:sz w:val="24"/>
        </w:rPr>
        <w:t>如果已经绑定过</w:t>
      </w:r>
      <w:r w:rsidRPr="00A60AD6">
        <w:rPr>
          <w:rFonts w:hint="eastAsia"/>
          <w:sz w:val="24"/>
        </w:rPr>
        <w:t>，</w:t>
      </w:r>
      <w:r w:rsidRPr="00A60AD6">
        <w:rPr>
          <w:sz w:val="24"/>
        </w:rPr>
        <w:t>直接进入后台首页</w:t>
      </w:r>
      <w:r w:rsidRPr="00A60AD6">
        <w:rPr>
          <w:rFonts w:hint="eastAsia"/>
          <w:sz w:val="24"/>
        </w:rPr>
        <w:t>。</w:t>
      </w:r>
    </w:p>
    <w:p w:rsidR="00A60AD6" w:rsidRDefault="00A60AD6" w:rsidP="00A60AD6">
      <w:pPr>
        <w:pStyle w:val="4"/>
      </w:pPr>
      <w:bookmarkStart w:id="54" w:name="_Toc531434806"/>
      <w:r>
        <w:rPr>
          <w:rFonts w:hint="eastAsia"/>
        </w:rPr>
        <w:t>业务流程</w:t>
      </w:r>
      <w:bookmarkEnd w:id="54"/>
    </w:p>
    <w:p w:rsidR="00A60AD6" w:rsidRPr="00A60AD6" w:rsidRDefault="00A60AD6" w:rsidP="009212CF">
      <w:pPr>
        <w:ind w:firstLineChars="200" w:firstLine="480"/>
        <w:rPr>
          <w:sz w:val="24"/>
        </w:rPr>
      </w:pPr>
      <w:r w:rsidRPr="00A60AD6">
        <w:rPr>
          <w:sz w:val="24"/>
        </w:rPr>
        <w:t>登录成功之后</w:t>
      </w:r>
      <w:r w:rsidRPr="00A60AD6">
        <w:rPr>
          <w:rFonts w:hint="eastAsia"/>
          <w:sz w:val="24"/>
        </w:rPr>
        <w:t>，如果没有绑定</w:t>
      </w:r>
      <w:proofErr w:type="gramStart"/>
      <w:r w:rsidRPr="00A60AD6">
        <w:rPr>
          <w:rFonts w:hint="eastAsia"/>
          <w:sz w:val="24"/>
        </w:rPr>
        <w:t>过微信</w:t>
      </w:r>
      <w:r w:rsidRPr="00A60AD6">
        <w:rPr>
          <w:sz w:val="24"/>
        </w:rPr>
        <w:t>进入微信</w:t>
      </w:r>
      <w:proofErr w:type="gramEnd"/>
      <w:r w:rsidRPr="00A60AD6">
        <w:rPr>
          <w:sz w:val="24"/>
        </w:rPr>
        <w:t>绑定页面</w:t>
      </w:r>
    </w:p>
    <w:p w:rsidR="00A60AD6" w:rsidRPr="00A60AD6" w:rsidRDefault="00A60AD6" w:rsidP="009212CF">
      <w:pPr>
        <w:ind w:firstLineChars="200" w:firstLine="480"/>
        <w:rPr>
          <w:sz w:val="24"/>
        </w:rPr>
      </w:pPr>
      <w:r w:rsidRPr="00A60AD6">
        <w:rPr>
          <w:sz w:val="24"/>
        </w:rPr>
        <w:t>如果已经绑定过</w:t>
      </w:r>
      <w:r w:rsidRPr="00A60AD6">
        <w:rPr>
          <w:rFonts w:hint="eastAsia"/>
          <w:sz w:val="24"/>
        </w:rPr>
        <w:t>，</w:t>
      </w:r>
      <w:r w:rsidRPr="00A60AD6">
        <w:rPr>
          <w:sz w:val="24"/>
        </w:rPr>
        <w:t>直接进入后台首页</w:t>
      </w:r>
      <w:r w:rsidRPr="00A60AD6">
        <w:rPr>
          <w:rFonts w:hint="eastAsia"/>
          <w:sz w:val="24"/>
        </w:rPr>
        <w:t>。</w:t>
      </w:r>
    </w:p>
    <w:p w:rsidR="00A60AD6" w:rsidRDefault="00A60AD6" w:rsidP="00A60AD6">
      <w:pPr>
        <w:pStyle w:val="4"/>
      </w:pPr>
      <w:bookmarkStart w:id="55" w:name="_Toc531434807"/>
      <w:r>
        <w:rPr>
          <w:rFonts w:hint="eastAsia"/>
        </w:rPr>
        <w:t>界面原型</w:t>
      </w:r>
      <w:bookmarkEnd w:id="55"/>
    </w:p>
    <w:p w:rsidR="00A60AD6" w:rsidRPr="00A60AD6" w:rsidRDefault="00A60AD6" w:rsidP="009212CF">
      <w:pPr>
        <w:ind w:left="550"/>
        <w:jc w:val="center"/>
      </w:pPr>
      <w:r>
        <w:rPr>
          <w:noProof/>
        </w:rPr>
        <w:drawing>
          <wp:inline distT="0" distB="0" distL="0" distR="0" wp14:anchorId="22454DC5" wp14:editId="46FD550D">
            <wp:extent cx="2278380" cy="42529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9985" cy="4274635"/>
                    </a:xfrm>
                    <a:prstGeom prst="rect">
                      <a:avLst/>
                    </a:prstGeom>
                  </pic:spPr>
                </pic:pic>
              </a:graphicData>
            </a:graphic>
          </wp:inline>
        </w:drawing>
      </w:r>
    </w:p>
    <w:p w:rsidR="00F84056" w:rsidRDefault="00F84056" w:rsidP="009F4667">
      <w:pPr>
        <w:pStyle w:val="30"/>
      </w:pPr>
      <w:r>
        <w:rPr>
          <w:rFonts w:hint="eastAsia"/>
        </w:rPr>
        <w:lastRenderedPageBreak/>
        <w:t xml:space="preserve"> </w:t>
      </w:r>
      <w:bookmarkStart w:id="56" w:name="_Toc531434808"/>
      <w:bookmarkStart w:id="57" w:name="_Toc5961208"/>
      <w:r>
        <w:t>忘记密码</w:t>
      </w:r>
      <w:bookmarkEnd w:id="56"/>
      <w:bookmarkEnd w:id="57"/>
    </w:p>
    <w:p w:rsidR="00F84056" w:rsidRDefault="00F84056" w:rsidP="009F4667">
      <w:pPr>
        <w:pStyle w:val="4"/>
        <w:jc w:val="left"/>
      </w:pPr>
      <w:bookmarkStart w:id="58" w:name="_Toc531434809"/>
      <w:r>
        <w:rPr>
          <w:rFonts w:hint="eastAsia"/>
        </w:rPr>
        <w:t>业务描述</w:t>
      </w:r>
      <w:bookmarkEnd w:id="58"/>
    </w:p>
    <w:p w:rsidR="009F4667" w:rsidRPr="009F4667" w:rsidRDefault="009F4667" w:rsidP="009212CF">
      <w:pPr>
        <w:ind w:firstLineChars="200" w:firstLine="480"/>
        <w:rPr>
          <w:sz w:val="24"/>
        </w:rPr>
      </w:pPr>
      <w:r w:rsidRPr="009F4667">
        <w:rPr>
          <w:rFonts w:hint="eastAsia"/>
          <w:sz w:val="24"/>
        </w:rPr>
        <w:t>点击忘记密码，需要填写，手机号，身份证号进行验证，如果成功，那么弹出重新设置密码的页面。</w:t>
      </w:r>
    </w:p>
    <w:p w:rsidR="00F84056" w:rsidRDefault="009F4667" w:rsidP="009F4667">
      <w:pPr>
        <w:pStyle w:val="4"/>
      </w:pPr>
      <w:bookmarkStart w:id="59" w:name="_Toc531434810"/>
      <w:r>
        <w:rPr>
          <w:rFonts w:hint="eastAsia"/>
        </w:rPr>
        <w:t>业务流程</w:t>
      </w:r>
      <w:bookmarkEnd w:id="59"/>
    </w:p>
    <w:p w:rsidR="009F4667" w:rsidRPr="009F4667" w:rsidRDefault="009F4667" w:rsidP="009212CF">
      <w:pPr>
        <w:ind w:firstLineChars="200" w:firstLine="480"/>
        <w:rPr>
          <w:sz w:val="24"/>
        </w:rPr>
      </w:pPr>
      <w:r w:rsidRPr="009F4667">
        <w:rPr>
          <w:rFonts w:hint="eastAsia"/>
          <w:sz w:val="24"/>
        </w:rPr>
        <w:t>输入注册时手机号，身份证号。</w:t>
      </w:r>
    </w:p>
    <w:p w:rsidR="009F4667" w:rsidRPr="009F4667" w:rsidRDefault="009F4667" w:rsidP="009212CF">
      <w:pPr>
        <w:ind w:firstLineChars="200" w:firstLine="480"/>
        <w:rPr>
          <w:sz w:val="24"/>
        </w:rPr>
      </w:pPr>
      <w:r w:rsidRPr="009F4667">
        <w:rPr>
          <w:sz w:val="24"/>
        </w:rPr>
        <w:t>验证输入信息是否正确</w:t>
      </w:r>
      <w:r w:rsidRPr="009F4667">
        <w:rPr>
          <w:rFonts w:hint="eastAsia"/>
          <w:sz w:val="24"/>
        </w:rPr>
        <w:t>。</w:t>
      </w:r>
    </w:p>
    <w:p w:rsidR="009F4667" w:rsidRPr="009F4667" w:rsidRDefault="009F4667" w:rsidP="009212CF">
      <w:pPr>
        <w:ind w:firstLineChars="200" w:firstLine="480"/>
        <w:rPr>
          <w:sz w:val="24"/>
        </w:rPr>
      </w:pPr>
      <w:r w:rsidRPr="009F4667">
        <w:rPr>
          <w:sz w:val="24"/>
        </w:rPr>
        <w:t>验证通过点击下一步</w:t>
      </w:r>
      <w:r w:rsidRPr="009F4667">
        <w:rPr>
          <w:rFonts w:hint="eastAsia"/>
          <w:sz w:val="24"/>
        </w:rPr>
        <w:t>，</w:t>
      </w:r>
      <w:r w:rsidRPr="009F4667">
        <w:rPr>
          <w:sz w:val="24"/>
        </w:rPr>
        <w:t>进入重新填写密码界面</w:t>
      </w:r>
      <w:r w:rsidRPr="009F4667">
        <w:rPr>
          <w:rFonts w:hint="eastAsia"/>
          <w:sz w:val="24"/>
        </w:rPr>
        <w:t>。</w:t>
      </w:r>
    </w:p>
    <w:p w:rsidR="009F4667" w:rsidRPr="009F4667" w:rsidRDefault="009F4667" w:rsidP="009212CF">
      <w:pPr>
        <w:ind w:firstLineChars="200" w:firstLine="480"/>
        <w:rPr>
          <w:sz w:val="24"/>
        </w:rPr>
      </w:pPr>
      <w:r w:rsidRPr="009F4667">
        <w:rPr>
          <w:sz w:val="24"/>
        </w:rPr>
        <w:t>设置密码成功去登录</w:t>
      </w:r>
      <w:r w:rsidRPr="009F4667">
        <w:rPr>
          <w:rFonts w:hint="eastAsia"/>
          <w:sz w:val="24"/>
        </w:rPr>
        <w:t>。</w:t>
      </w:r>
    </w:p>
    <w:p w:rsidR="009F4667" w:rsidRPr="009F4667" w:rsidRDefault="009F4667" w:rsidP="009F4667">
      <w:pPr>
        <w:pStyle w:val="4"/>
      </w:pPr>
      <w:bookmarkStart w:id="60" w:name="_Toc531434811"/>
      <w:r>
        <w:rPr>
          <w:rFonts w:hint="eastAsia"/>
        </w:rPr>
        <w:lastRenderedPageBreak/>
        <w:t>界面原型</w:t>
      </w:r>
      <w:bookmarkEnd w:id="60"/>
    </w:p>
    <w:p w:rsidR="00CB1E6F" w:rsidRDefault="00073554" w:rsidP="009F4667">
      <w:pPr>
        <w:pStyle w:val="21"/>
        <w:jc w:val="left"/>
        <w:rPr>
          <w:rFonts w:ascii="Times New Roman" w:hAnsi="Times New Roman"/>
        </w:rPr>
      </w:pPr>
      <w:bookmarkStart w:id="61" w:name="_Toc531434812"/>
      <w:bookmarkStart w:id="62" w:name="_Toc5961209"/>
      <w:r>
        <w:rPr>
          <w:rFonts w:ascii="Times New Roman" w:hAnsi="Times New Roman" w:hint="eastAsia"/>
        </w:rPr>
        <w:t>首页</w:t>
      </w:r>
      <w:bookmarkEnd w:id="61"/>
      <w:bookmarkEnd w:id="62"/>
    </w:p>
    <w:p w:rsidR="00F62ED5" w:rsidRDefault="007F1656" w:rsidP="009212CF">
      <w:pPr>
        <w:jc w:val="center"/>
      </w:pPr>
      <w:r>
        <w:rPr>
          <w:noProof/>
        </w:rPr>
        <w:drawing>
          <wp:inline distT="0" distB="0" distL="0" distR="0" wp14:anchorId="164023F6" wp14:editId="3175FA44">
            <wp:extent cx="2167156" cy="3825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8298" cy="3880208"/>
                    </a:xfrm>
                    <a:prstGeom prst="rect">
                      <a:avLst/>
                    </a:prstGeom>
                  </pic:spPr>
                </pic:pic>
              </a:graphicData>
            </a:graphic>
          </wp:inline>
        </w:drawing>
      </w:r>
    </w:p>
    <w:p w:rsidR="007F1656" w:rsidRPr="007F1656" w:rsidRDefault="007F1656" w:rsidP="00F62ED5"/>
    <w:p w:rsidR="007F1656" w:rsidRDefault="007F1656" w:rsidP="009212CF">
      <w:pPr>
        <w:ind w:firstLineChars="200" w:firstLine="480"/>
        <w:rPr>
          <w:sz w:val="24"/>
        </w:rPr>
      </w:pPr>
      <w:proofErr w:type="gramStart"/>
      <w:r>
        <w:rPr>
          <w:sz w:val="24"/>
        </w:rPr>
        <w:t>一</w:t>
      </w:r>
      <w:proofErr w:type="gramEnd"/>
      <w:r>
        <w:rPr>
          <w:rFonts w:hint="eastAsia"/>
          <w:sz w:val="24"/>
        </w:rPr>
        <w:t>：</w:t>
      </w:r>
      <w:r w:rsidRPr="00FE1E83">
        <w:rPr>
          <w:sz w:val="24"/>
        </w:rPr>
        <w:t>开始搜索</w:t>
      </w:r>
      <w:r w:rsidRPr="00FE1E83">
        <w:rPr>
          <w:rFonts w:hint="eastAsia"/>
          <w:sz w:val="24"/>
        </w:rPr>
        <w:t>，</w:t>
      </w:r>
      <w:r w:rsidRPr="00FE1E83">
        <w:rPr>
          <w:sz w:val="24"/>
        </w:rPr>
        <w:t>必须要选择一个才可以点击</w:t>
      </w:r>
      <w:r w:rsidRPr="00FE1E83">
        <w:rPr>
          <w:rFonts w:hint="eastAsia"/>
          <w:sz w:val="24"/>
        </w:rPr>
        <w:t>。</w:t>
      </w:r>
    </w:p>
    <w:p w:rsidR="007F1656" w:rsidRPr="007F1656" w:rsidRDefault="007F1656" w:rsidP="009212CF">
      <w:pPr>
        <w:ind w:firstLineChars="200" w:firstLine="480"/>
        <w:rPr>
          <w:sz w:val="24"/>
        </w:rPr>
      </w:pPr>
      <w:r>
        <w:rPr>
          <w:rFonts w:hint="eastAsia"/>
          <w:sz w:val="24"/>
        </w:rPr>
        <w:t>二</w:t>
      </w:r>
      <w:r w:rsidRPr="007F1656">
        <w:rPr>
          <w:rFonts w:hint="eastAsia"/>
          <w:sz w:val="24"/>
        </w:rPr>
        <w:t>：开始搜索下面，填四个城市图片，点击进去跳转到对应的城市列表</w:t>
      </w:r>
    </w:p>
    <w:p w:rsidR="007F1656" w:rsidRPr="007F1656" w:rsidRDefault="007F1656" w:rsidP="009212CF">
      <w:pPr>
        <w:ind w:firstLineChars="200" w:firstLine="480"/>
        <w:rPr>
          <w:sz w:val="24"/>
        </w:rPr>
      </w:pPr>
      <w:r w:rsidRPr="007F1656">
        <w:rPr>
          <w:sz w:val="24"/>
        </w:rPr>
        <w:t>三</w:t>
      </w:r>
      <w:r w:rsidRPr="007F1656">
        <w:rPr>
          <w:rFonts w:hint="eastAsia"/>
          <w:sz w:val="24"/>
        </w:rPr>
        <w:t>：</w:t>
      </w:r>
      <w:r w:rsidRPr="007F1656">
        <w:rPr>
          <w:rFonts w:hint="eastAsia"/>
          <w:sz w:val="24"/>
        </w:rPr>
        <w:t xml:space="preserve"> </w:t>
      </w:r>
      <w:r w:rsidRPr="007F1656">
        <w:rPr>
          <w:rFonts w:hint="eastAsia"/>
          <w:sz w:val="24"/>
        </w:rPr>
        <w:t>点击</w:t>
      </w:r>
      <w:r w:rsidRPr="007F1656">
        <w:rPr>
          <w:rFonts w:hint="eastAsia"/>
          <w:sz w:val="24"/>
        </w:rPr>
        <w:t>"</w:t>
      </w:r>
      <w:r w:rsidRPr="007F1656">
        <w:rPr>
          <w:rFonts w:hint="eastAsia"/>
          <w:sz w:val="24"/>
        </w:rPr>
        <w:t>开始搜索</w:t>
      </w:r>
      <w:r w:rsidRPr="007F1656">
        <w:rPr>
          <w:rFonts w:hint="eastAsia"/>
          <w:sz w:val="24"/>
        </w:rPr>
        <w:t>"</w:t>
      </w:r>
      <w:r w:rsidRPr="007F1656">
        <w:rPr>
          <w:rFonts w:hint="eastAsia"/>
          <w:sz w:val="24"/>
        </w:rPr>
        <w:t>之后跳转到酒店列表</w:t>
      </w:r>
      <w:r w:rsidRPr="007F1656">
        <w:rPr>
          <w:rFonts w:hint="eastAsia"/>
          <w:sz w:val="24"/>
        </w:rPr>
        <w:t>.</w:t>
      </w:r>
      <w:r w:rsidRPr="007F1656">
        <w:rPr>
          <w:rFonts w:hint="eastAsia"/>
          <w:sz w:val="24"/>
        </w:rPr>
        <w:t>。</w:t>
      </w:r>
    </w:p>
    <w:p w:rsidR="007F1656" w:rsidRPr="007F1656" w:rsidRDefault="007F1656" w:rsidP="009212CF">
      <w:pPr>
        <w:ind w:firstLineChars="200" w:firstLine="480"/>
        <w:rPr>
          <w:sz w:val="24"/>
        </w:rPr>
      </w:pPr>
      <w:r w:rsidRPr="007F1656">
        <w:rPr>
          <w:rFonts w:hint="eastAsia"/>
          <w:sz w:val="24"/>
        </w:rPr>
        <w:t>四：</w:t>
      </w:r>
      <w:r w:rsidRPr="007F1656">
        <w:rPr>
          <w:rFonts w:hint="eastAsia"/>
          <w:sz w:val="24"/>
        </w:rPr>
        <w:t xml:space="preserve"> </w:t>
      </w:r>
      <w:r w:rsidRPr="007F1656">
        <w:rPr>
          <w:rFonts w:hint="eastAsia"/>
          <w:sz w:val="24"/>
        </w:rPr>
        <w:t>选择日期。入住日期和离店日期都必须要选，成功之后返回到首页日期选择栏这里。</w:t>
      </w:r>
    </w:p>
    <w:p w:rsidR="007F1656" w:rsidRPr="007F1656" w:rsidRDefault="007F1656" w:rsidP="009212CF">
      <w:pPr>
        <w:ind w:firstLineChars="200" w:firstLine="480"/>
        <w:rPr>
          <w:sz w:val="24"/>
        </w:rPr>
      </w:pPr>
      <w:r w:rsidRPr="007F1656">
        <w:rPr>
          <w:rFonts w:hint="eastAsia"/>
          <w:sz w:val="24"/>
        </w:rPr>
        <w:t>五：</w:t>
      </w:r>
      <w:r w:rsidRPr="007F1656">
        <w:rPr>
          <w:rFonts w:hint="eastAsia"/>
          <w:sz w:val="24"/>
        </w:rPr>
        <w:t xml:space="preserve"> </w:t>
      </w:r>
      <w:r w:rsidRPr="007F1656">
        <w:rPr>
          <w:rFonts w:hint="eastAsia"/>
          <w:sz w:val="24"/>
        </w:rPr>
        <w:t>选择完地址，时间，搜索的内容，选择的星级，状态都返回首页</w:t>
      </w:r>
    </w:p>
    <w:p w:rsidR="007F1656" w:rsidRPr="007F1656" w:rsidRDefault="007F1656" w:rsidP="00F62ED5"/>
    <w:p w:rsidR="00FE1E83" w:rsidRPr="007F1656" w:rsidRDefault="00FE1E83" w:rsidP="00F62ED5"/>
    <w:p w:rsidR="006456B7" w:rsidRDefault="004F6C86">
      <w:pPr>
        <w:pStyle w:val="30"/>
      </w:pPr>
      <w:bookmarkStart w:id="63" w:name="_Toc5961210"/>
      <w:r>
        <w:rPr>
          <w:rFonts w:hint="eastAsia"/>
        </w:rPr>
        <w:lastRenderedPageBreak/>
        <w:t>选择地址</w:t>
      </w:r>
      <w:bookmarkEnd w:id="63"/>
    </w:p>
    <w:p w:rsidR="006456B7" w:rsidRDefault="006456B7" w:rsidP="006456B7">
      <w:pPr>
        <w:pStyle w:val="4"/>
        <w:jc w:val="left"/>
      </w:pPr>
      <w:bookmarkStart w:id="64" w:name="_Toc531434814"/>
      <w:r>
        <w:rPr>
          <w:rFonts w:hint="eastAsia"/>
        </w:rPr>
        <w:t>业务描述</w:t>
      </w:r>
      <w:bookmarkEnd w:id="64"/>
    </w:p>
    <w:p w:rsidR="006456B7" w:rsidRPr="00C77858" w:rsidRDefault="004F6C86" w:rsidP="009212CF">
      <w:pPr>
        <w:ind w:firstLineChars="200" w:firstLine="480"/>
        <w:rPr>
          <w:sz w:val="24"/>
        </w:rPr>
      </w:pPr>
      <w:r>
        <w:rPr>
          <w:rFonts w:hint="eastAsia"/>
          <w:sz w:val="24"/>
        </w:rPr>
        <w:t>点击地址栏，选择城市。选择之后返回首页。</w:t>
      </w:r>
    </w:p>
    <w:p w:rsidR="006456B7" w:rsidRDefault="006456B7" w:rsidP="006456B7">
      <w:pPr>
        <w:pStyle w:val="4"/>
      </w:pPr>
      <w:bookmarkStart w:id="65" w:name="_Toc531434815"/>
      <w:r>
        <w:t>业务流程</w:t>
      </w:r>
      <w:bookmarkEnd w:id="65"/>
    </w:p>
    <w:p w:rsidR="006456B7" w:rsidRPr="00C77858" w:rsidRDefault="004F6C86" w:rsidP="009212CF">
      <w:pPr>
        <w:ind w:firstLineChars="200" w:firstLine="480"/>
        <w:rPr>
          <w:sz w:val="24"/>
        </w:rPr>
      </w:pPr>
      <w:r>
        <w:rPr>
          <w:rFonts w:hint="eastAsia"/>
          <w:sz w:val="24"/>
        </w:rPr>
        <w:t>选择地址栏，</w:t>
      </w:r>
      <w:r w:rsidR="0037593B">
        <w:rPr>
          <w:rFonts w:hint="eastAsia"/>
          <w:sz w:val="24"/>
        </w:rPr>
        <w:t>然后返回首页。</w:t>
      </w:r>
    </w:p>
    <w:p w:rsidR="006456B7" w:rsidRDefault="006456B7" w:rsidP="006456B7">
      <w:pPr>
        <w:pStyle w:val="4"/>
        <w:jc w:val="left"/>
      </w:pPr>
      <w:bookmarkStart w:id="66" w:name="_Toc531434816"/>
      <w:r>
        <w:rPr>
          <w:rFonts w:hint="eastAsia"/>
        </w:rPr>
        <w:t>界面原型</w:t>
      </w:r>
      <w:bookmarkEnd w:id="66"/>
    </w:p>
    <w:p w:rsidR="004F6C86" w:rsidRPr="004F6C86" w:rsidRDefault="00201954" w:rsidP="009212CF">
      <w:pPr>
        <w:ind w:left="700"/>
        <w:jc w:val="center"/>
      </w:pPr>
      <w:r>
        <w:rPr>
          <w:noProof/>
        </w:rPr>
        <w:drawing>
          <wp:inline distT="0" distB="0" distL="0" distR="0" wp14:anchorId="4C76E391" wp14:editId="479B6070">
            <wp:extent cx="2343407" cy="4617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457" cy="4635553"/>
                    </a:xfrm>
                    <a:prstGeom prst="rect">
                      <a:avLst/>
                    </a:prstGeom>
                  </pic:spPr>
                </pic:pic>
              </a:graphicData>
            </a:graphic>
          </wp:inline>
        </w:drawing>
      </w:r>
    </w:p>
    <w:p w:rsidR="00CB1E6F" w:rsidRDefault="0037593B" w:rsidP="009F4667">
      <w:pPr>
        <w:pStyle w:val="30"/>
        <w:ind w:left="851" w:hanging="851"/>
        <w:jc w:val="left"/>
        <w:rPr>
          <w:rFonts w:ascii="Times New Roman" w:hAnsi="Times New Roman"/>
        </w:rPr>
      </w:pPr>
      <w:bookmarkStart w:id="67" w:name="_Toc5961211"/>
      <w:r>
        <w:rPr>
          <w:rFonts w:ascii="Times New Roman" w:hAnsi="Times New Roman" w:hint="eastAsia"/>
        </w:rPr>
        <w:lastRenderedPageBreak/>
        <w:t>选择日期</w:t>
      </w:r>
      <w:bookmarkEnd w:id="67"/>
    </w:p>
    <w:p w:rsidR="00CB1E6F" w:rsidRDefault="0037593B" w:rsidP="009F4667">
      <w:pPr>
        <w:pStyle w:val="4"/>
        <w:jc w:val="left"/>
      </w:pPr>
      <w:r>
        <w:rPr>
          <w:rFonts w:hint="eastAsia"/>
        </w:rPr>
        <w:t>业务描述</w:t>
      </w:r>
    </w:p>
    <w:p w:rsidR="0037593B" w:rsidRPr="0037593B" w:rsidRDefault="0037593B" w:rsidP="009212CF">
      <w:pPr>
        <w:ind w:firstLineChars="200" w:firstLine="480"/>
        <w:rPr>
          <w:sz w:val="24"/>
        </w:rPr>
      </w:pPr>
      <w:r w:rsidRPr="0037593B">
        <w:rPr>
          <w:sz w:val="24"/>
        </w:rPr>
        <w:t>点击首页的日期</w:t>
      </w:r>
      <w:r w:rsidRPr="0037593B">
        <w:rPr>
          <w:rFonts w:hint="eastAsia"/>
          <w:sz w:val="24"/>
        </w:rPr>
        <w:t>，</w:t>
      </w:r>
      <w:r w:rsidRPr="0037593B">
        <w:rPr>
          <w:sz w:val="24"/>
        </w:rPr>
        <w:t>跳转到选择日期界面</w:t>
      </w:r>
      <w:r w:rsidRPr="0037593B">
        <w:rPr>
          <w:rFonts w:hint="eastAsia"/>
          <w:sz w:val="24"/>
        </w:rPr>
        <w:t>，</w:t>
      </w:r>
      <w:r w:rsidRPr="0037593B">
        <w:rPr>
          <w:sz w:val="24"/>
        </w:rPr>
        <w:t>进行入住时间的选择</w:t>
      </w:r>
      <w:r w:rsidRPr="0037593B">
        <w:rPr>
          <w:rFonts w:hint="eastAsia"/>
          <w:sz w:val="24"/>
        </w:rPr>
        <w:t>。</w:t>
      </w:r>
    </w:p>
    <w:p w:rsidR="0037593B" w:rsidRDefault="0037593B" w:rsidP="0037593B">
      <w:pPr>
        <w:pStyle w:val="4"/>
      </w:pPr>
      <w:r>
        <w:t>业务流程</w:t>
      </w:r>
    </w:p>
    <w:p w:rsidR="0037593B" w:rsidRPr="0037593B" w:rsidRDefault="0037593B" w:rsidP="009212CF">
      <w:pPr>
        <w:ind w:firstLineChars="200" w:firstLine="480"/>
        <w:rPr>
          <w:sz w:val="24"/>
        </w:rPr>
      </w:pPr>
      <w:r w:rsidRPr="0037593B">
        <w:rPr>
          <w:rFonts w:hint="eastAsia"/>
          <w:sz w:val="24"/>
        </w:rPr>
        <w:t>选择入住时间</w:t>
      </w:r>
    </w:p>
    <w:p w:rsidR="0037593B" w:rsidRDefault="0037593B" w:rsidP="009212CF">
      <w:pPr>
        <w:ind w:firstLineChars="200" w:firstLine="480"/>
        <w:rPr>
          <w:sz w:val="24"/>
        </w:rPr>
      </w:pPr>
      <w:r w:rsidRPr="0037593B">
        <w:rPr>
          <w:sz w:val="24"/>
        </w:rPr>
        <w:t>选择离店时间</w:t>
      </w:r>
    </w:p>
    <w:p w:rsidR="00201954" w:rsidRPr="0037593B" w:rsidRDefault="00201954" w:rsidP="009212CF">
      <w:pPr>
        <w:ind w:firstLineChars="200" w:firstLine="480"/>
        <w:rPr>
          <w:sz w:val="24"/>
        </w:rPr>
      </w:pPr>
      <w:r w:rsidRPr="0037593B">
        <w:rPr>
          <w:rFonts w:hint="eastAsia"/>
          <w:sz w:val="24"/>
        </w:rPr>
        <w:t>选择入住时间</w:t>
      </w:r>
    </w:p>
    <w:p w:rsidR="00201954" w:rsidRPr="0037593B" w:rsidRDefault="00201954" w:rsidP="009212CF">
      <w:pPr>
        <w:ind w:firstLineChars="200" w:firstLine="480"/>
        <w:rPr>
          <w:sz w:val="24"/>
        </w:rPr>
      </w:pPr>
      <w:r w:rsidRPr="0037593B">
        <w:rPr>
          <w:sz w:val="24"/>
        </w:rPr>
        <w:t>选择离店时间</w:t>
      </w:r>
    </w:p>
    <w:p w:rsidR="00201954" w:rsidRPr="0037593B" w:rsidRDefault="00201954" w:rsidP="00201954">
      <w:pPr>
        <w:pStyle w:val="afe"/>
        <w:ind w:left="1009" w:firstLineChars="0" w:firstLine="0"/>
        <w:rPr>
          <w:sz w:val="24"/>
        </w:rPr>
      </w:pPr>
    </w:p>
    <w:p w:rsidR="0037593B" w:rsidRDefault="0037593B" w:rsidP="0037593B">
      <w:pPr>
        <w:pStyle w:val="4"/>
      </w:pPr>
      <w:r>
        <w:rPr>
          <w:rFonts w:hint="eastAsia"/>
        </w:rPr>
        <w:t>原型界面</w:t>
      </w:r>
    </w:p>
    <w:bookmarkEnd w:id="4"/>
    <w:p w:rsidR="0037593B" w:rsidRPr="0037593B" w:rsidRDefault="00201954" w:rsidP="009212CF">
      <w:pPr>
        <w:jc w:val="center"/>
      </w:pPr>
      <w:r>
        <w:rPr>
          <w:noProof/>
        </w:rPr>
        <w:drawing>
          <wp:inline distT="0" distB="0" distL="0" distR="0" wp14:anchorId="20FAB509" wp14:editId="40A6EFCB">
            <wp:extent cx="2330012" cy="3970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1465" cy="3989534"/>
                    </a:xfrm>
                    <a:prstGeom prst="rect">
                      <a:avLst/>
                    </a:prstGeom>
                  </pic:spPr>
                </pic:pic>
              </a:graphicData>
            </a:graphic>
          </wp:inline>
        </w:drawing>
      </w:r>
    </w:p>
    <w:p w:rsidR="00201954" w:rsidRDefault="00201954" w:rsidP="00201954">
      <w:pPr>
        <w:pStyle w:val="30"/>
        <w:ind w:left="851" w:hanging="851"/>
        <w:jc w:val="left"/>
        <w:rPr>
          <w:rFonts w:ascii="Times New Roman" w:hAnsi="Times New Roman"/>
        </w:rPr>
      </w:pPr>
      <w:bookmarkStart w:id="68" w:name="_Toc5961212"/>
      <w:r>
        <w:rPr>
          <w:rFonts w:ascii="Times New Roman" w:hAnsi="Times New Roman" w:hint="eastAsia"/>
        </w:rPr>
        <w:lastRenderedPageBreak/>
        <w:t>搜索</w:t>
      </w:r>
      <w:bookmarkEnd w:id="68"/>
    </w:p>
    <w:p w:rsidR="00201954" w:rsidRDefault="00201954" w:rsidP="00201954">
      <w:pPr>
        <w:pStyle w:val="4"/>
        <w:jc w:val="left"/>
      </w:pPr>
      <w:r>
        <w:rPr>
          <w:rFonts w:hint="eastAsia"/>
        </w:rPr>
        <w:t>业务描述</w:t>
      </w:r>
    </w:p>
    <w:p w:rsidR="00201954" w:rsidRPr="0037593B" w:rsidRDefault="00201954" w:rsidP="009212CF">
      <w:pPr>
        <w:ind w:firstLineChars="200" w:firstLine="480"/>
        <w:rPr>
          <w:sz w:val="24"/>
        </w:rPr>
      </w:pPr>
      <w:r w:rsidRPr="0037593B">
        <w:rPr>
          <w:sz w:val="24"/>
        </w:rPr>
        <w:t>点击首页的</w:t>
      </w:r>
      <w:r>
        <w:rPr>
          <w:rFonts w:hint="eastAsia"/>
          <w:sz w:val="24"/>
        </w:rPr>
        <w:t>搜索</w:t>
      </w:r>
      <w:r w:rsidRPr="0037593B">
        <w:rPr>
          <w:rFonts w:hint="eastAsia"/>
          <w:sz w:val="24"/>
        </w:rPr>
        <w:t>，</w:t>
      </w:r>
      <w:r w:rsidRPr="0037593B">
        <w:rPr>
          <w:sz w:val="24"/>
        </w:rPr>
        <w:t>跳转到选择</w:t>
      </w:r>
      <w:r>
        <w:rPr>
          <w:rFonts w:hint="eastAsia"/>
          <w:sz w:val="24"/>
        </w:rPr>
        <w:t>搜索</w:t>
      </w:r>
      <w:r w:rsidRPr="0037593B">
        <w:rPr>
          <w:sz w:val="24"/>
        </w:rPr>
        <w:t>界面</w:t>
      </w:r>
      <w:r w:rsidRPr="0037593B">
        <w:rPr>
          <w:rFonts w:hint="eastAsia"/>
          <w:sz w:val="24"/>
        </w:rPr>
        <w:t>，</w:t>
      </w:r>
      <w:r>
        <w:rPr>
          <w:rFonts w:hint="eastAsia"/>
          <w:sz w:val="24"/>
        </w:rPr>
        <w:t>进行</w:t>
      </w:r>
      <w:r>
        <w:rPr>
          <w:sz w:val="24"/>
        </w:rPr>
        <w:t>筛选</w:t>
      </w:r>
    </w:p>
    <w:p w:rsidR="00201954" w:rsidRDefault="00201954" w:rsidP="00201954">
      <w:pPr>
        <w:pStyle w:val="4"/>
      </w:pPr>
      <w:r>
        <w:t>业务流程</w:t>
      </w:r>
    </w:p>
    <w:p w:rsidR="00201954" w:rsidRPr="00201954" w:rsidRDefault="00201954" w:rsidP="009212CF">
      <w:pPr>
        <w:ind w:firstLineChars="200" w:firstLine="480"/>
        <w:rPr>
          <w:sz w:val="24"/>
        </w:rPr>
      </w:pPr>
      <w:r w:rsidRPr="00201954">
        <w:rPr>
          <w:sz w:val="24"/>
        </w:rPr>
        <w:t>通过搜索进行酒店的筛选</w:t>
      </w:r>
      <w:r w:rsidRPr="00201954">
        <w:rPr>
          <w:rFonts w:hint="eastAsia"/>
          <w:sz w:val="24"/>
        </w:rPr>
        <w:t>。</w:t>
      </w:r>
    </w:p>
    <w:p w:rsidR="00201954" w:rsidRDefault="00201954" w:rsidP="00201954">
      <w:pPr>
        <w:pStyle w:val="4"/>
      </w:pPr>
      <w:r>
        <w:rPr>
          <w:rFonts w:hint="eastAsia"/>
        </w:rPr>
        <w:t>原型界面</w:t>
      </w:r>
    </w:p>
    <w:p w:rsidR="00201954" w:rsidRPr="00201954" w:rsidRDefault="00201954" w:rsidP="009212CF">
      <w:pPr>
        <w:jc w:val="center"/>
      </w:pPr>
      <w:r>
        <w:rPr>
          <w:noProof/>
        </w:rPr>
        <w:drawing>
          <wp:inline distT="0" distB="0" distL="0" distR="0" wp14:anchorId="27A82E9F" wp14:editId="0441697F">
            <wp:extent cx="2186940" cy="43338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2553" cy="4344997"/>
                    </a:xfrm>
                    <a:prstGeom prst="rect">
                      <a:avLst/>
                    </a:prstGeom>
                  </pic:spPr>
                </pic:pic>
              </a:graphicData>
            </a:graphic>
          </wp:inline>
        </w:drawing>
      </w:r>
    </w:p>
    <w:p w:rsidR="00201954" w:rsidRDefault="00201954" w:rsidP="00201954">
      <w:pPr>
        <w:pStyle w:val="30"/>
        <w:ind w:left="851" w:hanging="851"/>
        <w:jc w:val="left"/>
        <w:rPr>
          <w:rFonts w:ascii="Times New Roman" w:hAnsi="Times New Roman"/>
        </w:rPr>
      </w:pPr>
      <w:bookmarkStart w:id="69" w:name="_Toc5961213"/>
      <w:r>
        <w:rPr>
          <w:rFonts w:ascii="Times New Roman" w:hAnsi="Times New Roman" w:hint="eastAsia"/>
        </w:rPr>
        <w:lastRenderedPageBreak/>
        <w:t>价格筛选</w:t>
      </w:r>
      <w:bookmarkEnd w:id="69"/>
    </w:p>
    <w:p w:rsidR="00201954" w:rsidRDefault="00201954" w:rsidP="00201954">
      <w:pPr>
        <w:pStyle w:val="4"/>
        <w:jc w:val="left"/>
      </w:pPr>
      <w:r>
        <w:rPr>
          <w:rFonts w:hint="eastAsia"/>
        </w:rPr>
        <w:t>业务描述</w:t>
      </w:r>
    </w:p>
    <w:p w:rsidR="00201954" w:rsidRPr="0037593B" w:rsidRDefault="00201954" w:rsidP="009212CF">
      <w:pPr>
        <w:ind w:firstLineChars="200" w:firstLine="480"/>
        <w:rPr>
          <w:sz w:val="24"/>
        </w:rPr>
      </w:pPr>
      <w:r w:rsidRPr="0037593B">
        <w:rPr>
          <w:sz w:val="24"/>
        </w:rPr>
        <w:t>点击首页的</w:t>
      </w:r>
      <w:r>
        <w:rPr>
          <w:rFonts w:hint="eastAsia"/>
          <w:sz w:val="24"/>
        </w:rPr>
        <w:t>价格</w:t>
      </w:r>
      <w:r w:rsidRPr="0037593B">
        <w:rPr>
          <w:rFonts w:hint="eastAsia"/>
          <w:sz w:val="24"/>
        </w:rPr>
        <w:t>，</w:t>
      </w:r>
      <w:r>
        <w:rPr>
          <w:sz w:val="24"/>
        </w:rPr>
        <w:t>下面弹出价格选择的界面</w:t>
      </w:r>
      <w:r>
        <w:rPr>
          <w:rFonts w:hint="eastAsia"/>
          <w:sz w:val="24"/>
        </w:rPr>
        <w:t>。</w:t>
      </w:r>
      <w:r w:rsidRPr="0037593B">
        <w:rPr>
          <w:sz w:val="24"/>
        </w:rPr>
        <w:t xml:space="preserve"> </w:t>
      </w:r>
    </w:p>
    <w:p w:rsidR="00201954" w:rsidRDefault="00201954" w:rsidP="00201954">
      <w:pPr>
        <w:pStyle w:val="4"/>
      </w:pPr>
      <w:r>
        <w:t>业务流程</w:t>
      </w:r>
    </w:p>
    <w:p w:rsidR="00201954" w:rsidRPr="00201954" w:rsidRDefault="00201954" w:rsidP="009212CF">
      <w:pPr>
        <w:ind w:firstLineChars="200" w:firstLine="480"/>
        <w:rPr>
          <w:sz w:val="24"/>
        </w:rPr>
      </w:pPr>
      <w:r>
        <w:rPr>
          <w:rFonts w:hint="eastAsia"/>
          <w:sz w:val="24"/>
        </w:rPr>
        <w:t>通过</w:t>
      </w:r>
      <w:r>
        <w:rPr>
          <w:sz w:val="24"/>
        </w:rPr>
        <w:t>价格和星级进行筛选</w:t>
      </w:r>
      <w:r>
        <w:rPr>
          <w:rFonts w:hint="eastAsia"/>
          <w:sz w:val="24"/>
        </w:rPr>
        <w:t>。</w:t>
      </w:r>
    </w:p>
    <w:p w:rsidR="00201954" w:rsidRDefault="00201954" w:rsidP="00201954">
      <w:pPr>
        <w:pStyle w:val="4"/>
      </w:pPr>
      <w:r>
        <w:rPr>
          <w:rFonts w:hint="eastAsia"/>
        </w:rPr>
        <w:t>原型界面</w:t>
      </w:r>
    </w:p>
    <w:p w:rsidR="00201954" w:rsidRPr="00201954" w:rsidRDefault="00201954" w:rsidP="009212CF">
      <w:pPr>
        <w:jc w:val="center"/>
      </w:pPr>
      <w:r>
        <w:rPr>
          <w:noProof/>
        </w:rPr>
        <w:drawing>
          <wp:inline distT="0" distB="0" distL="0" distR="0" wp14:anchorId="7874886A" wp14:editId="53597B7B">
            <wp:extent cx="2230417" cy="47167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4625" cy="4746826"/>
                    </a:xfrm>
                    <a:prstGeom prst="rect">
                      <a:avLst/>
                    </a:prstGeom>
                  </pic:spPr>
                </pic:pic>
              </a:graphicData>
            </a:graphic>
          </wp:inline>
        </w:drawing>
      </w:r>
    </w:p>
    <w:p w:rsidR="00201954" w:rsidRPr="00201954" w:rsidRDefault="00201954" w:rsidP="00201954"/>
    <w:p w:rsidR="00201954" w:rsidRDefault="00201954">
      <w:pPr>
        <w:pStyle w:val="21"/>
      </w:pPr>
      <w:bookmarkStart w:id="70" w:name="_Toc5961214"/>
      <w:r>
        <w:lastRenderedPageBreak/>
        <w:t>酒店预订</w:t>
      </w:r>
      <w:bookmarkEnd w:id="70"/>
    </w:p>
    <w:p w:rsidR="00201954" w:rsidRDefault="00201954" w:rsidP="00201954">
      <w:pPr>
        <w:pStyle w:val="30"/>
      </w:pPr>
      <w:bookmarkStart w:id="71" w:name="_Toc5961215"/>
      <w:r>
        <w:rPr>
          <w:rFonts w:hint="eastAsia"/>
        </w:rPr>
        <w:t>选择酒店</w:t>
      </w:r>
      <w:bookmarkEnd w:id="71"/>
    </w:p>
    <w:p w:rsidR="00201954" w:rsidRDefault="00201954" w:rsidP="00201954">
      <w:pPr>
        <w:pStyle w:val="4"/>
        <w:jc w:val="left"/>
      </w:pPr>
      <w:r>
        <w:rPr>
          <w:rFonts w:hint="eastAsia"/>
        </w:rPr>
        <w:t>业务描述</w:t>
      </w:r>
    </w:p>
    <w:p w:rsidR="00FE1E83" w:rsidRPr="00FE1E83" w:rsidRDefault="00FE1E83" w:rsidP="009212CF">
      <w:pPr>
        <w:ind w:firstLineChars="200" w:firstLine="480"/>
        <w:rPr>
          <w:sz w:val="24"/>
        </w:rPr>
      </w:pPr>
      <w:r w:rsidRPr="00FE1E83">
        <w:rPr>
          <w:sz w:val="24"/>
        </w:rPr>
        <w:t>通过点击首页搜索进来酒店列表的显示</w:t>
      </w:r>
      <w:r w:rsidRPr="00FE1E83">
        <w:rPr>
          <w:rFonts w:hint="eastAsia"/>
          <w:sz w:val="24"/>
        </w:rPr>
        <w:t>。</w:t>
      </w:r>
      <w:r>
        <w:rPr>
          <w:rFonts w:hint="eastAsia"/>
          <w:sz w:val="24"/>
        </w:rPr>
        <w:t>默认是综合筛选。</w:t>
      </w:r>
    </w:p>
    <w:p w:rsidR="00201954" w:rsidRDefault="00201954" w:rsidP="00201954">
      <w:pPr>
        <w:pStyle w:val="4"/>
      </w:pPr>
      <w:r>
        <w:t>业务流程</w:t>
      </w:r>
    </w:p>
    <w:p w:rsidR="00FE1E83" w:rsidRPr="00FE1E83" w:rsidRDefault="00FE1E83" w:rsidP="009212CF">
      <w:pPr>
        <w:ind w:firstLineChars="200" w:firstLine="480"/>
        <w:rPr>
          <w:sz w:val="24"/>
        </w:rPr>
      </w:pPr>
      <w:r w:rsidRPr="00FE1E83">
        <w:rPr>
          <w:sz w:val="24"/>
        </w:rPr>
        <w:t>酒店列表通过筛选条件可以进行选择酒店</w:t>
      </w:r>
      <w:r w:rsidRPr="00FE1E83">
        <w:rPr>
          <w:rFonts w:hint="eastAsia"/>
          <w:sz w:val="24"/>
        </w:rPr>
        <w:t>。</w:t>
      </w:r>
    </w:p>
    <w:p w:rsidR="00201954" w:rsidRDefault="00201954" w:rsidP="00201954">
      <w:pPr>
        <w:pStyle w:val="4"/>
        <w:jc w:val="left"/>
      </w:pPr>
      <w:r>
        <w:rPr>
          <w:rFonts w:hint="eastAsia"/>
        </w:rPr>
        <w:t>界面原型</w:t>
      </w:r>
    </w:p>
    <w:p w:rsidR="00201954" w:rsidRPr="00201954" w:rsidRDefault="007F1656" w:rsidP="009212CF">
      <w:pPr>
        <w:jc w:val="center"/>
      </w:pPr>
      <w:r>
        <w:rPr>
          <w:noProof/>
        </w:rPr>
        <w:drawing>
          <wp:inline distT="0" distB="0" distL="0" distR="0" wp14:anchorId="31F5249F" wp14:editId="1D195819">
            <wp:extent cx="2537680" cy="448856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7680" cy="4488569"/>
                    </a:xfrm>
                    <a:prstGeom prst="rect">
                      <a:avLst/>
                    </a:prstGeom>
                  </pic:spPr>
                </pic:pic>
              </a:graphicData>
            </a:graphic>
          </wp:inline>
        </w:drawing>
      </w:r>
    </w:p>
    <w:p w:rsidR="00FE1E83" w:rsidRPr="00FE1E83" w:rsidRDefault="00FE1E83" w:rsidP="00FE1E83">
      <w:pPr>
        <w:pStyle w:val="30"/>
      </w:pPr>
      <w:bookmarkStart w:id="72" w:name="_Toc5961216"/>
      <w:r>
        <w:rPr>
          <w:rFonts w:hint="eastAsia"/>
        </w:rPr>
        <w:lastRenderedPageBreak/>
        <w:t>智能排序</w:t>
      </w:r>
      <w:bookmarkEnd w:id="72"/>
    </w:p>
    <w:p w:rsidR="00FE1E83" w:rsidRDefault="00FE1E83" w:rsidP="00FE1E83">
      <w:pPr>
        <w:pStyle w:val="4"/>
        <w:jc w:val="left"/>
      </w:pPr>
      <w:r>
        <w:rPr>
          <w:rFonts w:hint="eastAsia"/>
        </w:rPr>
        <w:t>业务描述</w:t>
      </w:r>
    </w:p>
    <w:p w:rsidR="00FE1E83" w:rsidRPr="00FE1E83" w:rsidRDefault="00FE1E83" w:rsidP="009212CF">
      <w:pPr>
        <w:ind w:firstLineChars="200" w:firstLine="480"/>
        <w:rPr>
          <w:sz w:val="24"/>
        </w:rPr>
      </w:pPr>
      <w:proofErr w:type="gramStart"/>
      <w:r>
        <w:rPr>
          <w:rFonts w:hint="eastAsia"/>
          <w:sz w:val="24"/>
        </w:rPr>
        <w:t>点击</w:t>
      </w:r>
      <w:r>
        <w:rPr>
          <w:sz w:val="24"/>
        </w:rPr>
        <w:t>酒店</w:t>
      </w:r>
      <w:proofErr w:type="gramEnd"/>
      <w:r>
        <w:rPr>
          <w:sz w:val="24"/>
        </w:rPr>
        <w:t>列表上方的智能排序</w:t>
      </w:r>
      <w:r>
        <w:rPr>
          <w:rFonts w:hint="eastAsia"/>
          <w:sz w:val="24"/>
        </w:rPr>
        <w:t>，</w:t>
      </w:r>
      <w:r>
        <w:rPr>
          <w:sz w:val="24"/>
        </w:rPr>
        <w:t>上方弹出一个框</w:t>
      </w:r>
      <w:r>
        <w:rPr>
          <w:rFonts w:hint="eastAsia"/>
          <w:sz w:val="24"/>
        </w:rPr>
        <w:t>，</w:t>
      </w:r>
      <w:r>
        <w:rPr>
          <w:sz w:val="24"/>
        </w:rPr>
        <w:t>显示筛选信息</w:t>
      </w:r>
      <w:r>
        <w:rPr>
          <w:rFonts w:hint="eastAsia"/>
          <w:sz w:val="24"/>
        </w:rPr>
        <w:t>。</w:t>
      </w:r>
    </w:p>
    <w:p w:rsidR="00FE1E83" w:rsidRDefault="00FE1E83" w:rsidP="00FE1E83">
      <w:pPr>
        <w:pStyle w:val="4"/>
      </w:pPr>
      <w:r>
        <w:t>业务流程</w:t>
      </w:r>
    </w:p>
    <w:p w:rsidR="00FE1E83" w:rsidRPr="00FE1E83" w:rsidRDefault="00FE1E83" w:rsidP="009212CF">
      <w:pPr>
        <w:ind w:firstLineChars="200" w:firstLine="480"/>
        <w:rPr>
          <w:sz w:val="24"/>
        </w:rPr>
      </w:pPr>
      <w:proofErr w:type="gramStart"/>
      <w:r>
        <w:rPr>
          <w:rFonts w:hint="eastAsia"/>
          <w:sz w:val="24"/>
        </w:rPr>
        <w:t>点击</w:t>
      </w:r>
      <w:r>
        <w:rPr>
          <w:sz w:val="24"/>
        </w:rPr>
        <w:t>酒店</w:t>
      </w:r>
      <w:proofErr w:type="gramEnd"/>
      <w:r>
        <w:rPr>
          <w:sz w:val="24"/>
        </w:rPr>
        <w:t>列表上方的智能排序</w:t>
      </w:r>
      <w:r>
        <w:rPr>
          <w:rFonts w:hint="eastAsia"/>
          <w:sz w:val="24"/>
        </w:rPr>
        <w:t>，</w:t>
      </w:r>
      <w:r>
        <w:rPr>
          <w:sz w:val="24"/>
        </w:rPr>
        <w:t>可以筛选酒店</w:t>
      </w:r>
      <w:r>
        <w:rPr>
          <w:rFonts w:hint="eastAsia"/>
          <w:sz w:val="24"/>
        </w:rPr>
        <w:t>。点击取消，弹框消失。</w:t>
      </w:r>
    </w:p>
    <w:p w:rsidR="00FE1E83" w:rsidRDefault="00FE1E83" w:rsidP="00FE1E83">
      <w:pPr>
        <w:pStyle w:val="4"/>
        <w:jc w:val="left"/>
      </w:pPr>
      <w:r>
        <w:rPr>
          <w:rFonts w:hint="eastAsia"/>
        </w:rPr>
        <w:t>界面原型</w:t>
      </w:r>
    </w:p>
    <w:p w:rsidR="00FE1E83" w:rsidRPr="00FE1E83" w:rsidRDefault="00FE1E83" w:rsidP="009212CF">
      <w:pPr>
        <w:jc w:val="center"/>
      </w:pPr>
      <w:r>
        <w:rPr>
          <w:noProof/>
        </w:rPr>
        <w:drawing>
          <wp:inline distT="0" distB="0" distL="0" distR="0" wp14:anchorId="04B362FF" wp14:editId="0C4C970D">
            <wp:extent cx="2466103" cy="44348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2657" cy="4446626"/>
                    </a:xfrm>
                    <a:prstGeom prst="rect">
                      <a:avLst/>
                    </a:prstGeom>
                  </pic:spPr>
                </pic:pic>
              </a:graphicData>
            </a:graphic>
          </wp:inline>
        </w:drawing>
      </w:r>
    </w:p>
    <w:p w:rsidR="00FE1E83" w:rsidRPr="00FE1E83" w:rsidRDefault="00FE1E83" w:rsidP="00FE1E83">
      <w:pPr>
        <w:pStyle w:val="30"/>
      </w:pPr>
      <w:bookmarkStart w:id="73" w:name="_Toc5961217"/>
      <w:r>
        <w:rPr>
          <w:rFonts w:hint="eastAsia"/>
        </w:rPr>
        <w:lastRenderedPageBreak/>
        <w:t>位置区域筛选</w:t>
      </w:r>
      <w:bookmarkEnd w:id="73"/>
    </w:p>
    <w:p w:rsidR="00FE1E83" w:rsidRDefault="00FE1E83" w:rsidP="00FE1E83">
      <w:pPr>
        <w:pStyle w:val="4"/>
        <w:jc w:val="left"/>
      </w:pPr>
      <w:r>
        <w:rPr>
          <w:rFonts w:hint="eastAsia"/>
        </w:rPr>
        <w:t>业务描述</w:t>
      </w:r>
    </w:p>
    <w:p w:rsidR="00FE1E83" w:rsidRPr="00FE1E83" w:rsidRDefault="00FE1E83" w:rsidP="009212CF">
      <w:pPr>
        <w:ind w:firstLineChars="200" w:firstLine="480"/>
        <w:rPr>
          <w:sz w:val="24"/>
        </w:rPr>
      </w:pPr>
      <w:proofErr w:type="gramStart"/>
      <w:r>
        <w:rPr>
          <w:rFonts w:hint="eastAsia"/>
          <w:sz w:val="24"/>
        </w:rPr>
        <w:t>点击</w:t>
      </w:r>
      <w:r>
        <w:rPr>
          <w:sz w:val="24"/>
        </w:rPr>
        <w:t>酒店</w:t>
      </w:r>
      <w:proofErr w:type="gramEnd"/>
      <w:r>
        <w:rPr>
          <w:sz w:val="24"/>
        </w:rPr>
        <w:t>列表上方的</w:t>
      </w:r>
      <w:r>
        <w:rPr>
          <w:rFonts w:hint="eastAsia"/>
          <w:sz w:val="24"/>
        </w:rPr>
        <w:t>位置</w:t>
      </w:r>
      <w:r>
        <w:rPr>
          <w:sz w:val="24"/>
        </w:rPr>
        <w:t>区域</w:t>
      </w:r>
      <w:r>
        <w:rPr>
          <w:rFonts w:hint="eastAsia"/>
          <w:sz w:val="24"/>
        </w:rPr>
        <w:t>，</w:t>
      </w:r>
      <w:r>
        <w:rPr>
          <w:sz w:val="24"/>
        </w:rPr>
        <w:t>上方弹出一个框</w:t>
      </w:r>
      <w:r>
        <w:rPr>
          <w:rFonts w:hint="eastAsia"/>
          <w:sz w:val="24"/>
        </w:rPr>
        <w:t>，</w:t>
      </w:r>
      <w:r>
        <w:rPr>
          <w:sz w:val="24"/>
        </w:rPr>
        <w:t>显示筛选信息</w:t>
      </w:r>
      <w:r>
        <w:rPr>
          <w:rFonts w:hint="eastAsia"/>
          <w:sz w:val="24"/>
        </w:rPr>
        <w:t>。</w:t>
      </w:r>
    </w:p>
    <w:p w:rsidR="00FE1E83" w:rsidRDefault="00FE1E83" w:rsidP="00FE1E83">
      <w:pPr>
        <w:pStyle w:val="4"/>
      </w:pPr>
      <w:r>
        <w:t>业务流程</w:t>
      </w:r>
    </w:p>
    <w:p w:rsidR="00FE1E83" w:rsidRPr="00FE1E83" w:rsidRDefault="00FE1E83" w:rsidP="009212CF">
      <w:pPr>
        <w:ind w:firstLineChars="200" w:firstLine="480"/>
        <w:rPr>
          <w:sz w:val="24"/>
        </w:rPr>
      </w:pPr>
      <w:proofErr w:type="gramStart"/>
      <w:r>
        <w:rPr>
          <w:rFonts w:hint="eastAsia"/>
          <w:sz w:val="24"/>
        </w:rPr>
        <w:t>点击</w:t>
      </w:r>
      <w:r>
        <w:rPr>
          <w:sz w:val="24"/>
        </w:rPr>
        <w:t>酒店</w:t>
      </w:r>
      <w:proofErr w:type="gramEnd"/>
      <w:r>
        <w:rPr>
          <w:sz w:val="24"/>
        </w:rPr>
        <w:t>列表上方的位置区域</w:t>
      </w:r>
      <w:r>
        <w:rPr>
          <w:rFonts w:hint="eastAsia"/>
          <w:sz w:val="24"/>
        </w:rPr>
        <w:t>，</w:t>
      </w:r>
      <w:r>
        <w:rPr>
          <w:sz w:val="24"/>
        </w:rPr>
        <w:t>可以筛选酒店</w:t>
      </w:r>
      <w:r>
        <w:rPr>
          <w:rFonts w:hint="eastAsia"/>
          <w:sz w:val="24"/>
        </w:rPr>
        <w:t>。点击取消，弹框消失。</w:t>
      </w:r>
    </w:p>
    <w:p w:rsidR="00FE1E83" w:rsidRDefault="00FE1E83" w:rsidP="00FE1E83">
      <w:pPr>
        <w:pStyle w:val="4"/>
        <w:jc w:val="left"/>
      </w:pPr>
      <w:r>
        <w:rPr>
          <w:rFonts w:hint="eastAsia"/>
        </w:rPr>
        <w:t>界面原型</w:t>
      </w:r>
    </w:p>
    <w:p w:rsidR="00FE1E83" w:rsidRPr="00FE1E83" w:rsidRDefault="00FE1E83" w:rsidP="009212CF">
      <w:pPr>
        <w:ind w:left="200"/>
        <w:jc w:val="center"/>
      </w:pPr>
      <w:r>
        <w:rPr>
          <w:noProof/>
        </w:rPr>
        <w:drawing>
          <wp:inline distT="0" distB="0" distL="0" distR="0" wp14:anchorId="1440C355" wp14:editId="70D33CAE">
            <wp:extent cx="2400508" cy="46867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0508" cy="4686706"/>
                    </a:xfrm>
                    <a:prstGeom prst="rect">
                      <a:avLst/>
                    </a:prstGeom>
                  </pic:spPr>
                </pic:pic>
              </a:graphicData>
            </a:graphic>
          </wp:inline>
        </w:drawing>
      </w:r>
    </w:p>
    <w:p w:rsidR="00FE1E83" w:rsidRPr="00FE1E83" w:rsidRDefault="00FE1E83" w:rsidP="00FE1E83">
      <w:pPr>
        <w:pStyle w:val="30"/>
      </w:pPr>
      <w:bookmarkStart w:id="74" w:name="_Toc5961218"/>
      <w:r>
        <w:rPr>
          <w:rFonts w:hint="eastAsia"/>
        </w:rPr>
        <w:lastRenderedPageBreak/>
        <w:t>星级</w:t>
      </w:r>
      <w:r>
        <w:rPr>
          <w:rFonts w:hint="eastAsia"/>
        </w:rPr>
        <w:t>/</w:t>
      </w:r>
      <w:r>
        <w:rPr>
          <w:rFonts w:hint="eastAsia"/>
        </w:rPr>
        <w:t>价格筛选</w:t>
      </w:r>
      <w:bookmarkEnd w:id="74"/>
    </w:p>
    <w:p w:rsidR="00FE1E83" w:rsidRDefault="00FE1E83" w:rsidP="00FE1E83">
      <w:pPr>
        <w:pStyle w:val="4"/>
        <w:jc w:val="left"/>
      </w:pPr>
      <w:r>
        <w:rPr>
          <w:rFonts w:hint="eastAsia"/>
        </w:rPr>
        <w:t>业务描述</w:t>
      </w:r>
    </w:p>
    <w:p w:rsidR="00FE1E83" w:rsidRPr="00FE1E83" w:rsidRDefault="00FE1E83" w:rsidP="009212CF">
      <w:pPr>
        <w:ind w:firstLineChars="200" w:firstLine="480"/>
        <w:rPr>
          <w:sz w:val="24"/>
        </w:rPr>
      </w:pPr>
      <w:proofErr w:type="gramStart"/>
      <w:r>
        <w:rPr>
          <w:rFonts w:hint="eastAsia"/>
          <w:sz w:val="24"/>
        </w:rPr>
        <w:t>点击</w:t>
      </w:r>
      <w:r>
        <w:rPr>
          <w:sz w:val="24"/>
        </w:rPr>
        <w:t>酒店</w:t>
      </w:r>
      <w:proofErr w:type="gramEnd"/>
      <w:r>
        <w:rPr>
          <w:sz w:val="24"/>
        </w:rPr>
        <w:t>列表上方的</w:t>
      </w:r>
      <w:r>
        <w:rPr>
          <w:rFonts w:hint="eastAsia"/>
          <w:sz w:val="24"/>
        </w:rPr>
        <w:t>星级</w:t>
      </w:r>
      <w:r>
        <w:rPr>
          <w:rFonts w:hint="eastAsia"/>
          <w:sz w:val="24"/>
        </w:rPr>
        <w:t>/</w:t>
      </w:r>
      <w:r>
        <w:rPr>
          <w:rFonts w:hint="eastAsia"/>
          <w:sz w:val="24"/>
        </w:rPr>
        <w:t>价格，</w:t>
      </w:r>
      <w:r>
        <w:rPr>
          <w:sz w:val="24"/>
        </w:rPr>
        <w:t>上方弹出一个框</w:t>
      </w:r>
      <w:r>
        <w:rPr>
          <w:rFonts w:hint="eastAsia"/>
          <w:sz w:val="24"/>
        </w:rPr>
        <w:t>，</w:t>
      </w:r>
      <w:r>
        <w:rPr>
          <w:sz w:val="24"/>
        </w:rPr>
        <w:t>显示筛选信息</w:t>
      </w:r>
      <w:r>
        <w:rPr>
          <w:rFonts w:hint="eastAsia"/>
          <w:sz w:val="24"/>
        </w:rPr>
        <w:t>。</w:t>
      </w:r>
    </w:p>
    <w:p w:rsidR="00FE1E83" w:rsidRDefault="00FE1E83" w:rsidP="00FE1E83">
      <w:pPr>
        <w:pStyle w:val="4"/>
      </w:pPr>
      <w:r>
        <w:t>业务流程</w:t>
      </w:r>
    </w:p>
    <w:p w:rsidR="00FE1E83" w:rsidRPr="00FE1E83" w:rsidRDefault="00FE1E83" w:rsidP="009212CF">
      <w:pPr>
        <w:ind w:firstLineChars="200" w:firstLine="480"/>
        <w:rPr>
          <w:sz w:val="24"/>
        </w:rPr>
      </w:pPr>
      <w:proofErr w:type="gramStart"/>
      <w:r>
        <w:rPr>
          <w:rFonts w:hint="eastAsia"/>
          <w:sz w:val="24"/>
        </w:rPr>
        <w:t>点击</w:t>
      </w:r>
      <w:r>
        <w:rPr>
          <w:sz w:val="24"/>
        </w:rPr>
        <w:t>酒店</w:t>
      </w:r>
      <w:proofErr w:type="gramEnd"/>
      <w:r>
        <w:rPr>
          <w:sz w:val="24"/>
        </w:rPr>
        <w:t>列表上方的</w:t>
      </w:r>
      <w:r>
        <w:rPr>
          <w:rFonts w:hint="eastAsia"/>
          <w:sz w:val="24"/>
        </w:rPr>
        <w:t>星级</w:t>
      </w:r>
      <w:r>
        <w:rPr>
          <w:rFonts w:hint="eastAsia"/>
          <w:sz w:val="24"/>
        </w:rPr>
        <w:t>/</w:t>
      </w:r>
      <w:r>
        <w:rPr>
          <w:rFonts w:hint="eastAsia"/>
          <w:sz w:val="24"/>
        </w:rPr>
        <w:t>价格，</w:t>
      </w:r>
      <w:r>
        <w:rPr>
          <w:sz w:val="24"/>
        </w:rPr>
        <w:t>可以筛选酒店</w:t>
      </w:r>
      <w:r>
        <w:rPr>
          <w:rFonts w:hint="eastAsia"/>
          <w:sz w:val="24"/>
        </w:rPr>
        <w:t>。点击取消，弹框消失。</w:t>
      </w:r>
    </w:p>
    <w:p w:rsidR="00FE1E83" w:rsidRDefault="00FE1E83" w:rsidP="00FE1E83">
      <w:pPr>
        <w:pStyle w:val="4"/>
        <w:jc w:val="left"/>
      </w:pPr>
      <w:r>
        <w:rPr>
          <w:rFonts w:hint="eastAsia"/>
        </w:rPr>
        <w:t>界面原型</w:t>
      </w:r>
    </w:p>
    <w:p w:rsidR="00FE1E83" w:rsidRPr="00FE1E83" w:rsidRDefault="00FE1E83" w:rsidP="009212CF">
      <w:pPr>
        <w:jc w:val="center"/>
      </w:pPr>
      <w:r>
        <w:rPr>
          <w:noProof/>
        </w:rPr>
        <w:drawing>
          <wp:inline distT="0" distB="0" distL="0" distR="0" wp14:anchorId="2251ED2A" wp14:editId="06653E13">
            <wp:extent cx="2570480" cy="4693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3693" cy="4699787"/>
                    </a:xfrm>
                    <a:prstGeom prst="rect">
                      <a:avLst/>
                    </a:prstGeom>
                  </pic:spPr>
                </pic:pic>
              </a:graphicData>
            </a:graphic>
          </wp:inline>
        </w:drawing>
      </w:r>
    </w:p>
    <w:p w:rsidR="00FE1E83" w:rsidRPr="00FE1E83" w:rsidRDefault="00FE1E83" w:rsidP="00FE1E83">
      <w:pPr>
        <w:pStyle w:val="30"/>
      </w:pPr>
      <w:bookmarkStart w:id="75" w:name="_Toc5961219"/>
      <w:r>
        <w:rPr>
          <w:rFonts w:hint="eastAsia"/>
        </w:rPr>
        <w:lastRenderedPageBreak/>
        <w:t>酒店详情</w:t>
      </w:r>
      <w:bookmarkEnd w:id="75"/>
    </w:p>
    <w:p w:rsidR="00FE1E83" w:rsidRDefault="00FE1E83" w:rsidP="00FE1E83">
      <w:pPr>
        <w:pStyle w:val="4"/>
        <w:jc w:val="left"/>
      </w:pPr>
      <w:r>
        <w:rPr>
          <w:rFonts w:hint="eastAsia"/>
        </w:rPr>
        <w:t>业务描述</w:t>
      </w:r>
    </w:p>
    <w:p w:rsidR="00FE1E83" w:rsidRPr="00FE1E83" w:rsidRDefault="00FE1E83" w:rsidP="009212CF">
      <w:pPr>
        <w:ind w:firstLineChars="200" w:firstLine="480"/>
        <w:rPr>
          <w:sz w:val="24"/>
        </w:rPr>
      </w:pPr>
      <w:proofErr w:type="gramStart"/>
      <w:r>
        <w:rPr>
          <w:rFonts w:hint="eastAsia"/>
          <w:sz w:val="24"/>
        </w:rPr>
        <w:t>点击酒店</w:t>
      </w:r>
      <w:proofErr w:type="gramEnd"/>
      <w:r>
        <w:rPr>
          <w:rFonts w:hint="eastAsia"/>
          <w:sz w:val="24"/>
        </w:rPr>
        <w:t>列表，进入详情。显示酒店信息。</w:t>
      </w:r>
    </w:p>
    <w:p w:rsidR="00FE1E83" w:rsidRDefault="00FE1E83" w:rsidP="00FE1E83">
      <w:pPr>
        <w:pStyle w:val="4"/>
      </w:pPr>
      <w:r>
        <w:t>业务流程</w:t>
      </w:r>
    </w:p>
    <w:p w:rsidR="00FE1E83" w:rsidRPr="00FE1E83" w:rsidRDefault="00FE1E83" w:rsidP="009212CF">
      <w:pPr>
        <w:ind w:firstLineChars="200" w:firstLine="480"/>
        <w:rPr>
          <w:sz w:val="24"/>
        </w:rPr>
      </w:pPr>
      <w:proofErr w:type="gramStart"/>
      <w:r>
        <w:rPr>
          <w:rFonts w:hint="eastAsia"/>
          <w:sz w:val="24"/>
        </w:rPr>
        <w:t>点击酒店</w:t>
      </w:r>
      <w:proofErr w:type="gramEnd"/>
      <w:r>
        <w:rPr>
          <w:rFonts w:hint="eastAsia"/>
          <w:sz w:val="24"/>
        </w:rPr>
        <w:t>列表，进入详情。显示酒店信息。点击预定，跳转到订单确定页面。</w:t>
      </w:r>
    </w:p>
    <w:p w:rsidR="00FE1E83" w:rsidRDefault="00FE1E83" w:rsidP="00FE1E83">
      <w:pPr>
        <w:pStyle w:val="4"/>
        <w:jc w:val="left"/>
      </w:pPr>
      <w:r>
        <w:rPr>
          <w:rFonts w:hint="eastAsia"/>
        </w:rPr>
        <w:t>界面原型</w:t>
      </w:r>
    </w:p>
    <w:p w:rsidR="00FE1E83" w:rsidRPr="00FE1E83" w:rsidRDefault="00FE1E83" w:rsidP="009212CF">
      <w:pPr>
        <w:jc w:val="center"/>
      </w:pPr>
      <w:r>
        <w:rPr>
          <w:noProof/>
        </w:rPr>
        <w:drawing>
          <wp:inline distT="0" distB="0" distL="0" distR="0" wp14:anchorId="4DD1ECF0" wp14:editId="670E727C">
            <wp:extent cx="2636748" cy="50143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6748" cy="5014395"/>
                    </a:xfrm>
                    <a:prstGeom prst="rect">
                      <a:avLst/>
                    </a:prstGeom>
                  </pic:spPr>
                </pic:pic>
              </a:graphicData>
            </a:graphic>
          </wp:inline>
        </w:drawing>
      </w:r>
    </w:p>
    <w:p w:rsidR="009E5F37" w:rsidRPr="00FE1E83" w:rsidRDefault="00763D11" w:rsidP="009E5F37">
      <w:pPr>
        <w:pStyle w:val="30"/>
      </w:pPr>
      <w:bookmarkStart w:id="76" w:name="_Toc5961220"/>
      <w:r>
        <w:rPr>
          <w:rFonts w:hint="eastAsia"/>
        </w:rPr>
        <w:lastRenderedPageBreak/>
        <w:t>预订</w:t>
      </w:r>
      <w:r w:rsidR="009E5F37">
        <w:rPr>
          <w:rFonts w:hint="eastAsia"/>
        </w:rPr>
        <w:t>酒店审核流程</w:t>
      </w:r>
      <w:bookmarkEnd w:id="76"/>
    </w:p>
    <w:p w:rsidR="009E5F37" w:rsidRDefault="009E5F37" w:rsidP="009E5F37">
      <w:pPr>
        <w:pStyle w:val="4"/>
        <w:jc w:val="left"/>
      </w:pPr>
      <w:r>
        <w:rPr>
          <w:rFonts w:hint="eastAsia"/>
        </w:rPr>
        <w:t>业务描述</w:t>
      </w:r>
    </w:p>
    <w:p w:rsidR="004D45A2" w:rsidRPr="009212CF" w:rsidRDefault="004D45A2" w:rsidP="009212CF">
      <w:pPr>
        <w:ind w:firstLineChars="200" w:firstLine="480"/>
        <w:rPr>
          <w:sz w:val="24"/>
        </w:rPr>
      </w:pPr>
      <w:r w:rsidRPr="009212CF">
        <w:rPr>
          <w:sz w:val="24"/>
        </w:rPr>
        <w:t>用户预订酒店的时候</w:t>
      </w:r>
      <w:r w:rsidRPr="009212CF">
        <w:rPr>
          <w:rFonts w:hint="eastAsia"/>
          <w:sz w:val="24"/>
        </w:rPr>
        <w:t>，</w:t>
      </w:r>
      <w:r w:rsidRPr="009212CF">
        <w:rPr>
          <w:sz w:val="24"/>
        </w:rPr>
        <w:t>系统判断是否有</w:t>
      </w:r>
      <w:r w:rsidR="00763D11" w:rsidRPr="009212CF">
        <w:rPr>
          <w:sz w:val="24"/>
        </w:rPr>
        <w:t>床位</w:t>
      </w:r>
      <w:r w:rsidRPr="009212CF">
        <w:rPr>
          <w:rFonts w:hint="eastAsia"/>
          <w:sz w:val="24"/>
        </w:rPr>
        <w:t>，</w:t>
      </w:r>
      <w:r w:rsidR="00D35D68" w:rsidRPr="009212CF">
        <w:rPr>
          <w:sz w:val="24"/>
        </w:rPr>
        <w:t>该酒店房间</w:t>
      </w:r>
      <w:r w:rsidRPr="009212CF">
        <w:rPr>
          <w:sz w:val="24"/>
        </w:rPr>
        <w:t>是否可以被预订</w:t>
      </w:r>
      <w:r w:rsidRPr="009212CF">
        <w:rPr>
          <w:rFonts w:hint="eastAsia"/>
          <w:sz w:val="24"/>
        </w:rPr>
        <w:t>。</w:t>
      </w:r>
    </w:p>
    <w:p w:rsidR="009E5F37" w:rsidRDefault="009E5F37" w:rsidP="009E5F37">
      <w:pPr>
        <w:pStyle w:val="4"/>
      </w:pPr>
      <w:r>
        <w:t>业务流程</w:t>
      </w:r>
    </w:p>
    <w:p w:rsidR="009E5F37" w:rsidRPr="00D35D68" w:rsidRDefault="00763D11" w:rsidP="009212CF">
      <w:pPr>
        <w:ind w:firstLineChars="200" w:firstLine="480"/>
        <w:rPr>
          <w:sz w:val="24"/>
        </w:rPr>
      </w:pPr>
      <w:r>
        <w:rPr>
          <w:sz w:val="24"/>
        </w:rPr>
        <w:t>预订酒店成功后</w:t>
      </w:r>
      <w:r>
        <w:rPr>
          <w:rFonts w:hint="eastAsia"/>
          <w:sz w:val="24"/>
        </w:rPr>
        <w:t>：</w:t>
      </w:r>
      <w:r>
        <w:rPr>
          <w:sz w:val="24"/>
        </w:rPr>
        <w:t>如果当前酒店支持预订有房间</w:t>
      </w:r>
      <w:r>
        <w:rPr>
          <w:rFonts w:hint="eastAsia"/>
          <w:sz w:val="24"/>
        </w:rPr>
        <w:t>，</w:t>
      </w:r>
      <w:r>
        <w:rPr>
          <w:sz w:val="24"/>
        </w:rPr>
        <w:t>后台直接预订审核成功</w:t>
      </w:r>
      <w:r>
        <w:rPr>
          <w:rFonts w:hint="eastAsia"/>
          <w:sz w:val="24"/>
        </w:rPr>
        <w:t>。</w:t>
      </w:r>
      <w:r>
        <w:rPr>
          <w:sz w:val="24"/>
        </w:rPr>
        <w:t>如果预订失败</w:t>
      </w:r>
      <w:r>
        <w:rPr>
          <w:rFonts w:hint="eastAsia"/>
          <w:sz w:val="24"/>
        </w:rPr>
        <w:t>，</w:t>
      </w:r>
      <w:r>
        <w:rPr>
          <w:sz w:val="24"/>
        </w:rPr>
        <w:t>或者房间不满足需通知客户</w:t>
      </w:r>
      <w:r>
        <w:rPr>
          <w:rFonts w:hint="eastAsia"/>
          <w:sz w:val="24"/>
        </w:rPr>
        <w:t>，</w:t>
      </w:r>
      <w:r>
        <w:rPr>
          <w:sz w:val="24"/>
        </w:rPr>
        <w:t>订单走退订流程</w:t>
      </w:r>
      <w:r>
        <w:rPr>
          <w:rFonts w:hint="eastAsia"/>
          <w:sz w:val="24"/>
        </w:rPr>
        <w:t>。</w:t>
      </w:r>
    </w:p>
    <w:p w:rsidR="00D35D68" w:rsidRPr="00D35D68" w:rsidRDefault="00763D11" w:rsidP="009212CF">
      <w:pPr>
        <w:ind w:firstLineChars="200" w:firstLine="480"/>
        <w:rPr>
          <w:sz w:val="24"/>
        </w:rPr>
      </w:pPr>
      <w:r>
        <w:rPr>
          <w:sz w:val="24"/>
        </w:rPr>
        <w:t>在选择日期下单的时候</w:t>
      </w:r>
      <w:r>
        <w:rPr>
          <w:rFonts w:hint="eastAsia"/>
          <w:sz w:val="24"/>
        </w:rPr>
        <w:t>，</w:t>
      </w:r>
      <w:r w:rsidR="00D35D68">
        <w:rPr>
          <w:sz w:val="24"/>
        </w:rPr>
        <w:t>有可能存在当前酒店节假日不予预订</w:t>
      </w:r>
      <w:r w:rsidR="00D35D68">
        <w:rPr>
          <w:rFonts w:hint="eastAsia"/>
          <w:sz w:val="24"/>
        </w:rPr>
        <w:t>，</w:t>
      </w:r>
      <w:r w:rsidR="00D35D68">
        <w:rPr>
          <w:sz w:val="24"/>
        </w:rPr>
        <w:t>或酒店只支持某一天可以预订</w:t>
      </w:r>
      <w:r w:rsidR="00D35D68">
        <w:rPr>
          <w:rFonts w:hint="eastAsia"/>
          <w:sz w:val="24"/>
        </w:rPr>
        <w:t>。</w:t>
      </w:r>
    </w:p>
    <w:p w:rsidR="009E5F37" w:rsidRDefault="009E5F37" w:rsidP="009E5F37">
      <w:pPr>
        <w:pStyle w:val="4"/>
        <w:jc w:val="left"/>
      </w:pPr>
      <w:r>
        <w:rPr>
          <w:rFonts w:hint="eastAsia"/>
        </w:rPr>
        <w:t>界面原型</w:t>
      </w:r>
    </w:p>
    <w:p w:rsidR="009E5F37" w:rsidRPr="009E5F37" w:rsidRDefault="009E5F37" w:rsidP="009E5F37"/>
    <w:p w:rsidR="00FE1E83" w:rsidRPr="00FE1E83" w:rsidRDefault="00FE1E83" w:rsidP="00FE1E83">
      <w:pPr>
        <w:pStyle w:val="30"/>
      </w:pPr>
      <w:bookmarkStart w:id="77" w:name="_Toc5961221"/>
      <w:r>
        <w:rPr>
          <w:rFonts w:hint="eastAsia"/>
        </w:rPr>
        <w:t>确认订单</w:t>
      </w:r>
      <w:bookmarkEnd w:id="77"/>
    </w:p>
    <w:p w:rsidR="00FE1E83" w:rsidRDefault="00FE1E83" w:rsidP="00FE1E83">
      <w:pPr>
        <w:pStyle w:val="4"/>
        <w:jc w:val="left"/>
      </w:pPr>
      <w:r>
        <w:rPr>
          <w:rFonts w:hint="eastAsia"/>
        </w:rPr>
        <w:t>业务描述</w:t>
      </w:r>
    </w:p>
    <w:p w:rsidR="00FE1E83" w:rsidRPr="00FE1E83" w:rsidRDefault="00FE1E83" w:rsidP="009212CF">
      <w:pPr>
        <w:ind w:firstLineChars="200" w:firstLine="480"/>
        <w:rPr>
          <w:sz w:val="24"/>
        </w:rPr>
      </w:pPr>
      <w:r>
        <w:rPr>
          <w:rFonts w:hint="eastAsia"/>
          <w:sz w:val="24"/>
        </w:rPr>
        <w:t>显示订单信息，待用户确定之后支付。填写基本信息。</w:t>
      </w:r>
    </w:p>
    <w:p w:rsidR="00FE1E83" w:rsidRDefault="00FE1E83" w:rsidP="00FE1E83">
      <w:pPr>
        <w:pStyle w:val="4"/>
      </w:pPr>
      <w:r>
        <w:t>业务流程</w:t>
      </w:r>
    </w:p>
    <w:p w:rsidR="00FE1E83" w:rsidRPr="00FE1E83" w:rsidRDefault="00FE1E83" w:rsidP="009212CF">
      <w:pPr>
        <w:ind w:firstLineChars="200" w:firstLine="480"/>
        <w:rPr>
          <w:sz w:val="24"/>
        </w:rPr>
      </w:pPr>
      <w:r>
        <w:rPr>
          <w:rFonts w:hint="eastAsia"/>
          <w:sz w:val="24"/>
        </w:rPr>
        <w:t>填写房间数，入住人，手机号等信息。确定订单。</w:t>
      </w:r>
    </w:p>
    <w:p w:rsidR="00FE1E83" w:rsidRDefault="00FE1E83" w:rsidP="00FE1E83">
      <w:pPr>
        <w:pStyle w:val="4"/>
        <w:jc w:val="left"/>
      </w:pPr>
      <w:r>
        <w:rPr>
          <w:rFonts w:hint="eastAsia"/>
        </w:rPr>
        <w:lastRenderedPageBreak/>
        <w:t>界面原型</w:t>
      </w:r>
    </w:p>
    <w:p w:rsidR="00FE1E83" w:rsidRPr="00FE1E83" w:rsidRDefault="00FE1E83" w:rsidP="009212CF">
      <w:pPr>
        <w:jc w:val="center"/>
      </w:pPr>
      <w:r>
        <w:rPr>
          <w:noProof/>
        </w:rPr>
        <w:drawing>
          <wp:inline distT="0" distB="0" distL="0" distR="0" wp14:anchorId="6E554073" wp14:editId="2BA1A5BD">
            <wp:extent cx="2348701" cy="4556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514" cy="4564157"/>
                    </a:xfrm>
                    <a:prstGeom prst="rect">
                      <a:avLst/>
                    </a:prstGeom>
                  </pic:spPr>
                </pic:pic>
              </a:graphicData>
            </a:graphic>
          </wp:inline>
        </w:drawing>
      </w:r>
    </w:p>
    <w:p w:rsidR="00FE1E83" w:rsidRPr="00FE1E83" w:rsidRDefault="00FE1E83" w:rsidP="00FE1E83">
      <w:pPr>
        <w:pStyle w:val="30"/>
      </w:pPr>
      <w:bookmarkStart w:id="78" w:name="_Toc5961222"/>
      <w:proofErr w:type="gramStart"/>
      <w:r>
        <w:rPr>
          <w:rFonts w:hint="eastAsia"/>
        </w:rPr>
        <w:t>微信支付</w:t>
      </w:r>
      <w:bookmarkEnd w:id="78"/>
      <w:proofErr w:type="gramEnd"/>
    </w:p>
    <w:p w:rsidR="00FE1E83" w:rsidRDefault="00FE1E83" w:rsidP="00FE1E83">
      <w:pPr>
        <w:pStyle w:val="4"/>
        <w:jc w:val="left"/>
      </w:pPr>
      <w:r>
        <w:rPr>
          <w:rFonts w:hint="eastAsia"/>
        </w:rPr>
        <w:t>业务描述</w:t>
      </w:r>
    </w:p>
    <w:p w:rsidR="00FE1E83" w:rsidRPr="00FE1E83" w:rsidRDefault="00FE1E83" w:rsidP="009212CF">
      <w:pPr>
        <w:ind w:firstLineChars="200" w:firstLine="480"/>
        <w:rPr>
          <w:sz w:val="24"/>
        </w:rPr>
      </w:pPr>
      <w:r>
        <w:rPr>
          <w:rFonts w:hint="eastAsia"/>
          <w:sz w:val="24"/>
        </w:rPr>
        <w:t>确定好订单之后，点击立即支付，</w:t>
      </w:r>
      <w:proofErr w:type="gramStart"/>
      <w:r>
        <w:rPr>
          <w:rFonts w:hint="eastAsia"/>
          <w:sz w:val="24"/>
        </w:rPr>
        <w:t>使用微信支付</w:t>
      </w:r>
      <w:proofErr w:type="gramEnd"/>
      <w:r>
        <w:rPr>
          <w:rFonts w:hint="eastAsia"/>
          <w:sz w:val="24"/>
        </w:rPr>
        <w:t>。调取第三方。</w:t>
      </w:r>
    </w:p>
    <w:p w:rsidR="00FE1E83" w:rsidRDefault="00FE1E83" w:rsidP="00FE1E83">
      <w:pPr>
        <w:pStyle w:val="4"/>
      </w:pPr>
      <w:r>
        <w:t>业务流程</w:t>
      </w:r>
    </w:p>
    <w:p w:rsidR="00FE1E83" w:rsidRPr="00FE1E83" w:rsidRDefault="00FE1E83" w:rsidP="009212CF">
      <w:pPr>
        <w:ind w:firstLineChars="200" w:firstLine="480"/>
        <w:rPr>
          <w:sz w:val="24"/>
        </w:rPr>
      </w:pPr>
      <w:r>
        <w:rPr>
          <w:rFonts w:hint="eastAsia"/>
          <w:sz w:val="24"/>
        </w:rPr>
        <w:t>确定好订单之后，点击立即支付，</w:t>
      </w:r>
      <w:proofErr w:type="gramStart"/>
      <w:r>
        <w:rPr>
          <w:rFonts w:hint="eastAsia"/>
          <w:sz w:val="24"/>
        </w:rPr>
        <w:t>使用微信支付</w:t>
      </w:r>
      <w:proofErr w:type="gramEnd"/>
      <w:r>
        <w:rPr>
          <w:rFonts w:hint="eastAsia"/>
          <w:sz w:val="24"/>
        </w:rPr>
        <w:t>。调取第三方。支付成功之后，返回首页。</w:t>
      </w:r>
    </w:p>
    <w:p w:rsidR="00E251A3" w:rsidRDefault="00FE1E83" w:rsidP="00E251A3">
      <w:pPr>
        <w:pStyle w:val="4"/>
        <w:jc w:val="left"/>
      </w:pPr>
      <w:r>
        <w:rPr>
          <w:rFonts w:hint="eastAsia"/>
        </w:rPr>
        <w:lastRenderedPageBreak/>
        <w:t>界面原型</w:t>
      </w:r>
    </w:p>
    <w:p w:rsidR="00E251A3" w:rsidRPr="00E251A3" w:rsidRDefault="00E251A3" w:rsidP="009212CF">
      <w:pPr>
        <w:jc w:val="center"/>
      </w:pPr>
      <w:r>
        <w:rPr>
          <w:noProof/>
        </w:rPr>
        <w:drawing>
          <wp:inline distT="0" distB="0" distL="0" distR="0" wp14:anchorId="4BF83F1A" wp14:editId="589D8B94">
            <wp:extent cx="2480624" cy="47167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3115" cy="4721517"/>
                    </a:xfrm>
                    <a:prstGeom prst="rect">
                      <a:avLst/>
                    </a:prstGeom>
                  </pic:spPr>
                </pic:pic>
              </a:graphicData>
            </a:graphic>
          </wp:inline>
        </w:drawing>
      </w:r>
    </w:p>
    <w:p w:rsidR="00E251A3" w:rsidRDefault="00E251A3">
      <w:pPr>
        <w:pStyle w:val="21"/>
      </w:pPr>
      <w:bookmarkStart w:id="79" w:name="_Toc5961223"/>
      <w:r>
        <w:t>我的订单</w:t>
      </w:r>
      <w:bookmarkEnd w:id="79"/>
    </w:p>
    <w:p w:rsidR="00E251A3" w:rsidRPr="00FE1E83" w:rsidRDefault="00E251A3" w:rsidP="00E251A3">
      <w:pPr>
        <w:pStyle w:val="30"/>
      </w:pPr>
      <w:bookmarkStart w:id="80" w:name="_Toc5961224"/>
      <w:r>
        <w:rPr>
          <w:rFonts w:hint="eastAsia"/>
        </w:rPr>
        <w:t>我的订单</w:t>
      </w:r>
      <w:bookmarkEnd w:id="80"/>
    </w:p>
    <w:p w:rsidR="00E251A3" w:rsidRDefault="00E251A3" w:rsidP="00E251A3">
      <w:pPr>
        <w:pStyle w:val="4"/>
        <w:jc w:val="left"/>
      </w:pPr>
      <w:r>
        <w:rPr>
          <w:rFonts w:hint="eastAsia"/>
        </w:rPr>
        <w:t>业务描述</w:t>
      </w:r>
    </w:p>
    <w:p w:rsidR="00E251A3" w:rsidRPr="00FE1E83" w:rsidRDefault="00E251A3" w:rsidP="009212CF">
      <w:pPr>
        <w:ind w:firstLineChars="200" w:firstLine="480"/>
        <w:rPr>
          <w:sz w:val="24"/>
        </w:rPr>
      </w:pPr>
      <w:r>
        <w:rPr>
          <w:rFonts w:hint="eastAsia"/>
          <w:sz w:val="24"/>
        </w:rPr>
        <w:t>显示我的订单信息。</w:t>
      </w:r>
    </w:p>
    <w:p w:rsidR="00E251A3" w:rsidRDefault="00E251A3" w:rsidP="00E251A3">
      <w:pPr>
        <w:pStyle w:val="4"/>
      </w:pPr>
      <w:r>
        <w:t>业务流程</w:t>
      </w:r>
    </w:p>
    <w:p w:rsidR="00E251A3" w:rsidRPr="00FE1E83" w:rsidRDefault="00E251A3" w:rsidP="009212CF">
      <w:pPr>
        <w:ind w:firstLineChars="200" w:firstLine="480"/>
        <w:rPr>
          <w:sz w:val="24"/>
        </w:rPr>
      </w:pPr>
      <w:r>
        <w:rPr>
          <w:rFonts w:hint="eastAsia"/>
          <w:sz w:val="24"/>
        </w:rPr>
        <w:t>通过点击全部、待付款、处理中、待出行、待评价、退款</w:t>
      </w:r>
      <w:r>
        <w:rPr>
          <w:rFonts w:hint="eastAsia"/>
          <w:sz w:val="24"/>
        </w:rPr>
        <w:t>/</w:t>
      </w:r>
      <w:r>
        <w:rPr>
          <w:rFonts w:hint="eastAsia"/>
          <w:sz w:val="24"/>
        </w:rPr>
        <w:t>售后。筛选订单信息。</w:t>
      </w:r>
    </w:p>
    <w:p w:rsidR="00E251A3" w:rsidRDefault="00E251A3" w:rsidP="00E251A3">
      <w:pPr>
        <w:pStyle w:val="4"/>
        <w:jc w:val="left"/>
      </w:pPr>
      <w:r>
        <w:rPr>
          <w:rFonts w:hint="eastAsia"/>
        </w:rPr>
        <w:lastRenderedPageBreak/>
        <w:t>界面原型</w:t>
      </w:r>
    </w:p>
    <w:p w:rsidR="00E251A3" w:rsidRPr="00E251A3" w:rsidRDefault="00E251A3" w:rsidP="009212CF">
      <w:pPr>
        <w:jc w:val="center"/>
      </w:pPr>
      <w:r>
        <w:rPr>
          <w:noProof/>
        </w:rPr>
        <w:drawing>
          <wp:inline distT="0" distB="0" distL="0" distR="0" wp14:anchorId="5A8A99E3" wp14:editId="66B7095A">
            <wp:extent cx="2438400" cy="459160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1704" cy="4597827"/>
                    </a:xfrm>
                    <a:prstGeom prst="rect">
                      <a:avLst/>
                    </a:prstGeom>
                  </pic:spPr>
                </pic:pic>
              </a:graphicData>
            </a:graphic>
          </wp:inline>
        </w:drawing>
      </w:r>
    </w:p>
    <w:p w:rsidR="00E251A3" w:rsidRPr="00E251A3" w:rsidRDefault="00E251A3" w:rsidP="00E251A3"/>
    <w:p w:rsidR="00E251A3" w:rsidRPr="00FE1E83" w:rsidRDefault="00E251A3" w:rsidP="00E251A3">
      <w:pPr>
        <w:pStyle w:val="30"/>
      </w:pPr>
      <w:bookmarkStart w:id="81" w:name="_Toc5961225"/>
      <w:r>
        <w:rPr>
          <w:rFonts w:hint="eastAsia"/>
        </w:rPr>
        <w:t>退款售后</w:t>
      </w:r>
      <w:bookmarkEnd w:id="81"/>
    </w:p>
    <w:p w:rsidR="00E251A3" w:rsidRDefault="00E251A3" w:rsidP="00E251A3">
      <w:pPr>
        <w:pStyle w:val="4"/>
        <w:jc w:val="left"/>
      </w:pPr>
      <w:r>
        <w:rPr>
          <w:rFonts w:hint="eastAsia"/>
        </w:rPr>
        <w:t>业务描述</w:t>
      </w:r>
    </w:p>
    <w:p w:rsidR="00E251A3" w:rsidRPr="00FE1E83" w:rsidRDefault="00E251A3" w:rsidP="009212CF">
      <w:pPr>
        <w:ind w:firstLineChars="200" w:firstLine="480"/>
        <w:rPr>
          <w:sz w:val="24"/>
        </w:rPr>
      </w:pPr>
      <w:r>
        <w:rPr>
          <w:rFonts w:hint="eastAsia"/>
          <w:sz w:val="24"/>
        </w:rPr>
        <w:t>显示退款或售后的订单列表信息。支持删除订单。</w:t>
      </w:r>
    </w:p>
    <w:p w:rsidR="00E251A3" w:rsidRDefault="00E251A3" w:rsidP="00E251A3">
      <w:pPr>
        <w:pStyle w:val="4"/>
      </w:pPr>
      <w:r>
        <w:t>业务流程</w:t>
      </w:r>
    </w:p>
    <w:p w:rsidR="00E251A3" w:rsidRPr="00FE1E83" w:rsidRDefault="00E251A3" w:rsidP="009212CF">
      <w:pPr>
        <w:ind w:firstLineChars="200" w:firstLine="480"/>
        <w:rPr>
          <w:sz w:val="24"/>
        </w:rPr>
      </w:pPr>
      <w:r>
        <w:rPr>
          <w:rFonts w:hint="eastAsia"/>
          <w:sz w:val="24"/>
        </w:rPr>
        <w:t>显示退款或售后的订单列表信息。支持删除订单。只显示，退款成功，退款失败，交易成功三个状态下的订单信息。</w:t>
      </w:r>
    </w:p>
    <w:p w:rsidR="00E251A3" w:rsidRDefault="00E251A3" w:rsidP="00E251A3">
      <w:pPr>
        <w:pStyle w:val="4"/>
        <w:jc w:val="left"/>
      </w:pPr>
      <w:r>
        <w:rPr>
          <w:rFonts w:hint="eastAsia"/>
        </w:rPr>
        <w:lastRenderedPageBreak/>
        <w:t>界面原型</w:t>
      </w:r>
    </w:p>
    <w:p w:rsidR="00E251A3" w:rsidRDefault="00E251A3" w:rsidP="009212CF">
      <w:pPr>
        <w:jc w:val="center"/>
      </w:pPr>
      <w:r>
        <w:rPr>
          <w:noProof/>
        </w:rPr>
        <w:drawing>
          <wp:inline distT="0" distB="0" distL="0" distR="0" wp14:anchorId="69AE7CA6" wp14:editId="4E067C86">
            <wp:extent cx="2392887" cy="4930567"/>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2887" cy="4930567"/>
                    </a:xfrm>
                    <a:prstGeom prst="rect">
                      <a:avLst/>
                    </a:prstGeom>
                  </pic:spPr>
                </pic:pic>
              </a:graphicData>
            </a:graphic>
          </wp:inline>
        </w:drawing>
      </w:r>
    </w:p>
    <w:p w:rsidR="00E251A3" w:rsidRDefault="00E251A3" w:rsidP="00E251A3"/>
    <w:p w:rsidR="00E251A3" w:rsidRDefault="00E251A3" w:rsidP="00E251A3"/>
    <w:p w:rsidR="00E251A3" w:rsidRDefault="00E251A3" w:rsidP="00E251A3"/>
    <w:p w:rsidR="00E251A3" w:rsidRPr="00FE1E83" w:rsidRDefault="00E251A3" w:rsidP="00E251A3">
      <w:pPr>
        <w:pStyle w:val="30"/>
      </w:pPr>
      <w:bookmarkStart w:id="82" w:name="_Toc5961226"/>
      <w:r>
        <w:rPr>
          <w:rFonts w:hint="eastAsia"/>
        </w:rPr>
        <w:t>待出行</w:t>
      </w:r>
      <w:bookmarkEnd w:id="82"/>
    </w:p>
    <w:p w:rsidR="00E251A3" w:rsidRDefault="00E251A3" w:rsidP="00E251A3">
      <w:pPr>
        <w:pStyle w:val="4"/>
        <w:jc w:val="left"/>
      </w:pPr>
      <w:r>
        <w:rPr>
          <w:rFonts w:hint="eastAsia"/>
        </w:rPr>
        <w:t>业务描述</w:t>
      </w:r>
    </w:p>
    <w:p w:rsidR="00E251A3" w:rsidRPr="00FE1E83" w:rsidRDefault="00E251A3" w:rsidP="009212CF">
      <w:pPr>
        <w:ind w:firstLineChars="200" w:firstLine="480"/>
        <w:rPr>
          <w:sz w:val="24"/>
        </w:rPr>
      </w:pPr>
      <w:r>
        <w:rPr>
          <w:rFonts w:hint="eastAsia"/>
          <w:sz w:val="24"/>
        </w:rPr>
        <w:t>显示待出行的订单信息，当前状态可以退款。</w:t>
      </w:r>
    </w:p>
    <w:p w:rsidR="00E251A3" w:rsidRDefault="00E251A3" w:rsidP="00E251A3">
      <w:pPr>
        <w:pStyle w:val="4"/>
      </w:pPr>
      <w:r>
        <w:lastRenderedPageBreak/>
        <w:t>业务流程</w:t>
      </w:r>
    </w:p>
    <w:p w:rsidR="00E251A3" w:rsidRPr="00FE1E83" w:rsidRDefault="00E251A3" w:rsidP="009212CF">
      <w:pPr>
        <w:ind w:firstLineChars="200" w:firstLine="480"/>
        <w:rPr>
          <w:sz w:val="24"/>
        </w:rPr>
      </w:pPr>
      <w:r>
        <w:rPr>
          <w:rFonts w:hint="eastAsia"/>
          <w:sz w:val="24"/>
        </w:rPr>
        <w:t>显示待出行的订单信息，当前状态可以退款。点击退款，进入订单详情页面，点击退款，根据判断，扣除相应的手续费。待客户确定之后完成。</w:t>
      </w:r>
    </w:p>
    <w:p w:rsidR="00E251A3" w:rsidRDefault="00E251A3" w:rsidP="00E251A3">
      <w:pPr>
        <w:pStyle w:val="4"/>
        <w:jc w:val="left"/>
      </w:pPr>
      <w:r>
        <w:rPr>
          <w:rFonts w:hint="eastAsia"/>
        </w:rPr>
        <w:t>界面原型</w:t>
      </w:r>
    </w:p>
    <w:p w:rsidR="00E251A3" w:rsidRDefault="00E251A3" w:rsidP="009212CF">
      <w:pPr>
        <w:jc w:val="center"/>
      </w:pPr>
      <w:r>
        <w:rPr>
          <w:noProof/>
        </w:rPr>
        <w:drawing>
          <wp:inline distT="0" distB="0" distL="0" distR="0" wp14:anchorId="402FFD44" wp14:editId="05AEF7C8">
            <wp:extent cx="2712955" cy="4816257"/>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2955" cy="4816257"/>
                    </a:xfrm>
                    <a:prstGeom prst="rect">
                      <a:avLst/>
                    </a:prstGeom>
                  </pic:spPr>
                </pic:pic>
              </a:graphicData>
            </a:graphic>
          </wp:inline>
        </w:drawing>
      </w:r>
    </w:p>
    <w:p w:rsidR="00E251A3" w:rsidRDefault="00E251A3" w:rsidP="00E251A3"/>
    <w:p w:rsidR="00E251A3" w:rsidRDefault="00E251A3" w:rsidP="00E251A3"/>
    <w:p w:rsidR="00E251A3" w:rsidRDefault="00E251A3" w:rsidP="00E251A3"/>
    <w:p w:rsidR="00E251A3" w:rsidRDefault="00E251A3" w:rsidP="00E251A3"/>
    <w:p w:rsidR="00E251A3" w:rsidRPr="00FE1E83" w:rsidRDefault="00E251A3" w:rsidP="00E251A3">
      <w:pPr>
        <w:pStyle w:val="30"/>
      </w:pPr>
      <w:bookmarkStart w:id="83" w:name="_Toc5961227"/>
      <w:r>
        <w:rPr>
          <w:rFonts w:hint="eastAsia"/>
        </w:rPr>
        <w:lastRenderedPageBreak/>
        <w:t>待付款</w:t>
      </w:r>
      <w:bookmarkEnd w:id="83"/>
    </w:p>
    <w:p w:rsidR="00E251A3" w:rsidRDefault="00E251A3" w:rsidP="00E251A3">
      <w:pPr>
        <w:pStyle w:val="4"/>
        <w:jc w:val="left"/>
      </w:pPr>
      <w:r>
        <w:rPr>
          <w:rFonts w:hint="eastAsia"/>
        </w:rPr>
        <w:t>业务描述</w:t>
      </w:r>
    </w:p>
    <w:p w:rsidR="00E251A3" w:rsidRPr="00FE1E83" w:rsidRDefault="00E251A3" w:rsidP="009212CF">
      <w:pPr>
        <w:ind w:firstLineChars="200" w:firstLine="480"/>
        <w:rPr>
          <w:sz w:val="24"/>
        </w:rPr>
      </w:pPr>
      <w:r>
        <w:rPr>
          <w:rFonts w:hint="eastAsia"/>
          <w:sz w:val="24"/>
        </w:rPr>
        <w:t>显示待付款的订单信息，当前状态不可删除订单。状态为待付款状态。</w:t>
      </w:r>
    </w:p>
    <w:p w:rsidR="00E251A3" w:rsidRDefault="00E251A3" w:rsidP="00E251A3">
      <w:pPr>
        <w:pStyle w:val="4"/>
      </w:pPr>
      <w:r>
        <w:t>业务流程</w:t>
      </w:r>
    </w:p>
    <w:p w:rsidR="00E251A3" w:rsidRDefault="00E251A3" w:rsidP="009212CF">
      <w:pPr>
        <w:ind w:firstLineChars="200" w:firstLine="480"/>
        <w:rPr>
          <w:sz w:val="24"/>
        </w:rPr>
      </w:pPr>
      <w:r>
        <w:rPr>
          <w:rFonts w:hint="eastAsia"/>
          <w:sz w:val="24"/>
        </w:rPr>
        <w:t>1.</w:t>
      </w:r>
      <w:r>
        <w:rPr>
          <w:rFonts w:hint="eastAsia"/>
          <w:sz w:val="24"/>
        </w:rPr>
        <w:t>显示待付款的订单信息，当前状态不可删除订单。状态为待付款状态。</w:t>
      </w:r>
    </w:p>
    <w:p w:rsidR="00E251A3" w:rsidRDefault="00E251A3" w:rsidP="009212CF">
      <w:pPr>
        <w:ind w:firstLineChars="200" w:firstLine="480"/>
        <w:rPr>
          <w:sz w:val="24"/>
        </w:rPr>
      </w:pPr>
      <w:r>
        <w:rPr>
          <w:sz w:val="24"/>
        </w:rPr>
        <w:t>2.</w:t>
      </w:r>
      <w:r>
        <w:rPr>
          <w:sz w:val="24"/>
        </w:rPr>
        <w:t>根据需求</w:t>
      </w:r>
      <w:r>
        <w:rPr>
          <w:rFonts w:hint="eastAsia"/>
          <w:sz w:val="24"/>
        </w:rPr>
        <w:t>，</w:t>
      </w:r>
      <w:r>
        <w:rPr>
          <w:sz w:val="24"/>
        </w:rPr>
        <w:t>超过</w:t>
      </w:r>
      <w:r>
        <w:rPr>
          <w:rFonts w:hint="eastAsia"/>
          <w:sz w:val="24"/>
        </w:rPr>
        <w:t>一个</w:t>
      </w:r>
      <w:r>
        <w:rPr>
          <w:sz w:val="24"/>
        </w:rPr>
        <w:t>小时没有付款</w:t>
      </w:r>
      <w:r>
        <w:rPr>
          <w:rFonts w:hint="eastAsia"/>
          <w:sz w:val="24"/>
        </w:rPr>
        <w:t>，</w:t>
      </w:r>
      <w:r>
        <w:rPr>
          <w:sz w:val="24"/>
        </w:rPr>
        <w:t>当前订单信息作废</w:t>
      </w:r>
      <w:r>
        <w:rPr>
          <w:rFonts w:hint="eastAsia"/>
          <w:sz w:val="24"/>
        </w:rPr>
        <w:t>。</w:t>
      </w:r>
    </w:p>
    <w:p w:rsidR="00E251A3" w:rsidRPr="00E251A3" w:rsidRDefault="00E251A3" w:rsidP="009212CF">
      <w:pPr>
        <w:ind w:firstLineChars="200" w:firstLine="480"/>
        <w:rPr>
          <w:sz w:val="24"/>
        </w:rPr>
      </w:pPr>
      <w:r>
        <w:rPr>
          <w:rFonts w:hint="eastAsia"/>
          <w:sz w:val="24"/>
        </w:rPr>
        <w:t>3.</w:t>
      </w:r>
      <w:r>
        <w:rPr>
          <w:rFonts w:hint="eastAsia"/>
          <w:sz w:val="24"/>
        </w:rPr>
        <w:t>如果当前酒店房间已经被其他人下单付款，</w:t>
      </w:r>
      <w:r w:rsidR="003877B7">
        <w:rPr>
          <w:rFonts w:hint="eastAsia"/>
          <w:sz w:val="24"/>
        </w:rPr>
        <w:t>那么这个订单会消失。</w:t>
      </w:r>
    </w:p>
    <w:p w:rsidR="00E251A3" w:rsidRDefault="00E251A3" w:rsidP="00E251A3">
      <w:pPr>
        <w:pStyle w:val="4"/>
        <w:jc w:val="left"/>
      </w:pPr>
      <w:r>
        <w:rPr>
          <w:rFonts w:hint="eastAsia"/>
        </w:rPr>
        <w:t>界面原型</w:t>
      </w:r>
    </w:p>
    <w:p w:rsidR="00E251A3" w:rsidRDefault="003877B7" w:rsidP="009212CF">
      <w:pPr>
        <w:ind w:left="50"/>
        <w:jc w:val="center"/>
      </w:pPr>
      <w:r>
        <w:rPr>
          <w:noProof/>
        </w:rPr>
        <w:drawing>
          <wp:inline distT="0" distB="0" distL="0" distR="0" wp14:anchorId="6E33C4D5" wp14:editId="1AB8E20A">
            <wp:extent cx="2556847" cy="41986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7595" cy="4216270"/>
                    </a:xfrm>
                    <a:prstGeom prst="rect">
                      <a:avLst/>
                    </a:prstGeom>
                  </pic:spPr>
                </pic:pic>
              </a:graphicData>
            </a:graphic>
          </wp:inline>
        </w:drawing>
      </w:r>
    </w:p>
    <w:p w:rsidR="003877B7" w:rsidRDefault="003877B7" w:rsidP="003877B7">
      <w:pPr>
        <w:ind w:left="50"/>
      </w:pPr>
    </w:p>
    <w:p w:rsidR="003877B7" w:rsidRDefault="003877B7" w:rsidP="003877B7">
      <w:pPr>
        <w:ind w:left="50"/>
      </w:pPr>
    </w:p>
    <w:p w:rsidR="003877B7" w:rsidRPr="00FE1E83" w:rsidRDefault="003877B7" w:rsidP="003877B7">
      <w:pPr>
        <w:pStyle w:val="30"/>
      </w:pPr>
      <w:bookmarkStart w:id="84" w:name="_Toc5961228"/>
      <w:r>
        <w:rPr>
          <w:rFonts w:hint="eastAsia"/>
        </w:rPr>
        <w:lastRenderedPageBreak/>
        <w:t>处理中</w:t>
      </w:r>
      <w:bookmarkEnd w:id="84"/>
    </w:p>
    <w:p w:rsidR="003877B7" w:rsidRDefault="003877B7" w:rsidP="003877B7">
      <w:pPr>
        <w:pStyle w:val="4"/>
        <w:jc w:val="left"/>
      </w:pPr>
      <w:r>
        <w:rPr>
          <w:rFonts w:hint="eastAsia"/>
        </w:rPr>
        <w:t>业务描述</w:t>
      </w:r>
    </w:p>
    <w:p w:rsidR="003877B7" w:rsidRPr="00FE1E83" w:rsidRDefault="003877B7" w:rsidP="009212CF">
      <w:pPr>
        <w:ind w:firstLineChars="200" w:firstLine="480"/>
        <w:rPr>
          <w:sz w:val="24"/>
        </w:rPr>
      </w:pPr>
      <w:r>
        <w:rPr>
          <w:rFonts w:hint="eastAsia"/>
          <w:sz w:val="24"/>
        </w:rPr>
        <w:t>显示处理中的订单信息，处理中的状态，是客户支付之后，酒店在审核订单信息的过程。</w:t>
      </w:r>
    </w:p>
    <w:p w:rsidR="003877B7" w:rsidRDefault="003877B7" w:rsidP="003877B7">
      <w:pPr>
        <w:pStyle w:val="4"/>
      </w:pPr>
      <w:r>
        <w:t>业务流程</w:t>
      </w:r>
    </w:p>
    <w:p w:rsidR="003877B7" w:rsidRPr="00FE1E83" w:rsidRDefault="003877B7" w:rsidP="009212CF">
      <w:pPr>
        <w:ind w:firstLineChars="200" w:firstLine="480"/>
        <w:rPr>
          <w:sz w:val="24"/>
        </w:rPr>
      </w:pPr>
      <w:r>
        <w:rPr>
          <w:rFonts w:hint="eastAsia"/>
          <w:sz w:val="24"/>
        </w:rPr>
        <w:t>1.</w:t>
      </w:r>
      <w:r w:rsidRPr="003877B7">
        <w:rPr>
          <w:rFonts w:hint="eastAsia"/>
          <w:sz w:val="24"/>
        </w:rPr>
        <w:t xml:space="preserve"> </w:t>
      </w:r>
      <w:r>
        <w:rPr>
          <w:rFonts w:hint="eastAsia"/>
          <w:sz w:val="24"/>
        </w:rPr>
        <w:t>显示处理中的订单信息，处理中的状态，是客户支付之后，酒店在审核订单信息的过程。</w:t>
      </w:r>
    </w:p>
    <w:p w:rsidR="003877B7" w:rsidRDefault="003877B7" w:rsidP="009212CF">
      <w:pPr>
        <w:ind w:firstLineChars="200" w:firstLine="480"/>
        <w:rPr>
          <w:sz w:val="24"/>
        </w:rPr>
      </w:pPr>
      <w:r>
        <w:rPr>
          <w:sz w:val="24"/>
        </w:rPr>
        <w:t>2.</w:t>
      </w:r>
      <w:r>
        <w:rPr>
          <w:sz w:val="24"/>
        </w:rPr>
        <w:t>酒店确定订单无误后</w:t>
      </w:r>
      <w:r>
        <w:rPr>
          <w:rFonts w:hint="eastAsia"/>
          <w:sz w:val="24"/>
        </w:rPr>
        <w:t>，</w:t>
      </w:r>
      <w:r>
        <w:rPr>
          <w:sz w:val="24"/>
        </w:rPr>
        <w:t>在后台操作</w:t>
      </w:r>
      <w:r>
        <w:rPr>
          <w:rFonts w:hint="eastAsia"/>
          <w:sz w:val="24"/>
        </w:rPr>
        <w:t>，</w:t>
      </w:r>
      <w:r>
        <w:rPr>
          <w:sz w:val="24"/>
        </w:rPr>
        <w:t>当前订单信息变为待评价</w:t>
      </w:r>
      <w:r>
        <w:rPr>
          <w:rFonts w:hint="eastAsia"/>
          <w:sz w:val="24"/>
        </w:rPr>
        <w:t>。</w:t>
      </w:r>
      <w:r>
        <w:rPr>
          <w:sz w:val="24"/>
        </w:rPr>
        <w:t>酒店已经预定成功</w:t>
      </w:r>
      <w:r>
        <w:rPr>
          <w:rFonts w:hint="eastAsia"/>
          <w:sz w:val="24"/>
        </w:rPr>
        <w:t>。</w:t>
      </w:r>
    </w:p>
    <w:p w:rsidR="003877B7" w:rsidRPr="00E251A3" w:rsidRDefault="003877B7" w:rsidP="009212CF">
      <w:pPr>
        <w:ind w:firstLineChars="200" w:firstLine="480"/>
        <w:rPr>
          <w:sz w:val="24"/>
        </w:rPr>
      </w:pPr>
      <w:r>
        <w:rPr>
          <w:rFonts w:hint="eastAsia"/>
          <w:sz w:val="24"/>
        </w:rPr>
        <w:t>3.</w:t>
      </w:r>
      <w:r>
        <w:rPr>
          <w:rFonts w:hint="eastAsia"/>
          <w:sz w:val="24"/>
        </w:rPr>
        <w:t>如果审核成功之后，那么处理中的订单信息，会变为待评价。</w:t>
      </w:r>
    </w:p>
    <w:p w:rsidR="003877B7" w:rsidRDefault="003877B7" w:rsidP="003877B7">
      <w:pPr>
        <w:pStyle w:val="4"/>
        <w:jc w:val="left"/>
      </w:pPr>
      <w:r>
        <w:rPr>
          <w:rFonts w:hint="eastAsia"/>
        </w:rPr>
        <w:t>界面原型</w:t>
      </w:r>
    </w:p>
    <w:p w:rsidR="003877B7" w:rsidRPr="00FE1E83" w:rsidRDefault="003877B7" w:rsidP="003877B7">
      <w:pPr>
        <w:pStyle w:val="30"/>
      </w:pPr>
      <w:bookmarkStart w:id="85" w:name="_Toc5961229"/>
      <w:r>
        <w:rPr>
          <w:rFonts w:hint="eastAsia"/>
        </w:rPr>
        <w:t>订单详情</w:t>
      </w:r>
      <w:bookmarkEnd w:id="85"/>
    </w:p>
    <w:p w:rsidR="003877B7" w:rsidRDefault="003877B7" w:rsidP="003877B7">
      <w:pPr>
        <w:pStyle w:val="4"/>
        <w:jc w:val="left"/>
      </w:pPr>
      <w:r>
        <w:rPr>
          <w:rFonts w:hint="eastAsia"/>
        </w:rPr>
        <w:t>业务描述</w:t>
      </w:r>
    </w:p>
    <w:p w:rsidR="003877B7" w:rsidRPr="00FE1E83" w:rsidRDefault="003877B7" w:rsidP="009212CF">
      <w:pPr>
        <w:ind w:firstLineChars="200" w:firstLine="480"/>
        <w:rPr>
          <w:sz w:val="24"/>
        </w:rPr>
      </w:pPr>
      <w:r>
        <w:rPr>
          <w:rFonts w:hint="eastAsia"/>
          <w:sz w:val="24"/>
        </w:rPr>
        <w:t>不同状态进来，订单信息下面的可触发操作会不同。</w:t>
      </w:r>
    </w:p>
    <w:p w:rsidR="003877B7" w:rsidRDefault="003877B7" w:rsidP="003877B7">
      <w:pPr>
        <w:pStyle w:val="4"/>
      </w:pPr>
      <w:r>
        <w:t>业务流程</w:t>
      </w:r>
    </w:p>
    <w:p w:rsidR="003877B7" w:rsidRDefault="003877B7" w:rsidP="009212CF">
      <w:pPr>
        <w:ind w:firstLineChars="200" w:firstLine="480"/>
        <w:rPr>
          <w:sz w:val="24"/>
        </w:rPr>
      </w:pPr>
      <w:r>
        <w:rPr>
          <w:rFonts w:hint="eastAsia"/>
          <w:sz w:val="24"/>
        </w:rPr>
        <w:t>1.</w:t>
      </w:r>
      <w:r>
        <w:rPr>
          <w:rFonts w:hint="eastAsia"/>
          <w:sz w:val="24"/>
        </w:rPr>
        <w:t>不同状态，订单信息下面的可触发操作会不同。</w:t>
      </w:r>
    </w:p>
    <w:p w:rsidR="003877B7" w:rsidRDefault="003877B7" w:rsidP="009212CF">
      <w:pPr>
        <w:ind w:firstLineChars="200" w:firstLine="480"/>
        <w:rPr>
          <w:sz w:val="24"/>
        </w:rPr>
      </w:pPr>
      <w:r>
        <w:rPr>
          <w:sz w:val="24"/>
        </w:rPr>
        <w:t>2.</w:t>
      </w:r>
      <w:r>
        <w:rPr>
          <w:sz w:val="24"/>
        </w:rPr>
        <w:t>点击退款</w:t>
      </w:r>
      <w:r>
        <w:rPr>
          <w:rFonts w:hint="eastAsia"/>
          <w:sz w:val="24"/>
        </w:rPr>
        <w:t>，</w:t>
      </w:r>
      <w:proofErr w:type="gramStart"/>
      <w:r>
        <w:rPr>
          <w:sz w:val="24"/>
        </w:rPr>
        <w:t>弹窗提示</w:t>
      </w:r>
      <w:proofErr w:type="gramEnd"/>
      <w:r>
        <w:rPr>
          <w:sz w:val="24"/>
        </w:rPr>
        <w:t>确定信息</w:t>
      </w:r>
      <w:r>
        <w:rPr>
          <w:rFonts w:hint="eastAsia"/>
          <w:sz w:val="24"/>
        </w:rPr>
        <w:t>，</w:t>
      </w:r>
      <w:r>
        <w:rPr>
          <w:sz w:val="24"/>
        </w:rPr>
        <w:t>同时显示扣除的对应手续费</w:t>
      </w:r>
      <w:r>
        <w:rPr>
          <w:rFonts w:hint="eastAsia"/>
          <w:sz w:val="24"/>
        </w:rPr>
        <w:t>。</w:t>
      </w:r>
    </w:p>
    <w:p w:rsidR="003877B7" w:rsidRDefault="003877B7" w:rsidP="009212CF">
      <w:pPr>
        <w:ind w:firstLineChars="200" w:firstLine="480"/>
        <w:rPr>
          <w:sz w:val="24"/>
        </w:rPr>
      </w:pPr>
      <w:r>
        <w:rPr>
          <w:sz w:val="24"/>
        </w:rPr>
        <w:t>3.</w:t>
      </w:r>
      <w:r>
        <w:rPr>
          <w:sz w:val="24"/>
        </w:rPr>
        <w:t>点击付款</w:t>
      </w:r>
      <w:r>
        <w:rPr>
          <w:rFonts w:hint="eastAsia"/>
          <w:sz w:val="24"/>
        </w:rPr>
        <w:t>，</w:t>
      </w:r>
      <w:proofErr w:type="gramStart"/>
      <w:r>
        <w:rPr>
          <w:sz w:val="24"/>
        </w:rPr>
        <w:t>进行微信付款</w:t>
      </w:r>
      <w:proofErr w:type="gramEnd"/>
      <w:r>
        <w:rPr>
          <w:rFonts w:hint="eastAsia"/>
          <w:sz w:val="24"/>
        </w:rPr>
        <w:t>。</w:t>
      </w:r>
    </w:p>
    <w:p w:rsidR="003877B7" w:rsidRDefault="003877B7" w:rsidP="009212CF">
      <w:pPr>
        <w:ind w:firstLineChars="200" w:firstLine="480"/>
        <w:rPr>
          <w:sz w:val="24"/>
        </w:rPr>
      </w:pPr>
      <w:r>
        <w:rPr>
          <w:sz w:val="24"/>
        </w:rPr>
        <w:t>4.</w:t>
      </w:r>
      <w:r>
        <w:rPr>
          <w:sz w:val="24"/>
        </w:rPr>
        <w:t>点击评价</w:t>
      </w:r>
      <w:r>
        <w:rPr>
          <w:rFonts w:hint="eastAsia"/>
          <w:sz w:val="24"/>
        </w:rPr>
        <w:t>，</w:t>
      </w:r>
      <w:r>
        <w:rPr>
          <w:sz w:val="24"/>
        </w:rPr>
        <w:t>进行评价</w:t>
      </w:r>
      <w:r>
        <w:rPr>
          <w:rFonts w:hint="eastAsia"/>
          <w:sz w:val="24"/>
        </w:rPr>
        <w:t>。</w:t>
      </w:r>
    </w:p>
    <w:p w:rsidR="003877B7" w:rsidRDefault="003877B7" w:rsidP="009212CF">
      <w:pPr>
        <w:ind w:firstLineChars="200" w:firstLine="480"/>
        <w:rPr>
          <w:sz w:val="24"/>
        </w:rPr>
      </w:pPr>
      <w:r>
        <w:rPr>
          <w:rFonts w:hint="eastAsia"/>
          <w:sz w:val="24"/>
        </w:rPr>
        <w:t>5.</w:t>
      </w:r>
      <w:r>
        <w:rPr>
          <w:sz w:val="24"/>
        </w:rPr>
        <w:t>处理中的只能查看详情</w:t>
      </w:r>
      <w:r>
        <w:rPr>
          <w:rFonts w:hint="eastAsia"/>
          <w:sz w:val="24"/>
        </w:rPr>
        <w:t>。</w:t>
      </w:r>
    </w:p>
    <w:p w:rsidR="003877B7" w:rsidRDefault="003877B7" w:rsidP="009212CF">
      <w:pPr>
        <w:ind w:firstLineChars="200" w:firstLine="480"/>
        <w:rPr>
          <w:sz w:val="24"/>
        </w:rPr>
      </w:pPr>
      <w:r>
        <w:rPr>
          <w:rFonts w:hint="eastAsia"/>
          <w:sz w:val="24"/>
        </w:rPr>
        <w:t>6.</w:t>
      </w:r>
      <w:r>
        <w:rPr>
          <w:rFonts w:hint="eastAsia"/>
          <w:sz w:val="24"/>
        </w:rPr>
        <w:t>联系卖家，电话联系。</w:t>
      </w:r>
    </w:p>
    <w:p w:rsidR="003877B7" w:rsidRPr="003877B7" w:rsidRDefault="003877B7" w:rsidP="009212CF">
      <w:pPr>
        <w:ind w:firstLineChars="200" w:firstLine="480"/>
        <w:rPr>
          <w:sz w:val="24"/>
        </w:rPr>
      </w:pPr>
      <w:r>
        <w:rPr>
          <w:rFonts w:hint="eastAsia"/>
          <w:sz w:val="24"/>
        </w:rPr>
        <w:t>7.</w:t>
      </w:r>
      <w:r>
        <w:rPr>
          <w:rFonts w:hint="eastAsia"/>
          <w:sz w:val="24"/>
        </w:rPr>
        <w:t>联系酒店，电话联系。</w:t>
      </w:r>
    </w:p>
    <w:p w:rsidR="003877B7" w:rsidRDefault="003877B7" w:rsidP="003877B7">
      <w:pPr>
        <w:pStyle w:val="4"/>
        <w:jc w:val="left"/>
      </w:pPr>
      <w:r>
        <w:rPr>
          <w:rFonts w:hint="eastAsia"/>
        </w:rPr>
        <w:lastRenderedPageBreak/>
        <w:t>界面原型</w:t>
      </w:r>
    </w:p>
    <w:p w:rsidR="003877B7" w:rsidRPr="003877B7" w:rsidRDefault="003877B7" w:rsidP="009212CF">
      <w:pPr>
        <w:jc w:val="center"/>
      </w:pPr>
      <w:r>
        <w:rPr>
          <w:noProof/>
        </w:rPr>
        <w:drawing>
          <wp:inline distT="0" distB="0" distL="0" distR="0" wp14:anchorId="6AB37F79" wp14:editId="203A1D61">
            <wp:extent cx="5372566" cy="4961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566" cy="4961050"/>
                    </a:xfrm>
                    <a:prstGeom prst="rect">
                      <a:avLst/>
                    </a:prstGeom>
                  </pic:spPr>
                </pic:pic>
              </a:graphicData>
            </a:graphic>
          </wp:inline>
        </w:drawing>
      </w:r>
    </w:p>
    <w:p w:rsidR="003877B7" w:rsidRPr="00E251A3" w:rsidRDefault="003877B7" w:rsidP="003877B7">
      <w:pPr>
        <w:ind w:left="50"/>
      </w:pPr>
    </w:p>
    <w:p w:rsidR="007F1656" w:rsidRDefault="007F1656" w:rsidP="007F1656">
      <w:pPr>
        <w:pStyle w:val="21"/>
      </w:pPr>
      <w:bookmarkStart w:id="86" w:name="_Toc5961230"/>
      <w:r w:rsidRPr="007F1656">
        <w:rPr>
          <w:rFonts w:hint="eastAsia"/>
        </w:rPr>
        <w:t>e</w:t>
      </w:r>
      <w:r w:rsidRPr="007F1656">
        <w:rPr>
          <w:rFonts w:hint="eastAsia"/>
        </w:rPr>
        <w:t>享生活</w:t>
      </w:r>
      <w:bookmarkEnd w:id="86"/>
    </w:p>
    <w:p w:rsidR="007F1656" w:rsidRPr="007F1656" w:rsidRDefault="007F1656" w:rsidP="007F1656">
      <w:pPr>
        <w:pStyle w:val="30"/>
      </w:pPr>
      <w:r>
        <w:rPr>
          <w:rFonts w:hint="eastAsia"/>
        </w:rPr>
        <w:t xml:space="preserve"> </w:t>
      </w:r>
      <w:bookmarkStart w:id="87" w:name="_Toc5961231"/>
      <w:r>
        <w:rPr>
          <w:rFonts w:hint="eastAsia"/>
        </w:rPr>
        <w:t>e</w:t>
      </w:r>
      <w:proofErr w:type="gramStart"/>
      <w:r>
        <w:rPr>
          <w:rFonts w:hint="eastAsia"/>
        </w:rPr>
        <w:t>享生活</w:t>
      </w:r>
      <w:proofErr w:type="gramEnd"/>
      <w:r>
        <w:rPr>
          <w:rFonts w:hint="eastAsia"/>
        </w:rPr>
        <w:t>首页</w:t>
      </w:r>
      <w:bookmarkEnd w:id="87"/>
    </w:p>
    <w:p w:rsidR="007F1656" w:rsidRDefault="007F1656" w:rsidP="007F1656">
      <w:pPr>
        <w:pStyle w:val="4"/>
        <w:jc w:val="left"/>
      </w:pPr>
      <w:r>
        <w:rPr>
          <w:rFonts w:hint="eastAsia"/>
        </w:rPr>
        <w:t>业务描述</w:t>
      </w:r>
    </w:p>
    <w:p w:rsidR="007F1656" w:rsidRDefault="007F1656" w:rsidP="009212CF">
      <w:pPr>
        <w:ind w:firstLineChars="200" w:firstLine="480"/>
        <w:rPr>
          <w:sz w:val="24"/>
        </w:rPr>
      </w:pPr>
      <w:proofErr w:type="gramStart"/>
      <w:r>
        <w:rPr>
          <w:rFonts w:hint="eastAsia"/>
          <w:sz w:val="24"/>
        </w:rPr>
        <w:t>一</w:t>
      </w:r>
      <w:proofErr w:type="gramEnd"/>
      <w:r>
        <w:rPr>
          <w:rFonts w:hint="eastAsia"/>
          <w:sz w:val="24"/>
        </w:rPr>
        <w:t>：</w:t>
      </w:r>
      <w:r w:rsidRPr="007F1656">
        <w:rPr>
          <w:rFonts w:hint="eastAsia"/>
          <w:sz w:val="24"/>
        </w:rPr>
        <w:t>有各类兴趣圈，促进会员不断浏览关注，我们的</w:t>
      </w:r>
      <w:r w:rsidRPr="007F1656">
        <w:rPr>
          <w:rFonts w:hint="eastAsia"/>
          <w:sz w:val="24"/>
        </w:rPr>
        <w:t>e</w:t>
      </w:r>
      <w:proofErr w:type="gramStart"/>
      <w:r w:rsidRPr="007F1656">
        <w:rPr>
          <w:rFonts w:hint="eastAsia"/>
          <w:sz w:val="24"/>
        </w:rPr>
        <w:t>享生活</w:t>
      </w:r>
      <w:proofErr w:type="gramEnd"/>
      <w:r w:rsidRPr="007F1656">
        <w:rPr>
          <w:rFonts w:hint="eastAsia"/>
          <w:sz w:val="24"/>
        </w:rPr>
        <w:t>中兴趣爱好只是一方面，更多的是针对可以度假住店的人群提供他们关心的圈。</w:t>
      </w:r>
    </w:p>
    <w:p w:rsidR="007F1656" w:rsidRPr="007F1656" w:rsidRDefault="007F1656" w:rsidP="009212CF">
      <w:pPr>
        <w:ind w:firstLineChars="200" w:firstLine="480"/>
        <w:rPr>
          <w:sz w:val="24"/>
        </w:rPr>
      </w:pPr>
      <w:r>
        <w:rPr>
          <w:rFonts w:hint="eastAsia"/>
          <w:sz w:val="24"/>
        </w:rPr>
        <w:lastRenderedPageBreak/>
        <w:t>二：</w:t>
      </w:r>
      <w:r w:rsidRPr="007F1656">
        <w:rPr>
          <w:rFonts w:hint="eastAsia"/>
          <w:sz w:val="24"/>
        </w:rPr>
        <w:t>e</w:t>
      </w:r>
      <w:proofErr w:type="gramStart"/>
      <w:r w:rsidRPr="007F1656">
        <w:rPr>
          <w:rFonts w:hint="eastAsia"/>
          <w:sz w:val="24"/>
        </w:rPr>
        <w:t>享生活</w:t>
      </w:r>
      <w:proofErr w:type="gramEnd"/>
      <w:r w:rsidRPr="007F1656">
        <w:rPr>
          <w:rFonts w:hint="eastAsia"/>
          <w:sz w:val="24"/>
        </w:rPr>
        <w:t>中</w:t>
      </w:r>
      <w:proofErr w:type="gramStart"/>
      <w:r w:rsidRPr="007F1656">
        <w:rPr>
          <w:rFonts w:hint="eastAsia"/>
          <w:sz w:val="24"/>
        </w:rPr>
        <w:t>的圈主的</w:t>
      </w:r>
      <w:proofErr w:type="gramEnd"/>
      <w:r w:rsidRPr="007F1656">
        <w:rPr>
          <w:rFonts w:hint="eastAsia"/>
          <w:sz w:val="24"/>
        </w:rPr>
        <w:t>人选是经过考查的，如他</w:t>
      </w:r>
      <w:r w:rsidRPr="007F1656">
        <w:rPr>
          <w:rFonts w:hint="eastAsia"/>
          <w:sz w:val="24"/>
        </w:rPr>
        <w:t>/</w:t>
      </w:r>
      <w:r w:rsidRPr="007F1656">
        <w:rPr>
          <w:rFonts w:hint="eastAsia"/>
          <w:sz w:val="24"/>
        </w:rPr>
        <w:t>她的祖籍、毕业大学、曾任公司、工种。目的这些本来就可增加同乡、校友、同事、同行业会员的信任感。</w:t>
      </w:r>
    </w:p>
    <w:p w:rsidR="007F1656" w:rsidRDefault="007F1656" w:rsidP="007F1656">
      <w:pPr>
        <w:pStyle w:val="4"/>
      </w:pPr>
      <w:r>
        <w:t>业务流程</w:t>
      </w:r>
    </w:p>
    <w:p w:rsidR="007F1656" w:rsidRPr="009212CF" w:rsidRDefault="007F1656" w:rsidP="009212CF">
      <w:pPr>
        <w:ind w:firstLineChars="200" w:firstLine="480"/>
        <w:rPr>
          <w:sz w:val="24"/>
        </w:rPr>
      </w:pPr>
      <w:r w:rsidRPr="009212CF">
        <w:rPr>
          <w:sz w:val="24"/>
        </w:rPr>
        <w:t>后续开发</w:t>
      </w:r>
    </w:p>
    <w:p w:rsidR="007F1656" w:rsidRDefault="007F1656" w:rsidP="007F1656">
      <w:pPr>
        <w:pStyle w:val="4"/>
        <w:jc w:val="left"/>
      </w:pPr>
      <w:r>
        <w:rPr>
          <w:rFonts w:hint="eastAsia"/>
        </w:rPr>
        <w:t>界面原型</w:t>
      </w:r>
    </w:p>
    <w:p w:rsidR="007F1656" w:rsidRPr="007F1656" w:rsidRDefault="007F1656" w:rsidP="007F1656"/>
    <w:p w:rsidR="007F1656" w:rsidRDefault="007F1656">
      <w:pPr>
        <w:pStyle w:val="1"/>
      </w:pPr>
      <w:bookmarkStart w:id="88" w:name="_Toc5961232"/>
      <w:r>
        <w:lastRenderedPageBreak/>
        <w:t>后台管理端</w:t>
      </w:r>
      <w:bookmarkEnd w:id="88"/>
    </w:p>
    <w:p w:rsidR="00907ECC" w:rsidRPr="00907ECC" w:rsidRDefault="00907ECC" w:rsidP="00907ECC">
      <w:pPr>
        <w:pStyle w:val="21"/>
        <w:rPr>
          <w:rFonts w:ascii="Times New Roman" w:hAnsi="Times New Roman"/>
        </w:rPr>
      </w:pPr>
      <w:bookmarkStart w:id="89" w:name="_Toc5961233"/>
      <w:r>
        <w:rPr>
          <w:rFonts w:ascii="Times New Roman" w:hAnsi="Times New Roman" w:hint="eastAsia"/>
        </w:rPr>
        <w:t>消费金管理</w:t>
      </w:r>
      <w:bookmarkEnd w:id="89"/>
    </w:p>
    <w:p w:rsidR="00907ECC" w:rsidRPr="005A0565" w:rsidRDefault="00907ECC" w:rsidP="00907ECC">
      <w:pPr>
        <w:pStyle w:val="30"/>
      </w:pPr>
      <w:bookmarkStart w:id="90" w:name="_Toc5961234"/>
      <w:r>
        <w:rPr>
          <w:rFonts w:hint="eastAsia"/>
        </w:rPr>
        <w:t>消费金</w:t>
      </w:r>
      <w:bookmarkEnd w:id="90"/>
    </w:p>
    <w:p w:rsidR="00907ECC" w:rsidRDefault="00907ECC" w:rsidP="00907ECC">
      <w:pPr>
        <w:pStyle w:val="4"/>
      </w:pPr>
      <w:r>
        <w:rPr>
          <w:rFonts w:hint="eastAsia"/>
        </w:rPr>
        <w:t>业务描述</w:t>
      </w:r>
    </w:p>
    <w:p w:rsidR="00907ECC" w:rsidRPr="00907ECC" w:rsidRDefault="00907ECC" w:rsidP="009212CF">
      <w:pPr>
        <w:ind w:firstLineChars="200" w:firstLine="480"/>
        <w:rPr>
          <w:sz w:val="24"/>
        </w:rPr>
      </w:pPr>
      <w:r w:rsidRPr="00907ECC">
        <w:rPr>
          <w:rFonts w:hint="eastAsia"/>
          <w:sz w:val="24"/>
        </w:rPr>
        <w:t>消费金编号，是系统生成，由投资的项目编号＋年月＋投资人编号组成。我们投资一个项目酒店许多是可以用同一</w:t>
      </w:r>
      <w:proofErr w:type="gramStart"/>
      <w:r w:rsidRPr="00907ECC">
        <w:rPr>
          <w:rFonts w:hint="eastAsia"/>
          <w:sz w:val="24"/>
        </w:rPr>
        <w:t>消费金订多家</w:t>
      </w:r>
      <w:proofErr w:type="gramEnd"/>
      <w:r w:rsidRPr="00907ECC">
        <w:rPr>
          <w:rFonts w:hint="eastAsia"/>
          <w:sz w:val="24"/>
        </w:rPr>
        <w:t>相关酒店。当订单进行系统审核时通过消费金编号的项目编号可以判断是否有足额的库存（同一项目我们会买多人的消费金）</w:t>
      </w:r>
    </w:p>
    <w:p w:rsidR="00907ECC" w:rsidRDefault="00907ECC" w:rsidP="00907ECC">
      <w:pPr>
        <w:pStyle w:val="4"/>
      </w:pPr>
      <w:r>
        <w:rPr>
          <w:rFonts w:hint="eastAsia"/>
        </w:rPr>
        <w:t>业务流程</w:t>
      </w:r>
    </w:p>
    <w:p w:rsidR="00907ECC" w:rsidRPr="009212CF" w:rsidRDefault="00907ECC" w:rsidP="009212CF">
      <w:pPr>
        <w:ind w:firstLineChars="200" w:firstLine="480"/>
        <w:rPr>
          <w:sz w:val="24"/>
        </w:rPr>
      </w:pPr>
      <w:r w:rsidRPr="009212CF">
        <w:rPr>
          <w:sz w:val="24"/>
        </w:rPr>
        <w:t>界面</w:t>
      </w:r>
      <w:r w:rsidRPr="009212CF">
        <w:rPr>
          <w:rFonts w:hint="eastAsia"/>
          <w:sz w:val="24"/>
        </w:rPr>
        <w:t>，</w:t>
      </w:r>
      <w:r w:rsidRPr="009212CF">
        <w:rPr>
          <w:sz w:val="24"/>
        </w:rPr>
        <w:t>显示消费金库存状态</w:t>
      </w:r>
      <w:r w:rsidRPr="009212CF">
        <w:rPr>
          <w:rFonts w:hint="eastAsia"/>
          <w:sz w:val="24"/>
        </w:rPr>
        <w:t>，</w:t>
      </w:r>
      <w:r w:rsidRPr="009212CF">
        <w:rPr>
          <w:sz w:val="24"/>
        </w:rPr>
        <w:t>可以补充消费金</w:t>
      </w:r>
      <w:r w:rsidRPr="009212CF">
        <w:rPr>
          <w:rFonts w:hint="eastAsia"/>
          <w:sz w:val="24"/>
        </w:rPr>
        <w:t>。</w:t>
      </w:r>
      <w:r w:rsidRPr="009212CF">
        <w:rPr>
          <w:sz w:val="24"/>
        </w:rPr>
        <w:t>消费金是酒店合作的优惠券</w:t>
      </w:r>
      <w:r w:rsidRPr="009212CF">
        <w:rPr>
          <w:rFonts w:hint="eastAsia"/>
          <w:sz w:val="24"/>
        </w:rPr>
        <w:t>。</w:t>
      </w:r>
    </w:p>
    <w:p w:rsidR="00907ECC" w:rsidRDefault="00907ECC" w:rsidP="00907ECC">
      <w:pPr>
        <w:pStyle w:val="4"/>
      </w:pPr>
      <w:r>
        <w:rPr>
          <w:rFonts w:hint="eastAsia"/>
        </w:rPr>
        <w:t>界面原型</w:t>
      </w:r>
    </w:p>
    <w:p w:rsidR="00907ECC" w:rsidRPr="00907ECC" w:rsidRDefault="00907ECC" w:rsidP="00907ECC"/>
    <w:p w:rsidR="008C7023" w:rsidRPr="008C7023" w:rsidRDefault="008C7023" w:rsidP="008C7023">
      <w:pPr>
        <w:pStyle w:val="21"/>
        <w:numPr>
          <w:ilvl w:val="1"/>
          <w:numId w:val="37"/>
        </w:numPr>
        <w:rPr>
          <w:rFonts w:ascii="Times New Roman" w:hAnsi="Times New Roman"/>
        </w:rPr>
      </w:pPr>
      <w:bookmarkStart w:id="91" w:name="_Toc5961235"/>
      <w:r>
        <w:rPr>
          <w:rFonts w:ascii="Times New Roman" w:hAnsi="Times New Roman" w:hint="eastAsia"/>
        </w:rPr>
        <w:t>发布管理</w:t>
      </w:r>
      <w:bookmarkEnd w:id="91"/>
    </w:p>
    <w:p w:rsidR="008C7023" w:rsidRPr="005A0565" w:rsidRDefault="008C7023" w:rsidP="008C7023">
      <w:pPr>
        <w:pStyle w:val="30"/>
      </w:pPr>
      <w:bookmarkStart w:id="92" w:name="_Toc5961236"/>
      <w:r>
        <w:rPr>
          <w:rFonts w:hint="eastAsia"/>
        </w:rPr>
        <w:t>发布管理</w:t>
      </w:r>
      <w:bookmarkEnd w:id="92"/>
    </w:p>
    <w:p w:rsidR="008C7023" w:rsidRDefault="008C7023" w:rsidP="008C7023">
      <w:pPr>
        <w:pStyle w:val="4"/>
      </w:pPr>
      <w:r>
        <w:rPr>
          <w:rFonts w:hint="eastAsia"/>
        </w:rPr>
        <w:t>业务描述</w:t>
      </w:r>
    </w:p>
    <w:p w:rsidR="008C7023" w:rsidRPr="00F47E07" w:rsidRDefault="00F47E07" w:rsidP="009212CF">
      <w:pPr>
        <w:ind w:firstLineChars="200" w:firstLine="480"/>
        <w:rPr>
          <w:sz w:val="24"/>
        </w:rPr>
      </w:pPr>
      <w:r w:rsidRPr="00F47E07">
        <w:rPr>
          <w:rFonts w:hint="eastAsia"/>
          <w:sz w:val="24"/>
        </w:rPr>
        <w:t>可以提供酒店资源的商家发布酒店床位信息，发布后进行审核，签订合同等，签订完成后，对外发布</w:t>
      </w:r>
      <w:proofErr w:type="gramStart"/>
      <w:r w:rsidRPr="00F47E07">
        <w:rPr>
          <w:rFonts w:hint="eastAsia"/>
          <w:sz w:val="24"/>
        </w:rPr>
        <w:t>成酒店可</w:t>
      </w:r>
      <w:proofErr w:type="gramEnd"/>
      <w:r w:rsidRPr="00F47E07">
        <w:rPr>
          <w:rFonts w:hint="eastAsia"/>
          <w:sz w:val="24"/>
        </w:rPr>
        <w:t>订购资源。</w:t>
      </w:r>
    </w:p>
    <w:p w:rsidR="008C7023" w:rsidRDefault="008C7023" w:rsidP="008C7023">
      <w:pPr>
        <w:pStyle w:val="4"/>
      </w:pPr>
      <w:r>
        <w:rPr>
          <w:rFonts w:hint="eastAsia"/>
        </w:rPr>
        <w:lastRenderedPageBreak/>
        <w:t>业务流程</w:t>
      </w:r>
    </w:p>
    <w:p w:rsidR="00F47E07" w:rsidRPr="00F47E07" w:rsidRDefault="00F47E07" w:rsidP="009212CF">
      <w:pPr>
        <w:ind w:firstLineChars="200" w:firstLine="480"/>
        <w:rPr>
          <w:sz w:val="24"/>
        </w:rPr>
      </w:pPr>
      <w:r w:rsidRPr="00F47E07">
        <w:rPr>
          <w:rFonts w:hint="eastAsia"/>
          <w:sz w:val="24"/>
        </w:rPr>
        <w:t>可以提供酒店资源的商家发布酒店床位信息，发布后进行审核，签订合同等，签订完成后，对外发布</w:t>
      </w:r>
      <w:proofErr w:type="gramStart"/>
      <w:r w:rsidRPr="00F47E07">
        <w:rPr>
          <w:rFonts w:hint="eastAsia"/>
          <w:sz w:val="24"/>
        </w:rPr>
        <w:t>成酒店可</w:t>
      </w:r>
      <w:proofErr w:type="gramEnd"/>
      <w:r w:rsidRPr="00F47E07">
        <w:rPr>
          <w:rFonts w:hint="eastAsia"/>
          <w:sz w:val="24"/>
        </w:rPr>
        <w:t>订购资源。</w:t>
      </w:r>
    </w:p>
    <w:p w:rsidR="007F1656" w:rsidRDefault="00F47E07" w:rsidP="007F1656">
      <w:pPr>
        <w:pStyle w:val="21"/>
        <w:rPr>
          <w:rFonts w:ascii="Times New Roman" w:hAnsi="Times New Roman"/>
        </w:rPr>
      </w:pPr>
      <w:bookmarkStart w:id="93" w:name="_Toc5961237"/>
      <w:r>
        <w:rPr>
          <w:rFonts w:ascii="Times New Roman" w:hAnsi="Times New Roman" w:hint="eastAsia"/>
        </w:rPr>
        <w:t>后台</w:t>
      </w:r>
      <w:r w:rsidR="007F1656">
        <w:rPr>
          <w:rFonts w:ascii="Times New Roman" w:hAnsi="Times New Roman" w:hint="eastAsia"/>
        </w:rPr>
        <w:t>信息审核</w:t>
      </w:r>
      <w:r w:rsidR="00907ECC">
        <w:rPr>
          <w:rFonts w:ascii="Times New Roman" w:hAnsi="Times New Roman" w:hint="eastAsia"/>
        </w:rPr>
        <w:t>管理</w:t>
      </w:r>
      <w:bookmarkEnd w:id="93"/>
    </w:p>
    <w:p w:rsidR="007F1656" w:rsidRPr="005A0565" w:rsidRDefault="007F1656" w:rsidP="007F1656">
      <w:pPr>
        <w:pStyle w:val="30"/>
      </w:pPr>
      <w:bookmarkStart w:id="94" w:name="_Toc5961238"/>
      <w:r>
        <w:rPr>
          <w:rFonts w:hint="eastAsia"/>
        </w:rPr>
        <w:t>信息审核</w:t>
      </w:r>
      <w:bookmarkEnd w:id="94"/>
    </w:p>
    <w:p w:rsidR="007F1656" w:rsidRDefault="007F1656" w:rsidP="007F1656">
      <w:pPr>
        <w:pStyle w:val="4"/>
      </w:pPr>
      <w:r>
        <w:rPr>
          <w:rFonts w:hint="eastAsia"/>
        </w:rPr>
        <w:t>业务描述</w:t>
      </w:r>
    </w:p>
    <w:p w:rsidR="00907ECC" w:rsidRDefault="00907ECC" w:rsidP="009212CF">
      <w:pPr>
        <w:ind w:firstLineChars="200" w:firstLine="480"/>
        <w:rPr>
          <w:sz w:val="24"/>
        </w:rPr>
      </w:pPr>
      <w:r w:rsidRPr="00907ECC">
        <w:rPr>
          <w:rFonts w:hint="eastAsia"/>
          <w:sz w:val="24"/>
        </w:rPr>
        <w:t>审核界面的建议</w:t>
      </w:r>
      <w:r w:rsidRPr="00907ECC">
        <w:rPr>
          <w:rFonts w:hint="eastAsia"/>
          <w:sz w:val="24"/>
        </w:rPr>
        <w:t>:</w:t>
      </w:r>
      <w:r>
        <w:rPr>
          <w:rFonts w:hint="eastAsia"/>
          <w:sz w:val="24"/>
        </w:rPr>
        <w:t>审核应该分二个层面：</w:t>
      </w:r>
    </w:p>
    <w:p w:rsidR="00907ECC" w:rsidRPr="00141460" w:rsidRDefault="00907ECC" w:rsidP="00141460">
      <w:pPr>
        <w:pStyle w:val="afe"/>
        <w:numPr>
          <w:ilvl w:val="0"/>
          <w:numId w:val="38"/>
        </w:numPr>
        <w:ind w:firstLineChars="0"/>
        <w:rPr>
          <w:sz w:val="24"/>
        </w:rPr>
      </w:pPr>
      <w:r w:rsidRPr="00141460">
        <w:rPr>
          <w:rFonts w:hint="eastAsia"/>
          <w:sz w:val="24"/>
        </w:rPr>
        <w:t>酒店信息发布（目前我们自己</w:t>
      </w:r>
      <w:proofErr w:type="gramStart"/>
      <w:r w:rsidRPr="00141460">
        <w:rPr>
          <w:rFonts w:hint="eastAsia"/>
          <w:sz w:val="24"/>
        </w:rPr>
        <w:t>买消费金</w:t>
      </w:r>
      <w:proofErr w:type="gramEnd"/>
      <w:r w:rsidRPr="00141460">
        <w:rPr>
          <w:rFonts w:hint="eastAsia"/>
          <w:sz w:val="24"/>
        </w:rPr>
        <w:t>）</w:t>
      </w:r>
    </w:p>
    <w:p w:rsidR="00A43ADD" w:rsidRPr="00141460" w:rsidRDefault="00907ECC" w:rsidP="00141460">
      <w:pPr>
        <w:pStyle w:val="afe"/>
        <w:numPr>
          <w:ilvl w:val="0"/>
          <w:numId w:val="38"/>
        </w:numPr>
        <w:ind w:firstLineChars="0"/>
        <w:rPr>
          <w:sz w:val="24"/>
        </w:rPr>
      </w:pPr>
      <w:r w:rsidRPr="00141460">
        <w:rPr>
          <w:rFonts w:hint="eastAsia"/>
          <w:sz w:val="24"/>
        </w:rPr>
        <w:t>会员订单审核，系统线上审核入住日期是否不可以预订</w:t>
      </w:r>
    </w:p>
    <w:p w:rsidR="00907ECC" w:rsidRPr="00141460" w:rsidRDefault="00A43ADD" w:rsidP="00141460">
      <w:pPr>
        <w:pStyle w:val="afe"/>
        <w:numPr>
          <w:ilvl w:val="0"/>
          <w:numId w:val="38"/>
        </w:numPr>
        <w:ind w:firstLineChars="0"/>
        <w:rPr>
          <w:sz w:val="24"/>
        </w:rPr>
      </w:pPr>
      <w:r w:rsidRPr="00141460">
        <w:rPr>
          <w:rFonts w:hint="eastAsia"/>
          <w:sz w:val="24"/>
        </w:rPr>
        <w:t>投资人审核：</w:t>
      </w:r>
      <w:r w:rsidR="00907ECC" w:rsidRPr="00141460">
        <w:rPr>
          <w:rFonts w:hint="eastAsia"/>
          <w:sz w:val="24"/>
        </w:rPr>
        <w:t>消费金库存是否够。对于消费金不足情况则通知采购员（未来可能是户），进入人工审核，采购员</w:t>
      </w:r>
      <w:proofErr w:type="gramStart"/>
      <w:r w:rsidR="00907ECC" w:rsidRPr="00141460">
        <w:rPr>
          <w:rFonts w:hint="eastAsia"/>
          <w:sz w:val="24"/>
        </w:rPr>
        <w:t>买消费金</w:t>
      </w:r>
      <w:proofErr w:type="gramEnd"/>
      <w:r w:rsidR="00907ECC" w:rsidRPr="00141460">
        <w:rPr>
          <w:rFonts w:hint="eastAsia"/>
          <w:sz w:val="24"/>
        </w:rPr>
        <w:t>，进行人工审核通过。人工审核通过将进入酒店预订（客</w:t>
      </w:r>
      <w:proofErr w:type="gramStart"/>
      <w:r w:rsidR="00907ECC" w:rsidRPr="00141460">
        <w:rPr>
          <w:rFonts w:hint="eastAsia"/>
          <w:sz w:val="24"/>
        </w:rPr>
        <w:t>服联系</w:t>
      </w:r>
      <w:proofErr w:type="gramEnd"/>
      <w:r w:rsidR="00907ECC" w:rsidRPr="00141460">
        <w:rPr>
          <w:rFonts w:hint="eastAsia"/>
          <w:sz w:val="24"/>
        </w:rPr>
        <w:t>订房）</w:t>
      </w:r>
      <w:r w:rsidRPr="00141460">
        <w:rPr>
          <w:rFonts w:hint="eastAsia"/>
          <w:sz w:val="24"/>
        </w:rPr>
        <w:t>。</w:t>
      </w:r>
    </w:p>
    <w:p w:rsidR="007F1656" w:rsidRDefault="007F1656" w:rsidP="007F1656">
      <w:pPr>
        <w:pStyle w:val="4"/>
      </w:pPr>
      <w:r>
        <w:rPr>
          <w:rFonts w:hint="eastAsia"/>
        </w:rPr>
        <w:t>业务流程</w:t>
      </w:r>
    </w:p>
    <w:p w:rsidR="00907ECC" w:rsidRDefault="00907ECC" w:rsidP="009212CF">
      <w:pPr>
        <w:ind w:firstLineChars="200" w:firstLine="480"/>
        <w:rPr>
          <w:sz w:val="24"/>
        </w:rPr>
      </w:pPr>
      <w:r w:rsidRPr="00907ECC">
        <w:rPr>
          <w:rFonts w:hint="eastAsia"/>
          <w:sz w:val="24"/>
        </w:rPr>
        <w:t>如果是录入酒店的信息审核需要酒店编号（类型＋档次＋城市＋编号）、酒店名称、地址、可供房型、价格依据、消费金编号、消费金额、预订说明、投资人姓名、手机号、微信号、审核（审核中、通过</w:t>
      </w:r>
      <w:r w:rsidRPr="00907ECC">
        <w:rPr>
          <w:rFonts w:hint="eastAsia"/>
          <w:sz w:val="24"/>
        </w:rPr>
        <w:t>/</w:t>
      </w:r>
      <w:r w:rsidRPr="00907ECC">
        <w:rPr>
          <w:rFonts w:hint="eastAsia"/>
          <w:sz w:val="24"/>
        </w:rPr>
        <w:t>不通过）、合同、发布时间、备注</w:t>
      </w:r>
      <w:r w:rsidR="0060131D">
        <w:rPr>
          <w:rFonts w:hint="eastAsia"/>
          <w:sz w:val="24"/>
        </w:rPr>
        <w:t>。</w:t>
      </w:r>
    </w:p>
    <w:p w:rsidR="0060131D" w:rsidRDefault="0060131D" w:rsidP="009212CF">
      <w:pPr>
        <w:ind w:firstLineChars="200" w:firstLine="480"/>
        <w:rPr>
          <w:sz w:val="24"/>
        </w:rPr>
      </w:pPr>
      <w:r>
        <w:rPr>
          <w:sz w:val="24"/>
        </w:rPr>
        <w:t>例如</w:t>
      </w:r>
      <w:r>
        <w:rPr>
          <w:rFonts w:hint="eastAsia"/>
          <w:sz w:val="24"/>
        </w:rPr>
        <w:t>：投资人</w:t>
      </w:r>
      <w:r>
        <w:rPr>
          <w:sz w:val="24"/>
        </w:rPr>
        <w:t>有</w:t>
      </w:r>
      <w:r>
        <w:rPr>
          <w:rFonts w:hint="eastAsia"/>
          <w:sz w:val="24"/>
        </w:rPr>
        <w:t>30000</w:t>
      </w:r>
      <w:r>
        <w:rPr>
          <w:rFonts w:hint="eastAsia"/>
          <w:sz w:val="24"/>
        </w:rPr>
        <w:t>的消费金，可以预订</w:t>
      </w:r>
      <w:r>
        <w:rPr>
          <w:rFonts w:hint="eastAsia"/>
          <w:sz w:val="24"/>
        </w:rPr>
        <w:t>10</w:t>
      </w:r>
      <w:r>
        <w:rPr>
          <w:rFonts w:hint="eastAsia"/>
          <w:sz w:val="24"/>
        </w:rPr>
        <w:t>个酒店。每个酒店多少钱；管理员对投资人发布的信息进行审核。审核通过之后，发布酒店信息；客户去预订酒店，如果订单超过</w:t>
      </w:r>
      <w:r>
        <w:rPr>
          <w:rFonts w:hint="eastAsia"/>
          <w:sz w:val="24"/>
        </w:rPr>
        <w:t>30000</w:t>
      </w:r>
      <w:r>
        <w:rPr>
          <w:rFonts w:hint="eastAsia"/>
          <w:sz w:val="24"/>
        </w:rPr>
        <w:t>之后那么这个投资人发布的这</w:t>
      </w:r>
      <w:r>
        <w:rPr>
          <w:rFonts w:hint="eastAsia"/>
          <w:sz w:val="24"/>
        </w:rPr>
        <w:t>10</w:t>
      </w:r>
      <w:r>
        <w:rPr>
          <w:rFonts w:hint="eastAsia"/>
          <w:sz w:val="24"/>
        </w:rPr>
        <w:t>个酒店的信息就不能在预订。</w:t>
      </w:r>
    </w:p>
    <w:p w:rsidR="0060131D" w:rsidRPr="0060131D" w:rsidRDefault="0060131D" w:rsidP="0060131D">
      <w:pPr>
        <w:spacing w:line="240" w:lineRule="auto"/>
        <w:jc w:val="left"/>
        <w:rPr>
          <w:rFonts w:ascii="宋体" w:hAnsi="宋体" w:cs="宋体"/>
          <w:kern w:val="0"/>
          <w:sz w:val="24"/>
        </w:rPr>
      </w:pPr>
      <w:r w:rsidRPr="0060131D">
        <w:rPr>
          <w:rFonts w:ascii="宋体" w:hAnsi="宋体" w:cs="宋体"/>
          <w:noProof/>
          <w:kern w:val="0"/>
          <w:sz w:val="24"/>
        </w:rPr>
        <w:lastRenderedPageBreak/>
        <w:drawing>
          <wp:inline distT="0" distB="0" distL="0" distR="0">
            <wp:extent cx="5448300" cy="4812551"/>
            <wp:effectExtent l="0" t="0" r="0" b="0"/>
            <wp:docPr id="2" name="图片 2" descr="C:\Users\Administrator\Documents\Tencent Files\764198913\Image\C2C\0L6$VZK(_V9HD(9QO8NU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64198913\Image\C2C\0L6$VZK(_V9HD(9QO8NUAY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839" cy="4823627"/>
                    </a:xfrm>
                    <a:prstGeom prst="rect">
                      <a:avLst/>
                    </a:prstGeom>
                    <a:noFill/>
                    <a:ln>
                      <a:noFill/>
                    </a:ln>
                  </pic:spPr>
                </pic:pic>
              </a:graphicData>
            </a:graphic>
          </wp:inline>
        </w:drawing>
      </w:r>
    </w:p>
    <w:p w:rsidR="0060131D" w:rsidRPr="00907ECC" w:rsidRDefault="0060131D" w:rsidP="009212CF">
      <w:pPr>
        <w:ind w:firstLineChars="200" w:firstLine="480"/>
        <w:rPr>
          <w:sz w:val="24"/>
        </w:rPr>
      </w:pPr>
    </w:p>
    <w:p w:rsidR="007F1656" w:rsidRDefault="007F1656" w:rsidP="007F1656">
      <w:pPr>
        <w:pStyle w:val="4"/>
      </w:pPr>
      <w:r>
        <w:rPr>
          <w:rFonts w:hint="eastAsia"/>
        </w:rPr>
        <w:t>界面原型</w:t>
      </w:r>
    </w:p>
    <w:p w:rsidR="007F1656" w:rsidRPr="007F1656" w:rsidRDefault="007F1656" w:rsidP="007F1656"/>
    <w:p w:rsidR="007F1656" w:rsidRPr="007F1656" w:rsidRDefault="007F1656" w:rsidP="007F1656"/>
    <w:sectPr w:rsidR="007F1656" w:rsidRPr="007F1656" w:rsidSect="007F3C0E">
      <w:footerReference w:type="default" r:id="rId32"/>
      <w:pgSz w:w="11907" w:h="16840" w:code="9"/>
      <w:pgMar w:top="1440" w:right="907" w:bottom="1440" w:left="907" w:header="1134" w:footer="992" w:gutter="284"/>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3DED" w:rsidRDefault="00F33DED">
      <w:r>
        <w:separator/>
      </w:r>
    </w:p>
  </w:endnote>
  <w:endnote w:type="continuationSeparator" w:id="0">
    <w:p w:rsidR="00F33DED" w:rsidRDefault="00F33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entury Gothic">
    <w:charset w:val="00"/>
    <w:family w:val="swiss"/>
    <w:pitch w:val="variable"/>
    <w:sig w:usb0="00000287" w:usb1="00000000" w:usb2="00000000" w:usb3="00000000" w:csb0="0000009F" w:csb1="00000000"/>
  </w:font>
  <w:font w:name="STKaiti">
    <w:altName w:val="STKaiti"/>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F37" w:rsidRDefault="009E5F37">
    <w:pPr>
      <w:framePr w:wrap="around" w:vAnchor="text" w:hAnchor="margin" w:xAlign="right" w:y="1"/>
    </w:pPr>
    <w:r>
      <w:fldChar w:fldCharType="begin"/>
    </w:r>
    <w:r>
      <w:instrText xml:space="preserve">PAGE  </w:instrText>
    </w:r>
    <w:r>
      <w:fldChar w:fldCharType="end"/>
    </w:r>
  </w:p>
  <w:p w:rsidR="009E5F37" w:rsidRDefault="009E5F37">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F37" w:rsidRDefault="009E5F3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F37" w:rsidRDefault="009E5F37" w:rsidP="003A2CCB">
    <w:pPr>
      <w:ind w:right="360"/>
      <w:jc w:val="center"/>
    </w:pPr>
    <w:r w:rsidRPr="00210E64">
      <w:rPr>
        <w:noProof/>
        <w:szCs w:val="21"/>
        <w:lang w:val="zh-CN"/>
      </w:rPr>
      <w:fldChar w:fldCharType="begin"/>
    </w:r>
    <w:r w:rsidRPr="00210E64">
      <w:rPr>
        <w:noProof/>
        <w:szCs w:val="21"/>
        <w:lang w:val="zh-CN"/>
      </w:rPr>
      <w:instrText>PAGE   \* MERGEFORMAT</w:instrText>
    </w:r>
    <w:r w:rsidRPr="00210E64">
      <w:rPr>
        <w:noProof/>
        <w:szCs w:val="21"/>
        <w:lang w:val="zh-CN"/>
      </w:rPr>
      <w:fldChar w:fldCharType="separate"/>
    </w:r>
    <w:r w:rsidR="0060131D">
      <w:rPr>
        <w:noProof/>
        <w:szCs w:val="21"/>
        <w:lang w:val="zh-CN"/>
      </w:rPr>
      <w:t>vi</w:t>
    </w:r>
    <w:r w:rsidRPr="00210E64">
      <w:rPr>
        <w:noProof/>
        <w:szCs w:val="21"/>
        <w:lang w:val="zh-C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F37" w:rsidRDefault="009E5F37" w:rsidP="00317D6C">
    <w:pPr>
      <w:ind w:right="360"/>
      <w:jc w:val="center"/>
    </w:pPr>
    <w:r w:rsidRPr="00210E64">
      <w:rPr>
        <w:noProof/>
        <w:szCs w:val="21"/>
        <w:lang w:val="zh-CN"/>
      </w:rPr>
      <w:fldChar w:fldCharType="begin"/>
    </w:r>
    <w:r w:rsidRPr="00210E64">
      <w:rPr>
        <w:noProof/>
        <w:szCs w:val="21"/>
        <w:lang w:val="zh-CN"/>
      </w:rPr>
      <w:instrText>PAGE   \* MERGEFORMAT</w:instrText>
    </w:r>
    <w:r w:rsidRPr="00210E64">
      <w:rPr>
        <w:noProof/>
        <w:szCs w:val="21"/>
        <w:lang w:val="zh-CN"/>
      </w:rPr>
      <w:fldChar w:fldCharType="separate"/>
    </w:r>
    <w:r w:rsidR="0060131D">
      <w:rPr>
        <w:noProof/>
        <w:szCs w:val="21"/>
        <w:lang w:val="zh-CN"/>
      </w:rPr>
      <w:t>28</w:t>
    </w:r>
    <w:r w:rsidRPr="00210E64">
      <w:rPr>
        <w:noProof/>
        <w:szCs w:val="21"/>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3DED" w:rsidRDefault="00F33DED">
      <w:r>
        <w:separator/>
      </w:r>
    </w:p>
  </w:footnote>
  <w:footnote w:type="continuationSeparator" w:id="0">
    <w:p w:rsidR="00F33DED" w:rsidRDefault="00F33D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F37" w:rsidRPr="003A2D27" w:rsidRDefault="009E5F37" w:rsidP="007F3C0E">
    <w:pPr>
      <w:pStyle w:val="ab"/>
      <w:pBdr>
        <w:bottom w:val="single" w:sz="6" w:space="0" w:color="auto"/>
      </w:pBdr>
      <w:jc w:val="right"/>
      <w:rPr>
        <w:rFonts w:ascii="宋体" w:hAnsi="宋体"/>
        <w:noProof/>
        <w:sz w:val="21"/>
        <w:szCs w:val="21"/>
      </w:rPr>
    </w:pPr>
    <w:r>
      <w:rPr>
        <w:rFonts w:ascii="宋体" w:hAnsi="宋体" w:hint="eastAsia"/>
        <w:noProof/>
        <w:sz w:val="21"/>
        <w:szCs w:val="21"/>
      </w:rPr>
      <w:t>仟方美经销系统设计</w:t>
    </w:r>
    <w:r w:rsidRPr="002C77CC">
      <w:rPr>
        <w:rFonts w:ascii="宋体" w:hAnsi="宋体" w:hint="eastAsia"/>
        <w:noProof/>
        <w:sz w:val="21"/>
        <w:szCs w:val="21"/>
      </w:rPr>
      <w:t>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FFFFF7F"/>
    <w:lvl w:ilvl="0">
      <w:start w:val="1"/>
      <w:numFmt w:val="decimal"/>
      <w:pStyle w:val="2"/>
      <w:lvlText w:val="%1)"/>
      <w:lvlJc w:val="left"/>
      <w:pPr>
        <w:tabs>
          <w:tab w:val="left" w:pos="840"/>
        </w:tabs>
        <w:ind w:left="840" w:hanging="420"/>
      </w:pPr>
      <w:rPr>
        <w:rFonts w:hint="eastAsia"/>
      </w:rPr>
    </w:lvl>
  </w:abstractNum>
  <w:abstractNum w:abstractNumId="1" w15:restartNumberingAfterBreak="0">
    <w:nsid w:val="FFFFFF83"/>
    <w:multiLevelType w:val="singleLevel"/>
    <w:tmpl w:val="8BACAD6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2" w15:restartNumberingAfterBreak="0">
    <w:nsid w:val="FFFFFF89"/>
    <w:multiLevelType w:val="singleLevel"/>
    <w:tmpl w:val="3802F79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3" w15:restartNumberingAfterBreak="0">
    <w:nsid w:val="082B087E"/>
    <w:multiLevelType w:val="multilevel"/>
    <w:tmpl w:val="30A0EC40"/>
    <w:styleLink w:val="3"/>
    <w:lvl w:ilvl="0">
      <w:start w:val="1"/>
      <w:numFmt w:val="decimal"/>
      <w:isLgl/>
      <w:lvlText w:val="第%1章"/>
      <w:lvlJc w:val="left"/>
      <w:pPr>
        <w:tabs>
          <w:tab w:val="num" w:pos="2292"/>
        </w:tabs>
        <w:ind w:left="964" w:hanging="851"/>
      </w:pPr>
      <w:rPr>
        <w:rFonts w:hint="eastAsia"/>
      </w:rPr>
    </w:lvl>
    <w:lvl w:ilvl="1">
      <w:start w:val="1"/>
      <w:numFmt w:val="decimal"/>
      <w:lvlText w:val="%1.%2"/>
      <w:lvlJc w:val="left"/>
      <w:pPr>
        <w:tabs>
          <w:tab w:val="num" w:pos="776"/>
        </w:tabs>
        <w:ind w:left="776" w:hanging="576"/>
      </w:pPr>
      <w:rPr>
        <w:rFonts w:hint="eastAsia"/>
      </w:rPr>
    </w:lvl>
    <w:lvl w:ilvl="2">
      <w:start w:val="1"/>
      <w:numFmt w:val="decimal"/>
      <w:lvlText w:val="%1.%2.%3"/>
      <w:lvlJc w:val="left"/>
      <w:pPr>
        <w:tabs>
          <w:tab w:val="num" w:pos="920"/>
        </w:tabs>
        <w:ind w:left="920" w:hanging="720"/>
      </w:pPr>
      <w:rPr>
        <w:rFonts w:hint="eastAsia"/>
      </w:rPr>
    </w:lvl>
    <w:lvl w:ilvl="3">
      <w:start w:val="1"/>
      <w:numFmt w:val="decimal"/>
      <w:lvlText w:val="%1.%2.%3.%4"/>
      <w:lvlJc w:val="left"/>
      <w:pPr>
        <w:tabs>
          <w:tab w:val="num" w:pos="1280"/>
        </w:tabs>
        <w:ind w:left="1064" w:hanging="864"/>
      </w:pPr>
      <w:rPr>
        <w:rFonts w:hint="eastAsia"/>
      </w:rPr>
    </w:lvl>
    <w:lvl w:ilvl="4">
      <w:start w:val="1"/>
      <w:numFmt w:val="decimal"/>
      <w:lvlText w:val="%1.%2.%3.%4.%5"/>
      <w:lvlJc w:val="left"/>
      <w:pPr>
        <w:tabs>
          <w:tab w:val="num" w:pos="1640"/>
        </w:tabs>
        <w:ind w:left="1208" w:hanging="1008"/>
      </w:pPr>
      <w:rPr>
        <w:rFonts w:cs="Times New Roman" w:hint="eastAsia"/>
        <w:i w:val="0"/>
        <w:iCs w:val="0"/>
        <w:caps w:val="0"/>
        <w:smallCaps w:val="0"/>
        <w:strike w:val="0"/>
        <w:dstrike w:val="0"/>
        <w:vanish w:val="0"/>
        <w:color w:val="000000"/>
        <w:spacing w:val="0"/>
        <w:position w:val="0"/>
        <w:u w:val="none"/>
        <w:vertAlign w:val="baseline"/>
        <w:em w:val="none"/>
      </w:rPr>
    </w:lvl>
    <w:lvl w:ilvl="5">
      <w:start w:val="1"/>
      <w:numFmt w:val="decimal"/>
      <w:lvlText w:val="%6.1.1.1.1.1"/>
      <w:lvlJc w:val="left"/>
      <w:pPr>
        <w:tabs>
          <w:tab w:val="num" w:pos="1352"/>
        </w:tabs>
        <w:ind w:left="1352" w:hanging="1152"/>
      </w:pPr>
      <w:rPr>
        <w:rFonts w:hint="eastAsia"/>
      </w:rPr>
    </w:lvl>
    <w:lvl w:ilvl="6">
      <w:start w:val="1"/>
      <w:numFmt w:val="decimal"/>
      <w:lvlText w:val="    %7)"/>
      <w:lvlJc w:val="left"/>
      <w:pPr>
        <w:tabs>
          <w:tab w:val="num" w:pos="2000"/>
        </w:tabs>
        <w:ind w:left="1496" w:hanging="1296"/>
      </w:pPr>
      <w:rPr>
        <w:rFonts w:hint="default"/>
        <w:color w:val="auto"/>
      </w:rPr>
    </w:lvl>
    <w:lvl w:ilvl="7">
      <w:start w:val="1"/>
      <w:numFmt w:val="lowerLetter"/>
      <w:lvlText w:val="        %8)"/>
      <w:lvlJc w:val="left"/>
      <w:pPr>
        <w:tabs>
          <w:tab w:val="num" w:pos="1640"/>
        </w:tabs>
        <w:ind w:left="1640" w:hanging="1440"/>
      </w:pPr>
      <w:rPr>
        <w:rFonts w:hint="default"/>
      </w:rPr>
    </w:lvl>
    <w:lvl w:ilvl="8">
      <w:start w:val="1"/>
      <w:numFmt w:val="bullet"/>
      <w:lvlText w:val=""/>
      <w:lvlJc w:val="left"/>
      <w:pPr>
        <w:tabs>
          <w:tab w:val="num" w:pos="1784"/>
        </w:tabs>
        <w:ind w:left="1784" w:hanging="253"/>
      </w:pPr>
      <w:rPr>
        <w:rFonts w:ascii="Wingdings" w:hAnsi="Wingdings" w:hint="default"/>
      </w:rPr>
    </w:lvl>
  </w:abstractNum>
  <w:abstractNum w:abstractNumId="4" w15:restartNumberingAfterBreak="0">
    <w:nsid w:val="0AA931ED"/>
    <w:multiLevelType w:val="hybridMultilevel"/>
    <w:tmpl w:val="33D039B2"/>
    <w:lvl w:ilvl="0" w:tplc="40C8CB9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5" w15:restartNumberingAfterBreak="0">
    <w:nsid w:val="107A4347"/>
    <w:multiLevelType w:val="hybridMultilevel"/>
    <w:tmpl w:val="DF4E38CE"/>
    <w:lvl w:ilvl="0" w:tplc="A73EA018">
      <w:start w:val="1"/>
      <w:numFmt w:val="decimal"/>
      <w:lvlText w:val="%1、"/>
      <w:lvlJc w:val="left"/>
      <w:pPr>
        <w:ind w:left="1370" w:hanging="420"/>
      </w:pPr>
      <w:rPr>
        <w:rFonts w:hint="default"/>
      </w:rPr>
    </w:lvl>
    <w:lvl w:ilvl="1" w:tplc="04090019" w:tentative="1">
      <w:start w:val="1"/>
      <w:numFmt w:val="lowerLetter"/>
      <w:lvlText w:val="%2)"/>
      <w:lvlJc w:val="left"/>
      <w:pPr>
        <w:ind w:left="1790" w:hanging="420"/>
      </w:pPr>
    </w:lvl>
    <w:lvl w:ilvl="2" w:tplc="0409001B" w:tentative="1">
      <w:start w:val="1"/>
      <w:numFmt w:val="lowerRoman"/>
      <w:lvlText w:val="%3."/>
      <w:lvlJc w:val="right"/>
      <w:pPr>
        <w:ind w:left="2210" w:hanging="420"/>
      </w:pPr>
    </w:lvl>
    <w:lvl w:ilvl="3" w:tplc="0409000F" w:tentative="1">
      <w:start w:val="1"/>
      <w:numFmt w:val="decimal"/>
      <w:lvlText w:val="%4."/>
      <w:lvlJc w:val="left"/>
      <w:pPr>
        <w:ind w:left="2630" w:hanging="420"/>
      </w:pPr>
    </w:lvl>
    <w:lvl w:ilvl="4" w:tplc="04090019" w:tentative="1">
      <w:start w:val="1"/>
      <w:numFmt w:val="lowerLetter"/>
      <w:lvlText w:val="%5)"/>
      <w:lvlJc w:val="left"/>
      <w:pPr>
        <w:ind w:left="3050" w:hanging="420"/>
      </w:pPr>
    </w:lvl>
    <w:lvl w:ilvl="5" w:tplc="0409001B" w:tentative="1">
      <w:start w:val="1"/>
      <w:numFmt w:val="lowerRoman"/>
      <w:lvlText w:val="%6."/>
      <w:lvlJc w:val="right"/>
      <w:pPr>
        <w:ind w:left="3470" w:hanging="420"/>
      </w:pPr>
    </w:lvl>
    <w:lvl w:ilvl="6" w:tplc="0409000F" w:tentative="1">
      <w:start w:val="1"/>
      <w:numFmt w:val="decimal"/>
      <w:lvlText w:val="%7."/>
      <w:lvlJc w:val="left"/>
      <w:pPr>
        <w:ind w:left="3890" w:hanging="420"/>
      </w:pPr>
    </w:lvl>
    <w:lvl w:ilvl="7" w:tplc="04090019" w:tentative="1">
      <w:start w:val="1"/>
      <w:numFmt w:val="lowerLetter"/>
      <w:lvlText w:val="%8)"/>
      <w:lvlJc w:val="left"/>
      <w:pPr>
        <w:ind w:left="4310" w:hanging="420"/>
      </w:pPr>
    </w:lvl>
    <w:lvl w:ilvl="8" w:tplc="0409001B" w:tentative="1">
      <w:start w:val="1"/>
      <w:numFmt w:val="lowerRoman"/>
      <w:lvlText w:val="%9."/>
      <w:lvlJc w:val="right"/>
      <w:pPr>
        <w:ind w:left="4730" w:hanging="420"/>
      </w:pPr>
    </w:lvl>
  </w:abstractNum>
  <w:abstractNum w:abstractNumId="6" w15:restartNumberingAfterBreak="0">
    <w:nsid w:val="13876745"/>
    <w:multiLevelType w:val="hybridMultilevel"/>
    <w:tmpl w:val="0CB6E67C"/>
    <w:lvl w:ilvl="0" w:tplc="A73EA018">
      <w:start w:val="1"/>
      <w:numFmt w:val="decimal"/>
      <w:lvlText w:val="%1、"/>
      <w:lvlJc w:val="left"/>
      <w:pPr>
        <w:ind w:left="1070" w:hanging="420"/>
      </w:pPr>
      <w:rPr>
        <w:rFonts w:hint="default"/>
      </w:rPr>
    </w:lvl>
    <w:lvl w:ilvl="1" w:tplc="04090019" w:tentative="1">
      <w:start w:val="1"/>
      <w:numFmt w:val="lowerLetter"/>
      <w:lvlText w:val="%2)"/>
      <w:lvlJc w:val="left"/>
      <w:pPr>
        <w:ind w:left="1490" w:hanging="420"/>
      </w:pPr>
    </w:lvl>
    <w:lvl w:ilvl="2" w:tplc="0409001B" w:tentative="1">
      <w:start w:val="1"/>
      <w:numFmt w:val="lowerRoman"/>
      <w:lvlText w:val="%3."/>
      <w:lvlJc w:val="right"/>
      <w:pPr>
        <w:ind w:left="1910" w:hanging="420"/>
      </w:pPr>
    </w:lvl>
    <w:lvl w:ilvl="3" w:tplc="0409000F" w:tentative="1">
      <w:start w:val="1"/>
      <w:numFmt w:val="decimal"/>
      <w:lvlText w:val="%4."/>
      <w:lvlJc w:val="left"/>
      <w:pPr>
        <w:ind w:left="2330" w:hanging="420"/>
      </w:pPr>
    </w:lvl>
    <w:lvl w:ilvl="4" w:tplc="04090019" w:tentative="1">
      <w:start w:val="1"/>
      <w:numFmt w:val="lowerLetter"/>
      <w:lvlText w:val="%5)"/>
      <w:lvlJc w:val="left"/>
      <w:pPr>
        <w:ind w:left="2750" w:hanging="420"/>
      </w:pPr>
    </w:lvl>
    <w:lvl w:ilvl="5" w:tplc="0409001B" w:tentative="1">
      <w:start w:val="1"/>
      <w:numFmt w:val="lowerRoman"/>
      <w:lvlText w:val="%6."/>
      <w:lvlJc w:val="right"/>
      <w:pPr>
        <w:ind w:left="3170" w:hanging="420"/>
      </w:pPr>
    </w:lvl>
    <w:lvl w:ilvl="6" w:tplc="0409000F" w:tentative="1">
      <w:start w:val="1"/>
      <w:numFmt w:val="decimal"/>
      <w:lvlText w:val="%7."/>
      <w:lvlJc w:val="left"/>
      <w:pPr>
        <w:ind w:left="3590" w:hanging="420"/>
      </w:pPr>
    </w:lvl>
    <w:lvl w:ilvl="7" w:tplc="04090019" w:tentative="1">
      <w:start w:val="1"/>
      <w:numFmt w:val="lowerLetter"/>
      <w:lvlText w:val="%8)"/>
      <w:lvlJc w:val="left"/>
      <w:pPr>
        <w:ind w:left="4010" w:hanging="420"/>
      </w:pPr>
    </w:lvl>
    <w:lvl w:ilvl="8" w:tplc="0409001B" w:tentative="1">
      <w:start w:val="1"/>
      <w:numFmt w:val="lowerRoman"/>
      <w:lvlText w:val="%9."/>
      <w:lvlJc w:val="right"/>
      <w:pPr>
        <w:ind w:left="4430" w:hanging="420"/>
      </w:pPr>
    </w:lvl>
  </w:abstractNum>
  <w:abstractNum w:abstractNumId="7" w15:restartNumberingAfterBreak="0">
    <w:nsid w:val="164E7124"/>
    <w:multiLevelType w:val="hybridMultilevel"/>
    <w:tmpl w:val="8ADC8DC6"/>
    <w:lvl w:ilvl="0" w:tplc="B12A3ED2">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8" w15:restartNumberingAfterBreak="0">
    <w:nsid w:val="1F8E2F26"/>
    <w:multiLevelType w:val="hybridMultilevel"/>
    <w:tmpl w:val="5C86DCE6"/>
    <w:lvl w:ilvl="0" w:tplc="EFEA9058">
      <w:start w:val="1"/>
      <w:numFmt w:val="bullet"/>
      <w:pStyle w:val="6"/>
      <w:lvlText w:val=""/>
      <w:lvlJc w:val="left"/>
      <w:pPr>
        <w:tabs>
          <w:tab w:val="num" w:pos="420"/>
        </w:tabs>
        <w:ind w:left="420" w:hanging="420"/>
      </w:pPr>
      <w:rPr>
        <w:rFonts w:ascii="Wingdings" w:hAnsi="Wingdings" w:hint="default"/>
      </w:rPr>
    </w:lvl>
    <w:lvl w:ilvl="1" w:tplc="6324D84C">
      <w:start w:val="1"/>
      <w:numFmt w:val="bullet"/>
      <w:pStyle w:val="7"/>
      <w:lvlText w:val=""/>
      <w:lvlJc w:val="left"/>
      <w:pPr>
        <w:tabs>
          <w:tab w:val="num" w:pos="840"/>
        </w:tabs>
        <w:ind w:left="840" w:hanging="420"/>
      </w:pPr>
      <w:rPr>
        <w:rFonts w:ascii="Wingdings" w:hAnsi="Wingdings" w:hint="default"/>
      </w:rPr>
    </w:lvl>
    <w:lvl w:ilvl="2" w:tplc="927C297E">
      <w:start w:val="1"/>
      <w:numFmt w:val="bullet"/>
      <w:lvlText w:val=""/>
      <w:lvlJc w:val="left"/>
      <w:pPr>
        <w:tabs>
          <w:tab w:val="num" w:pos="1260"/>
        </w:tabs>
        <w:ind w:left="1260" w:hanging="420"/>
      </w:pPr>
      <w:rPr>
        <w:rFonts w:ascii="Wingdings" w:hAnsi="Wingdings" w:cs="Times New Roman" w:hint="default"/>
      </w:rPr>
    </w:lvl>
    <w:lvl w:ilvl="3" w:tplc="C7CC526E">
      <w:start w:val="1"/>
      <w:numFmt w:val="bullet"/>
      <w:lvlText w:val="●"/>
      <w:lvlJc w:val="left"/>
      <w:pPr>
        <w:tabs>
          <w:tab w:val="num" w:pos="1620"/>
        </w:tabs>
        <w:ind w:left="1620" w:hanging="360"/>
      </w:pPr>
      <w:rPr>
        <w:rFonts w:ascii="黑体" w:eastAsia="黑体" w:hAnsi="Wingdings" w:cs="Times New Roman" w:hint="eastAsia"/>
        <w:sz w:val="24"/>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2B80065A"/>
    <w:multiLevelType w:val="hybridMultilevel"/>
    <w:tmpl w:val="9F46ED70"/>
    <w:lvl w:ilvl="0" w:tplc="EFEA9058">
      <w:start w:val="1"/>
      <w:numFmt w:val="bullet"/>
      <w:lvlText w:val=""/>
      <w:lvlJc w:val="left"/>
      <w:pPr>
        <w:tabs>
          <w:tab w:val="num" w:pos="420"/>
        </w:tabs>
        <w:ind w:left="420" w:hanging="420"/>
      </w:pPr>
      <w:rPr>
        <w:rFonts w:ascii="Wingdings" w:hAnsi="Wingdings" w:hint="default"/>
      </w:rPr>
    </w:lvl>
    <w:lvl w:ilvl="1" w:tplc="6324D84C">
      <w:start w:val="1"/>
      <w:numFmt w:val="bullet"/>
      <w:lvlText w:val=""/>
      <w:lvlJc w:val="left"/>
      <w:pPr>
        <w:tabs>
          <w:tab w:val="num" w:pos="840"/>
        </w:tabs>
        <w:ind w:left="840" w:hanging="420"/>
      </w:pPr>
      <w:rPr>
        <w:rFonts w:ascii="Wingdings" w:hAnsi="Wingdings" w:hint="default"/>
      </w:rPr>
    </w:lvl>
    <w:lvl w:ilvl="2" w:tplc="927C297E">
      <w:start w:val="1"/>
      <w:numFmt w:val="bullet"/>
      <w:lvlText w:val=""/>
      <w:lvlJc w:val="left"/>
      <w:pPr>
        <w:tabs>
          <w:tab w:val="num" w:pos="1260"/>
        </w:tabs>
        <w:ind w:left="1260" w:hanging="420"/>
      </w:pPr>
      <w:rPr>
        <w:rFonts w:ascii="Wingdings" w:hAnsi="Wingdings" w:cs="Times New Roman" w:hint="default"/>
      </w:rPr>
    </w:lvl>
    <w:lvl w:ilvl="3" w:tplc="7BBAF200">
      <w:start w:val="1"/>
      <w:numFmt w:val="bullet"/>
      <w:pStyle w:val="9"/>
      <w:lvlText w:val=""/>
      <w:lvlJc w:val="left"/>
      <w:pPr>
        <w:tabs>
          <w:tab w:val="num" w:pos="1680"/>
        </w:tabs>
        <w:ind w:left="1680" w:hanging="420"/>
      </w:pPr>
      <w:rPr>
        <w:rFonts w:ascii="Wingdings" w:hAnsi="Wingdings" w:cs="Times New Roman"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2EA10D78"/>
    <w:multiLevelType w:val="hybridMultilevel"/>
    <w:tmpl w:val="6922CBB0"/>
    <w:lvl w:ilvl="0" w:tplc="5D645716">
      <w:start w:val="1"/>
      <w:numFmt w:val="decimal"/>
      <w:lvlText w:val="%1."/>
      <w:lvlJc w:val="left"/>
      <w:pPr>
        <w:ind w:left="1460" w:hanging="360"/>
      </w:pPr>
      <w:rPr>
        <w:rFonts w:hint="default"/>
      </w:rPr>
    </w:lvl>
    <w:lvl w:ilvl="1" w:tplc="04090019" w:tentative="1">
      <w:start w:val="1"/>
      <w:numFmt w:val="lowerLetter"/>
      <w:lvlText w:val="%2)"/>
      <w:lvlJc w:val="left"/>
      <w:pPr>
        <w:ind w:left="1940" w:hanging="420"/>
      </w:pPr>
    </w:lvl>
    <w:lvl w:ilvl="2" w:tplc="0409001B" w:tentative="1">
      <w:start w:val="1"/>
      <w:numFmt w:val="lowerRoman"/>
      <w:lvlText w:val="%3."/>
      <w:lvlJc w:val="right"/>
      <w:pPr>
        <w:ind w:left="2360" w:hanging="420"/>
      </w:pPr>
    </w:lvl>
    <w:lvl w:ilvl="3" w:tplc="0409000F" w:tentative="1">
      <w:start w:val="1"/>
      <w:numFmt w:val="decimal"/>
      <w:lvlText w:val="%4."/>
      <w:lvlJc w:val="left"/>
      <w:pPr>
        <w:ind w:left="2780" w:hanging="420"/>
      </w:pPr>
    </w:lvl>
    <w:lvl w:ilvl="4" w:tplc="04090019" w:tentative="1">
      <w:start w:val="1"/>
      <w:numFmt w:val="lowerLetter"/>
      <w:lvlText w:val="%5)"/>
      <w:lvlJc w:val="left"/>
      <w:pPr>
        <w:ind w:left="3200" w:hanging="420"/>
      </w:pPr>
    </w:lvl>
    <w:lvl w:ilvl="5" w:tplc="0409001B" w:tentative="1">
      <w:start w:val="1"/>
      <w:numFmt w:val="lowerRoman"/>
      <w:lvlText w:val="%6."/>
      <w:lvlJc w:val="right"/>
      <w:pPr>
        <w:ind w:left="3620" w:hanging="420"/>
      </w:pPr>
    </w:lvl>
    <w:lvl w:ilvl="6" w:tplc="0409000F" w:tentative="1">
      <w:start w:val="1"/>
      <w:numFmt w:val="decimal"/>
      <w:lvlText w:val="%7."/>
      <w:lvlJc w:val="left"/>
      <w:pPr>
        <w:ind w:left="4040" w:hanging="420"/>
      </w:pPr>
    </w:lvl>
    <w:lvl w:ilvl="7" w:tplc="04090019" w:tentative="1">
      <w:start w:val="1"/>
      <w:numFmt w:val="lowerLetter"/>
      <w:lvlText w:val="%8)"/>
      <w:lvlJc w:val="left"/>
      <w:pPr>
        <w:ind w:left="4460" w:hanging="420"/>
      </w:pPr>
    </w:lvl>
    <w:lvl w:ilvl="8" w:tplc="0409001B" w:tentative="1">
      <w:start w:val="1"/>
      <w:numFmt w:val="lowerRoman"/>
      <w:lvlText w:val="%9."/>
      <w:lvlJc w:val="right"/>
      <w:pPr>
        <w:ind w:left="4880" w:hanging="420"/>
      </w:pPr>
    </w:lvl>
  </w:abstractNum>
  <w:abstractNum w:abstractNumId="11" w15:restartNumberingAfterBreak="0">
    <w:nsid w:val="307E1114"/>
    <w:multiLevelType w:val="hybridMultilevel"/>
    <w:tmpl w:val="5114CFC0"/>
    <w:lvl w:ilvl="0" w:tplc="5366E434">
      <w:start w:val="1"/>
      <w:numFmt w:val="decimal"/>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2" w15:restartNumberingAfterBreak="0">
    <w:nsid w:val="3A2C5E2F"/>
    <w:multiLevelType w:val="hybridMultilevel"/>
    <w:tmpl w:val="14344DF0"/>
    <w:lvl w:ilvl="0" w:tplc="A73EA018">
      <w:start w:val="1"/>
      <w:numFmt w:val="decimal"/>
      <w:lvlText w:val="%1、"/>
      <w:lvlJc w:val="left"/>
      <w:pPr>
        <w:ind w:left="1220" w:hanging="42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3" w15:restartNumberingAfterBreak="0">
    <w:nsid w:val="3A9C2FBB"/>
    <w:multiLevelType w:val="hybridMultilevel"/>
    <w:tmpl w:val="E88AB6FA"/>
    <w:lvl w:ilvl="0" w:tplc="569610B2">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15:restartNumberingAfterBreak="0">
    <w:nsid w:val="43F95BFA"/>
    <w:multiLevelType w:val="hybridMultilevel"/>
    <w:tmpl w:val="2012CF88"/>
    <w:lvl w:ilvl="0" w:tplc="FBDCE9AC">
      <w:start w:val="1"/>
      <w:numFmt w:val="decimal"/>
      <w:lvlText w:val="%1."/>
      <w:lvlJc w:val="left"/>
      <w:pPr>
        <w:ind w:left="1310" w:hanging="360"/>
      </w:pPr>
      <w:rPr>
        <w:rFonts w:hint="default"/>
      </w:rPr>
    </w:lvl>
    <w:lvl w:ilvl="1" w:tplc="04090019" w:tentative="1">
      <w:start w:val="1"/>
      <w:numFmt w:val="lowerLetter"/>
      <w:lvlText w:val="%2)"/>
      <w:lvlJc w:val="left"/>
      <w:pPr>
        <w:ind w:left="1790" w:hanging="420"/>
      </w:pPr>
    </w:lvl>
    <w:lvl w:ilvl="2" w:tplc="0409001B" w:tentative="1">
      <w:start w:val="1"/>
      <w:numFmt w:val="lowerRoman"/>
      <w:lvlText w:val="%3."/>
      <w:lvlJc w:val="right"/>
      <w:pPr>
        <w:ind w:left="2210" w:hanging="420"/>
      </w:pPr>
    </w:lvl>
    <w:lvl w:ilvl="3" w:tplc="0409000F" w:tentative="1">
      <w:start w:val="1"/>
      <w:numFmt w:val="decimal"/>
      <w:lvlText w:val="%4."/>
      <w:lvlJc w:val="left"/>
      <w:pPr>
        <w:ind w:left="2630" w:hanging="420"/>
      </w:pPr>
    </w:lvl>
    <w:lvl w:ilvl="4" w:tplc="04090019" w:tentative="1">
      <w:start w:val="1"/>
      <w:numFmt w:val="lowerLetter"/>
      <w:lvlText w:val="%5)"/>
      <w:lvlJc w:val="left"/>
      <w:pPr>
        <w:ind w:left="3050" w:hanging="420"/>
      </w:pPr>
    </w:lvl>
    <w:lvl w:ilvl="5" w:tplc="0409001B" w:tentative="1">
      <w:start w:val="1"/>
      <w:numFmt w:val="lowerRoman"/>
      <w:lvlText w:val="%6."/>
      <w:lvlJc w:val="right"/>
      <w:pPr>
        <w:ind w:left="3470" w:hanging="420"/>
      </w:pPr>
    </w:lvl>
    <w:lvl w:ilvl="6" w:tplc="0409000F" w:tentative="1">
      <w:start w:val="1"/>
      <w:numFmt w:val="decimal"/>
      <w:lvlText w:val="%7."/>
      <w:lvlJc w:val="left"/>
      <w:pPr>
        <w:ind w:left="3890" w:hanging="420"/>
      </w:pPr>
    </w:lvl>
    <w:lvl w:ilvl="7" w:tplc="04090019" w:tentative="1">
      <w:start w:val="1"/>
      <w:numFmt w:val="lowerLetter"/>
      <w:lvlText w:val="%8)"/>
      <w:lvlJc w:val="left"/>
      <w:pPr>
        <w:ind w:left="4310" w:hanging="420"/>
      </w:pPr>
    </w:lvl>
    <w:lvl w:ilvl="8" w:tplc="0409001B" w:tentative="1">
      <w:start w:val="1"/>
      <w:numFmt w:val="lowerRoman"/>
      <w:lvlText w:val="%9."/>
      <w:lvlJc w:val="right"/>
      <w:pPr>
        <w:ind w:left="4730" w:hanging="420"/>
      </w:pPr>
    </w:lvl>
  </w:abstractNum>
  <w:abstractNum w:abstractNumId="15" w15:restartNumberingAfterBreak="0">
    <w:nsid w:val="44995ACD"/>
    <w:multiLevelType w:val="hybridMultilevel"/>
    <w:tmpl w:val="753E694E"/>
    <w:lvl w:ilvl="0" w:tplc="394A20D8">
      <w:start w:val="1"/>
      <w:numFmt w:val="decimal"/>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6" w15:restartNumberingAfterBreak="0">
    <w:nsid w:val="45D12BC3"/>
    <w:multiLevelType w:val="hybridMultilevel"/>
    <w:tmpl w:val="274291B2"/>
    <w:lvl w:ilvl="0" w:tplc="A73EA018">
      <w:start w:val="1"/>
      <w:numFmt w:val="decimal"/>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7" w15:restartNumberingAfterBreak="0">
    <w:nsid w:val="4B194E7F"/>
    <w:multiLevelType w:val="hybridMultilevel"/>
    <w:tmpl w:val="C0262B66"/>
    <w:lvl w:ilvl="0" w:tplc="DF08F5B4">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4BB7716C"/>
    <w:multiLevelType w:val="hybridMultilevel"/>
    <w:tmpl w:val="65E0DA1E"/>
    <w:lvl w:ilvl="0" w:tplc="D0D068AE">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9" w15:restartNumberingAfterBreak="0">
    <w:nsid w:val="555B5781"/>
    <w:multiLevelType w:val="hybridMultilevel"/>
    <w:tmpl w:val="D2D27202"/>
    <w:lvl w:ilvl="0" w:tplc="F8B608A4">
      <w:start w:val="1"/>
      <w:numFmt w:val="decimal"/>
      <w:lvlText w:val="%1."/>
      <w:lvlJc w:val="left"/>
      <w:pPr>
        <w:ind w:left="1010" w:hanging="360"/>
      </w:pPr>
      <w:rPr>
        <w:rFonts w:hint="default"/>
      </w:rPr>
    </w:lvl>
    <w:lvl w:ilvl="1" w:tplc="04090019" w:tentative="1">
      <w:start w:val="1"/>
      <w:numFmt w:val="lowerLetter"/>
      <w:lvlText w:val="%2)"/>
      <w:lvlJc w:val="left"/>
      <w:pPr>
        <w:ind w:left="1490" w:hanging="420"/>
      </w:pPr>
    </w:lvl>
    <w:lvl w:ilvl="2" w:tplc="0409001B" w:tentative="1">
      <w:start w:val="1"/>
      <w:numFmt w:val="lowerRoman"/>
      <w:lvlText w:val="%3."/>
      <w:lvlJc w:val="right"/>
      <w:pPr>
        <w:ind w:left="1910" w:hanging="420"/>
      </w:pPr>
    </w:lvl>
    <w:lvl w:ilvl="3" w:tplc="0409000F" w:tentative="1">
      <w:start w:val="1"/>
      <w:numFmt w:val="decimal"/>
      <w:lvlText w:val="%4."/>
      <w:lvlJc w:val="left"/>
      <w:pPr>
        <w:ind w:left="2330" w:hanging="420"/>
      </w:pPr>
    </w:lvl>
    <w:lvl w:ilvl="4" w:tplc="04090019" w:tentative="1">
      <w:start w:val="1"/>
      <w:numFmt w:val="lowerLetter"/>
      <w:lvlText w:val="%5)"/>
      <w:lvlJc w:val="left"/>
      <w:pPr>
        <w:ind w:left="2750" w:hanging="420"/>
      </w:pPr>
    </w:lvl>
    <w:lvl w:ilvl="5" w:tplc="0409001B" w:tentative="1">
      <w:start w:val="1"/>
      <w:numFmt w:val="lowerRoman"/>
      <w:lvlText w:val="%6."/>
      <w:lvlJc w:val="right"/>
      <w:pPr>
        <w:ind w:left="3170" w:hanging="420"/>
      </w:pPr>
    </w:lvl>
    <w:lvl w:ilvl="6" w:tplc="0409000F" w:tentative="1">
      <w:start w:val="1"/>
      <w:numFmt w:val="decimal"/>
      <w:lvlText w:val="%7."/>
      <w:lvlJc w:val="left"/>
      <w:pPr>
        <w:ind w:left="3590" w:hanging="420"/>
      </w:pPr>
    </w:lvl>
    <w:lvl w:ilvl="7" w:tplc="04090019" w:tentative="1">
      <w:start w:val="1"/>
      <w:numFmt w:val="lowerLetter"/>
      <w:lvlText w:val="%8)"/>
      <w:lvlJc w:val="left"/>
      <w:pPr>
        <w:ind w:left="4010" w:hanging="420"/>
      </w:pPr>
    </w:lvl>
    <w:lvl w:ilvl="8" w:tplc="0409001B" w:tentative="1">
      <w:start w:val="1"/>
      <w:numFmt w:val="lowerRoman"/>
      <w:lvlText w:val="%9."/>
      <w:lvlJc w:val="right"/>
      <w:pPr>
        <w:ind w:left="4430" w:hanging="420"/>
      </w:pPr>
    </w:lvl>
  </w:abstractNum>
  <w:abstractNum w:abstractNumId="20" w15:restartNumberingAfterBreak="0">
    <w:nsid w:val="556706B3"/>
    <w:multiLevelType w:val="hybridMultilevel"/>
    <w:tmpl w:val="85885C44"/>
    <w:lvl w:ilvl="0" w:tplc="ECA2A2AE">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1" w15:restartNumberingAfterBreak="0">
    <w:nsid w:val="5900236B"/>
    <w:multiLevelType w:val="hybridMultilevel"/>
    <w:tmpl w:val="FA5AECFE"/>
    <w:lvl w:ilvl="0" w:tplc="A73EA018">
      <w:start w:val="1"/>
      <w:numFmt w:val="decimal"/>
      <w:lvlText w:val="%1、"/>
      <w:lvlJc w:val="left"/>
      <w:pPr>
        <w:ind w:left="1170" w:hanging="42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2" w15:restartNumberingAfterBreak="0">
    <w:nsid w:val="5A414A51"/>
    <w:multiLevelType w:val="hybridMultilevel"/>
    <w:tmpl w:val="30EA06D4"/>
    <w:lvl w:ilvl="0" w:tplc="331AE664">
      <w:start w:val="1"/>
      <w:numFmt w:val="decimal"/>
      <w:lvlText w:val="%1."/>
      <w:lvlJc w:val="left"/>
      <w:pPr>
        <w:ind w:left="1460" w:hanging="360"/>
      </w:pPr>
      <w:rPr>
        <w:rFonts w:hint="default"/>
      </w:rPr>
    </w:lvl>
    <w:lvl w:ilvl="1" w:tplc="04090019" w:tentative="1">
      <w:start w:val="1"/>
      <w:numFmt w:val="lowerLetter"/>
      <w:lvlText w:val="%2)"/>
      <w:lvlJc w:val="left"/>
      <w:pPr>
        <w:ind w:left="1940" w:hanging="420"/>
      </w:pPr>
    </w:lvl>
    <w:lvl w:ilvl="2" w:tplc="0409001B" w:tentative="1">
      <w:start w:val="1"/>
      <w:numFmt w:val="lowerRoman"/>
      <w:lvlText w:val="%3."/>
      <w:lvlJc w:val="right"/>
      <w:pPr>
        <w:ind w:left="2360" w:hanging="420"/>
      </w:pPr>
    </w:lvl>
    <w:lvl w:ilvl="3" w:tplc="0409000F" w:tentative="1">
      <w:start w:val="1"/>
      <w:numFmt w:val="decimal"/>
      <w:lvlText w:val="%4."/>
      <w:lvlJc w:val="left"/>
      <w:pPr>
        <w:ind w:left="2780" w:hanging="420"/>
      </w:pPr>
    </w:lvl>
    <w:lvl w:ilvl="4" w:tplc="04090019" w:tentative="1">
      <w:start w:val="1"/>
      <w:numFmt w:val="lowerLetter"/>
      <w:lvlText w:val="%5)"/>
      <w:lvlJc w:val="left"/>
      <w:pPr>
        <w:ind w:left="3200" w:hanging="420"/>
      </w:pPr>
    </w:lvl>
    <w:lvl w:ilvl="5" w:tplc="0409001B" w:tentative="1">
      <w:start w:val="1"/>
      <w:numFmt w:val="lowerRoman"/>
      <w:lvlText w:val="%6."/>
      <w:lvlJc w:val="right"/>
      <w:pPr>
        <w:ind w:left="3620" w:hanging="420"/>
      </w:pPr>
    </w:lvl>
    <w:lvl w:ilvl="6" w:tplc="0409000F" w:tentative="1">
      <w:start w:val="1"/>
      <w:numFmt w:val="decimal"/>
      <w:lvlText w:val="%7."/>
      <w:lvlJc w:val="left"/>
      <w:pPr>
        <w:ind w:left="4040" w:hanging="420"/>
      </w:pPr>
    </w:lvl>
    <w:lvl w:ilvl="7" w:tplc="04090019" w:tentative="1">
      <w:start w:val="1"/>
      <w:numFmt w:val="lowerLetter"/>
      <w:lvlText w:val="%8)"/>
      <w:lvlJc w:val="left"/>
      <w:pPr>
        <w:ind w:left="4460" w:hanging="420"/>
      </w:pPr>
    </w:lvl>
    <w:lvl w:ilvl="8" w:tplc="0409001B" w:tentative="1">
      <w:start w:val="1"/>
      <w:numFmt w:val="lowerRoman"/>
      <w:lvlText w:val="%9."/>
      <w:lvlJc w:val="right"/>
      <w:pPr>
        <w:ind w:left="4880" w:hanging="420"/>
      </w:pPr>
    </w:lvl>
  </w:abstractNum>
  <w:abstractNum w:abstractNumId="23" w15:restartNumberingAfterBreak="0">
    <w:nsid w:val="5C5C0044"/>
    <w:multiLevelType w:val="multilevel"/>
    <w:tmpl w:val="58A66EE6"/>
    <w:lvl w:ilvl="0">
      <w:start w:val="1"/>
      <w:numFmt w:val="decimal"/>
      <w:pStyle w:val="1"/>
      <w:isLgl/>
      <w:lvlText w:val="第%1章"/>
      <w:lvlJc w:val="left"/>
      <w:pPr>
        <w:tabs>
          <w:tab w:val="num" w:pos="2292"/>
        </w:tabs>
        <w:ind w:left="964" w:hanging="737"/>
      </w:pPr>
      <w:rPr>
        <w:rFonts w:hint="eastAsia"/>
        <w:b/>
        <w:i w:val="0"/>
        <w:caps w:val="0"/>
        <w:strike w:val="0"/>
        <w:dstrike w:val="0"/>
        <w:snapToGrid/>
        <w:vanish w:val="0"/>
        <w:color w:val="auto"/>
        <w:spacing w:val="0"/>
        <w:w w:val="100"/>
        <w:kern w:val="44"/>
        <w:position w:val="0"/>
        <w:sz w:val="44"/>
        <w:vertAlign w:val="baseline"/>
      </w:rPr>
    </w:lvl>
    <w:lvl w:ilvl="1">
      <w:start w:val="1"/>
      <w:numFmt w:val="decimal"/>
      <w:pStyle w:val="21"/>
      <w:lvlText w:val="%1.%2"/>
      <w:lvlJc w:val="left"/>
      <w:pPr>
        <w:tabs>
          <w:tab w:val="num" w:pos="776"/>
        </w:tabs>
        <w:ind w:left="776" w:hanging="576"/>
      </w:pPr>
      <w:rPr>
        <w:rFonts w:hint="eastAsia"/>
      </w:rPr>
    </w:lvl>
    <w:lvl w:ilvl="2">
      <w:start w:val="1"/>
      <w:numFmt w:val="decimal"/>
      <w:pStyle w:val="30"/>
      <w:lvlText w:val="%1.%2.%3"/>
      <w:lvlJc w:val="left"/>
      <w:pPr>
        <w:tabs>
          <w:tab w:val="num" w:pos="720"/>
        </w:tabs>
        <w:ind w:left="720" w:hanging="720"/>
      </w:pPr>
      <w:rPr>
        <w:rFonts w:hint="eastAsia"/>
      </w:rPr>
    </w:lvl>
    <w:lvl w:ilvl="3">
      <w:start w:val="1"/>
      <w:numFmt w:val="decimal"/>
      <w:pStyle w:val="4"/>
      <w:lvlText w:val="%1.%2.%3.%4"/>
      <w:lvlJc w:val="left"/>
      <w:pPr>
        <w:tabs>
          <w:tab w:val="num" w:pos="2922"/>
        </w:tabs>
        <w:ind w:left="2706" w:hanging="864"/>
      </w:pPr>
      <w:rPr>
        <w:rFonts w:hint="eastAsia"/>
      </w:rPr>
    </w:lvl>
    <w:lvl w:ilvl="4">
      <w:start w:val="1"/>
      <w:numFmt w:val="decimal"/>
      <w:pStyle w:val="5"/>
      <w:lvlText w:val="%1.%2.%3.%4.%5"/>
      <w:lvlJc w:val="left"/>
      <w:pPr>
        <w:tabs>
          <w:tab w:val="num" w:pos="1581"/>
        </w:tabs>
        <w:ind w:left="1149" w:hanging="1008"/>
      </w:pPr>
      <w:rPr>
        <w:rFonts w:cs="Times New Roman" w:hint="eastAsia"/>
        <w:i w:val="0"/>
        <w:iCs w:val="0"/>
        <w:caps w:val="0"/>
        <w:smallCaps w:val="0"/>
        <w:strike w:val="0"/>
        <w:dstrike w:val="0"/>
        <w:vanish w:val="0"/>
        <w:color w:val="000000"/>
        <w:spacing w:val="0"/>
        <w:position w:val="0"/>
        <w:u w:val="none"/>
        <w:vertAlign w:val="baseline"/>
        <w:em w:val="none"/>
      </w:rPr>
    </w:lvl>
    <w:lvl w:ilvl="5">
      <w:start w:val="1"/>
      <w:numFmt w:val="decimal"/>
      <w:pStyle w:val="60"/>
      <w:lvlText w:val="%1.%2.%3.%4.%5.%6"/>
      <w:lvlJc w:val="left"/>
      <w:pPr>
        <w:tabs>
          <w:tab w:val="num" w:pos="1352"/>
        </w:tabs>
        <w:ind w:left="1352" w:hanging="1152"/>
      </w:pPr>
      <w:rPr>
        <w:rFonts w:hint="eastAsia"/>
      </w:rPr>
    </w:lvl>
    <w:lvl w:ilvl="6">
      <w:start w:val="1"/>
      <w:numFmt w:val="decimal"/>
      <w:lvlText w:val="    %7)"/>
      <w:lvlJc w:val="left"/>
      <w:pPr>
        <w:tabs>
          <w:tab w:val="num" w:pos="2000"/>
        </w:tabs>
        <w:ind w:left="1496" w:hanging="1296"/>
      </w:pPr>
      <w:rPr>
        <w:rFonts w:hint="default"/>
        <w:color w:val="auto"/>
      </w:rPr>
    </w:lvl>
    <w:lvl w:ilvl="7">
      <w:start w:val="1"/>
      <w:numFmt w:val="lowerLetter"/>
      <w:lvlText w:val="        %8)"/>
      <w:lvlJc w:val="left"/>
      <w:pPr>
        <w:tabs>
          <w:tab w:val="num" w:pos="1640"/>
        </w:tabs>
        <w:ind w:left="1640" w:hanging="1440"/>
      </w:pPr>
      <w:rPr>
        <w:rFonts w:hint="default"/>
      </w:rPr>
    </w:lvl>
    <w:lvl w:ilvl="8">
      <w:start w:val="1"/>
      <w:numFmt w:val="bullet"/>
      <w:lvlText w:val=""/>
      <w:lvlJc w:val="left"/>
      <w:pPr>
        <w:tabs>
          <w:tab w:val="num" w:pos="1784"/>
        </w:tabs>
        <w:ind w:left="1784" w:hanging="253"/>
      </w:pPr>
      <w:rPr>
        <w:rFonts w:ascii="Wingdings" w:hAnsi="Wingdings" w:hint="default"/>
      </w:rPr>
    </w:lvl>
  </w:abstractNum>
  <w:abstractNum w:abstractNumId="24" w15:restartNumberingAfterBreak="0">
    <w:nsid w:val="5E7E5A95"/>
    <w:multiLevelType w:val="hybridMultilevel"/>
    <w:tmpl w:val="50624150"/>
    <w:lvl w:ilvl="0" w:tplc="1E46E5CC">
      <w:start w:val="1"/>
      <w:numFmt w:val="decimal"/>
      <w:lvlText w:val="%1."/>
      <w:lvlJc w:val="left"/>
      <w:pPr>
        <w:ind w:left="1460" w:hanging="360"/>
      </w:pPr>
      <w:rPr>
        <w:rFonts w:hint="default"/>
      </w:rPr>
    </w:lvl>
    <w:lvl w:ilvl="1" w:tplc="04090019" w:tentative="1">
      <w:start w:val="1"/>
      <w:numFmt w:val="lowerLetter"/>
      <w:lvlText w:val="%2)"/>
      <w:lvlJc w:val="left"/>
      <w:pPr>
        <w:ind w:left="1940" w:hanging="420"/>
      </w:pPr>
    </w:lvl>
    <w:lvl w:ilvl="2" w:tplc="0409001B" w:tentative="1">
      <w:start w:val="1"/>
      <w:numFmt w:val="lowerRoman"/>
      <w:lvlText w:val="%3."/>
      <w:lvlJc w:val="right"/>
      <w:pPr>
        <w:ind w:left="2360" w:hanging="420"/>
      </w:pPr>
    </w:lvl>
    <w:lvl w:ilvl="3" w:tplc="0409000F" w:tentative="1">
      <w:start w:val="1"/>
      <w:numFmt w:val="decimal"/>
      <w:lvlText w:val="%4."/>
      <w:lvlJc w:val="left"/>
      <w:pPr>
        <w:ind w:left="2780" w:hanging="420"/>
      </w:pPr>
    </w:lvl>
    <w:lvl w:ilvl="4" w:tplc="04090019" w:tentative="1">
      <w:start w:val="1"/>
      <w:numFmt w:val="lowerLetter"/>
      <w:lvlText w:val="%5)"/>
      <w:lvlJc w:val="left"/>
      <w:pPr>
        <w:ind w:left="3200" w:hanging="420"/>
      </w:pPr>
    </w:lvl>
    <w:lvl w:ilvl="5" w:tplc="0409001B" w:tentative="1">
      <w:start w:val="1"/>
      <w:numFmt w:val="lowerRoman"/>
      <w:lvlText w:val="%6."/>
      <w:lvlJc w:val="right"/>
      <w:pPr>
        <w:ind w:left="3620" w:hanging="420"/>
      </w:pPr>
    </w:lvl>
    <w:lvl w:ilvl="6" w:tplc="0409000F" w:tentative="1">
      <w:start w:val="1"/>
      <w:numFmt w:val="decimal"/>
      <w:lvlText w:val="%7."/>
      <w:lvlJc w:val="left"/>
      <w:pPr>
        <w:ind w:left="4040" w:hanging="420"/>
      </w:pPr>
    </w:lvl>
    <w:lvl w:ilvl="7" w:tplc="04090019" w:tentative="1">
      <w:start w:val="1"/>
      <w:numFmt w:val="lowerLetter"/>
      <w:lvlText w:val="%8)"/>
      <w:lvlJc w:val="left"/>
      <w:pPr>
        <w:ind w:left="4460" w:hanging="420"/>
      </w:pPr>
    </w:lvl>
    <w:lvl w:ilvl="8" w:tplc="0409001B" w:tentative="1">
      <w:start w:val="1"/>
      <w:numFmt w:val="lowerRoman"/>
      <w:lvlText w:val="%9."/>
      <w:lvlJc w:val="right"/>
      <w:pPr>
        <w:ind w:left="4880" w:hanging="420"/>
      </w:pPr>
    </w:lvl>
  </w:abstractNum>
  <w:abstractNum w:abstractNumId="25" w15:restartNumberingAfterBreak="0">
    <w:nsid w:val="5E8864C1"/>
    <w:multiLevelType w:val="hybridMultilevel"/>
    <w:tmpl w:val="87764150"/>
    <w:lvl w:ilvl="0" w:tplc="E230EBCC">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6" w15:restartNumberingAfterBreak="0">
    <w:nsid w:val="5EA4154F"/>
    <w:multiLevelType w:val="hybridMultilevel"/>
    <w:tmpl w:val="DFFEB66A"/>
    <w:lvl w:ilvl="0" w:tplc="C2248AF8">
      <w:start w:val="1"/>
      <w:numFmt w:val="decimal"/>
      <w:lvlText w:val="%1."/>
      <w:lvlJc w:val="left"/>
      <w:pPr>
        <w:ind w:left="1460" w:hanging="360"/>
      </w:pPr>
      <w:rPr>
        <w:rFonts w:hint="default"/>
      </w:rPr>
    </w:lvl>
    <w:lvl w:ilvl="1" w:tplc="04090019" w:tentative="1">
      <w:start w:val="1"/>
      <w:numFmt w:val="lowerLetter"/>
      <w:lvlText w:val="%2)"/>
      <w:lvlJc w:val="left"/>
      <w:pPr>
        <w:ind w:left="1940" w:hanging="420"/>
      </w:pPr>
    </w:lvl>
    <w:lvl w:ilvl="2" w:tplc="0409001B" w:tentative="1">
      <w:start w:val="1"/>
      <w:numFmt w:val="lowerRoman"/>
      <w:lvlText w:val="%3."/>
      <w:lvlJc w:val="right"/>
      <w:pPr>
        <w:ind w:left="2360" w:hanging="420"/>
      </w:pPr>
    </w:lvl>
    <w:lvl w:ilvl="3" w:tplc="0409000F" w:tentative="1">
      <w:start w:val="1"/>
      <w:numFmt w:val="decimal"/>
      <w:lvlText w:val="%4."/>
      <w:lvlJc w:val="left"/>
      <w:pPr>
        <w:ind w:left="2780" w:hanging="420"/>
      </w:pPr>
    </w:lvl>
    <w:lvl w:ilvl="4" w:tplc="04090019" w:tentative="1">
      <w:start w:val="1"/>
      <w:numFmt w:val="lowerLetter"/>
      <w:lvlText w:val="%5)"/>
      <w:lvlJc w:val="left"/>
      <w:pPr>
        <w:ind w:left="3200" w:hanging="420"/>
      </w:pPr>
    </w:lvl>
    <w:lvl w:ilvl="5" w:tplc="0409001B" w:tentative="1">
      <w:start w:val="1"/>
      <w:numFmt w:val="lowerRoman"/>
      <w:lvlText w:val="%6."/>
      <w:lvlJc w:val="right"/>
      <w:pPr>
        <w:ind w:left="3620" w:hanging="420"/>
      </w:pPr>
    </w:lvl>
    <w:lvl w:ilvl="6" w:tplc="0409000F" w:tentative="1">
      <w:start w:val="1"/>
      <w:numFmt w:val="decimal"/>
      <w:lvlText w:val="%7."/>
      <w:lvlJc w:val="left"/>
      <w:pPr>
        <w:ind w:left="4040" w:hanging="420"/>
      </w:pPr>
    </w:lvl>
    <w:lvl w:ilvl="7" w:tplc="04090019" w:tentative="1">
      <w:start w:val="1"/>
      <w:numFmt w:val="lowerLetter"/>
      <w:lvlText w:val="%8)"/>
      <w:lvlJc w:val="left"/>
      <w:pPr>
        <w:ind w:left="4460" w:hanging="420"/>
      </w:pPr>
    </w:lvl>
    <w:lvl w:ilvl="8" w:tplc="0409001B" w:tentative="1">
      <w:start w:val="1"/>
      <w:numFmt w:val="lowerRoman"/>
      <w:lvlText w:val="%9."/>
      <w:lvlJc w:val="right"/>
      <w:pPr>
        <w:ind w:left="4880" w:hanging="420"/>
      </w:pPr>
    </w:lvl>
  </w:abstractNum>
  <w:abstractNum w:abstractNumId="27" w15:restartNumberingAfterBreak="0">
    <w:nsid w:val="66E2358A"/>
    <w:multiLevelType w:val="hybridMultilevel"/>
    <w:tmpl w:val="A4C83FE8"/>
    <w:lvl w:ilvl="0" w:tplc="201880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68513C77"/>
    <w:multiLevelType w:val="hybridMultilevel"/>
    <w:tmpl w:val="A2A8764A"/>
    <w:lvl w:ilvl="0" w:tplc="DE9699EC">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9" w15:restartNumberingAfterBreak="0">
    <w:nsid w:val="6A2D08B2"/>
    <w:multiLevelType w:val="hybridMultilevel"/>
    <w:tmpl w:val="62E66B28"/>
    <w:lvl w:ilvl="0" w:tplc="226E21D6">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0" w15:restartNumberingAfterBreak="0">
    <w:nsid w:val="6B172333"/>
    <w:multiLevelType w:val="hybridMultilevel"/>
    <w:tmpl w:val="C79C5468"/>
    <w:lvl w:ilvl="0" w:tplc="55889E42">
      <w:start w:val="1"/>
      <w:numFmt w:val="decimal"/>
      <w:lvlText w:val="%1."/>
      <w:lvlJc w:val="left"/>
      <w:pPr>
        <w:ind w:left="1460" w:hanging="360"/>
      </w:pPr>
      <w:rPr>
        <w:rFonts w:hint="default"/>
      </w:rPr>
    </w:lvl>
    <w:lvl w:ilvl="1" w:tplc="04090019" w:tentative="1">
      <w:start w:val="1"/>
      <w:numFmt w:val="lowerLetter"/>
      <w:lvlText w:val="%2)"/>
      <w:lvlJc w:val="left"/>
      <w:pPr>
        <w:ind w:left="1940" w:hanging="420"/>
      </w:pPr>
    </w:lvl>
    <w:lvl w:ilvl="2" w:tplc="0409001B" w:tentative="1">
      <w:start w:val="1"/>
      <w:numFmt w:val="lowerRoman"/>
      <w:lvlText w:val="%3."/>
      <w:lvlJc w:val="right"/>
      <w:pPr>
        <w:ind w:left="2360" w:hanging="420"/>
      </w:pPr>
    </w:lvl>
    <w:lvl w:ilvl="3" w:tplc="0409000F" w:tentative="1">
      <w:start w:val="1"/>
      <w:numFmt w:val="decimal"/>
      <w:lvlText w:val="%4."/>
      <w:lvlJc w:val="left"/>
      <w:pPr>
        <w:ind w:left="2780" w:hanging="420"/>
      </w:pPr>
    </w:lvl>
    <w:lvl w:ilvl="4" w:tplc="04090019" w:tentative="1">
      <w:start w:val="1"/>
      <w:numFmt w:val="lowerLetter"/>
      <w:lvlText w:val="%5)"/>
      <w:lvlJc w:val="left"/>
      <w:pPr>
        <w:ind w:left="3200" w:hanging="420"/>
      </w:pPr>
    </w:lvl>
    <w:lvl w:ilvl="5" w:tplc="0409001B" w:tentative="1">
      <w:start w:val="1"/>
      <w:numFmt w:val="lowerRoman"/>
      <w:lvlText w:val="%6."/>
      <w:lvlJc w:val="right"/>
      <w:pPr>
        <w:ind w:left="3620" w:hanging="420"/>
      </w:pPr>
    </w:lvl>
    <w:lvl w:ilvl="6" w:tplc="0409000F" w:tentative="1">
      <w:start w:val="1"/>
      <w:numFmt w:val="decimal"/>
      <w:lvlText w:val="%7."/>
      <w:lvlJc w:val="left"/>
      <w:pPr>
        <w:ind w:left="4040" w:hanging="420"/>
      </w:pPr>
    </w:lvl>
    <w:lvl w:ilvl="7" w:tplc="04090019" w:tentative="1">
      <w:start w:val="1"/>
      <w:numFmt w:val="lowerLetter"/>
      <w:lvlText w:val="%8)"/>
      <w:lvlJc w:val="left"/>
      <w:pPr>
        <w:ind w:left="4460" w:hanging="420"/>
      </w:pPr>
    </w:lvl>
    <w:lvl w:ilvl="8" w:tplc="0409001B" w:tentative="1">
      <w:start w:val="1"/>
      <w:numFmt w:val="lowerRoman"/>
      <w:lvlText w:val="%9."/>
      <w:lvlJc w:val="right"/>
      <w:pPr>
        <w:ind w:left="4880" w:hanging="420"/>
      </w:pPr>
    </w:lvl>
  </w:abstractNum>
  <w:abstractNum w:abstractNumId="31" w15:restartNumberingAfterBreak="0">
    <w:nsid w:val="6B240456"/>
    <w:multiLevelType w:val="hybridMultilevel"/>
    <w:tmpl w:val="0526BFE4"/>
    <w:lvl w:ilvl="0" w:tplc="A8462CA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15:restartNumberingAfterBreak="0">
    <w:nsid w:val="6B561252"/>
    <w:multiLevelType w:val="hybridMultilevel"/>
    <w:tmpl w:val="34C860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9AD2CE1"/>
    <w:multiLevelType w:val="hybridMultilevel"/>
    <w:tmpl w:val="9E049258"/>
    <w:lvl w:ilvl="0" w:tplc="6CAC7A1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4" w15:restartNumberingAfterBreak="0">
    <w:nsid w:val="79E773C7"/>
    <w:multiLevelType w:val="hybridMultilevel"/>
    <w:tmpl w:val="9E2EF862"/>
    <w:lvl w:ilvl="0" w:tplc="71A42D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BFB164E"/>
    <w:multiLevelType w:val="hybridMultilevel"/>
    <w:tmpl w:val="E6E6AD7C"/>
    <w:lvl w:ilvl="0" w:tplc="B6345EB0">
      <w:start w:val="1"/>
      <w:numFmt w:val="decimal"/>
      <w:lvlText w:val="%1."/>
      <w:lvlJc w:val="left"/>
      <w:pPr>
        <w:ind w:left="1460" w:hanging="360"/>
      </w:pPr>
      <w:rPr>
        <w:rFonts w:hint="default"/>
      </w:rPr>
    </w:lvl>
    <w:lvl w:ilvl="1" w:tplc="04090019" w:tentative="1">
      <w:start w:val="1"/>
      <w:numFmt w:val="lowerLetter"/>
      <w:lvlText w:val="%2)"/>
      <w:lvlJc w:val="left"/>
      <w:pPr>
        <w:ind w:left="1940" w:hanging="420"/>
      </w:pPr>
    </w:lvl>
    <w:lvl w:ilvl="2" w:tplc="0409001B" w:tentative="1">
      <w:start w:val="1"/>
      <w:numFmt w:val="lowerRoman"/>
      <w:lvlText w:val="%3."/>
      <w:lvlJc w:val="right"/>
      <w:pPr>
        <w:ind w:left="2360" w:hanging="420"/>
      </w:pPr>
    </w:lvl>
    <w:lvl w:ilvl="3" w:tplc="0409000F" w:tentative="1">
      <w:start w:val="1"/>
      <w:numFmt w:val="decimal"/>
      <w:lvlText w:val="%4."/>
      <w:lvlJc w:val="left"/>
      <w:pPr>
        <w:ind w:left="2780" w:hanging="420"/>
      </w:pPr>
    </w:lvl>
    <w:lvl w:ilvl="4" w:tplc="04090019" w:tentative="1">
      <w:start w:val="1"/>
      <w:numFmt w:val="lowerLetter"/>
      <w:lvlText w:val="%5)"/>
      <w:lvlJc w:val="left"/>
      <w:pPr>
        <w:ind w:left="3200" w:hanging="420"/>
      </w:pPr>
    </w:lvl>
    <w:lvl w:ilvl="5" w:tplc="0409001B" w:tentative="1">
      <w:start w:val="1"/>
      <w:numFmt w:val="lowerRoman"/>
      <w:lvlText w:val="%6."/>
      <w:lvlJc w:val="right"/>
      <w:pPr>
        <w:ind w:left="3620" w:hanging="420"/>
      </w:pPr>
    </w:lvl>
    <w:lvl w:ilvl="6" w:tplc="0409000F" w:tentative="1">
      <w:start w:val="1"/>
      <w:numFmt w:val="decimal"/>
      <w:lvlText w:val="%7."/>
      <w:lvlJc w:val="left"/>
      <w:pPr>
        <w:ind w:left="4040" w:hanging="420"/>
      </w:pPr>
    </w:lvl>
    <w:lvl w:ilvl="7" w:tplc="04090019" w:tentative="1">
      <w:start w:val="1"/>
      <w:numFmt w:val="lowerLetter"/>
      <w:lvlText w:val="%8)"/>
      <w:lvlJc w:val="left"/>
      <w:pPr>
        <w:ind w:left="4460" w:hanging="420"/>
      </w:pPr>
    </w:lvl>
    <w:lvl w:ilvl="8" w:tplc="0409001B" w:tentative="1">
      <w:start w:val="1"/>
      <w:numFmt w:val="lowerRoman"/>
      <w:lvlText w:val="%9."/>
      <w:lvlJc w:val="right"/>
      <w:pPr>
        <w:ind w:left="4880" w:hanging="420"/>
      </w:pPr>
    </w:lvl>
  </w:abstractNum>
  <w:abstractNum w:abstractNumId="36" w15:restartNumberingAfterBreak="0">
    <w:nsid w:val="7C726C82"/>
    <w:multiLevelType w:val="hybridMultilevel"/>
    <w:tmpl w:val="C4D813F0"/>
    <w:lvl w:ilvl="0" w:tplc="95B00F7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7" w15:restartNumberingAfterBreak="0">
    <w:nsid w:val="7C8707D2"/>
    <w:multiLevelType w:val="multilevel"/>
    <w:tmpl w:val="90F8F080"/>
    <w:styleLink w:val="22"/>
    <w:lvl w:ilvl="0">
      <w:start w:val="1"/>
      <w:numFmt w:val="decimal"/>
      <w:isLgl/>
      <w:lvlText w:val="第%1章"/>
      <w:lvlJc w:val="left"/>
      <w:pPr>
        <w:tabs>
          <w:tab w:val="num" w:pos="2292"/>
        </w:tabs>
        <w:ind w:left="964" w:hanging="737"/>
      </w:pPr>
      <w:rPr>
        <w:rFonts w:hint="eastAsia"/>
      </w:rPr>
    </w:lvl>
    <w:lvl w:ilvl="1">
      <w:start w:val="1"/>
      <w:numFmt w:val="decimal"/>
      <w:lvlText w:val="%1.%2"/>
      <w:lvlJc w:val="left"/>
      <w:pPr>
        <w:tabs>
          <w:tab w:val="num" w:pos="776"/>
        </w:tabs>
        <w:ind w:left="776" w:hanging="576"/>
      </w:pPr>
      <w:rPr>
        <w:rFonts w:hint="eastAsia"/>
      </w:rPr>
    </w:lvl>
    <w:lvl w:ilvl="2">
      <w:start w:val="1"/>
      <w:numFmt w:val="decimal"/>
      <w:lvlText w:val="%1.%2.%3"/>
      <w:lvlJc w:val="left"/>
      <w:pPr>
        <w:tabs>
          <w:tab w:val="num" w:pos="920"/>
        </w:tabs>
        <w:ind w:left="920" w:hanging="720"/>
      </w:pPr>
      <w:rPr>
        <w:rFonts w:hint="eastAsia"/>
      </w:rPr>
    </w:lvl>
    <w:lvl w:ilvl="3">
      <w:start w:val="1"/>
      <w:numFmt w:val="decimal"/>
      <w:lvlText w:val="%1.%2.%3.%4"/>
      <w:lvlJc w:val="left"/>
      <w:pPr>
        <w:tabs>
          <w:tab w:val="num" w:pos="1280"/>
        </w:tabs>
        <w:ind w:left="1064" w:hanging="864"/>
      </w:pPr>
      <w:rPr>
        <w:rFonts w:hint="eastAsia"/>
      </w:rPr>
    </w:lvl>
    <w:lvl w:ilvl="4">
      <w:start w:val="1"/>
      <w:numFmt w:val="decimal"/>
      <w:lvlText w:val="%1.%2.%3.%4.%5"/>
      <w:lvlJc w:val="left"/>
      <w:pPr>
        <w:tabs>
          <w:tab w:val="num" w:pos="1640"/>
        </w:tabs>
        <w:ind w:left="1208" w:hanging="1008"/>
      </w:pPr>
      <w:rPr>
        <w:rFonts w:cs="Times New Roman" w:hint="eastAsia"/>
        <w:i w:val="0"/>
        <w:iCs w:val="0"/>
        <w:caps w:val="0"/>
        <w:smallCaps w:val="0"/>
        <w:strike w:val="0"/>
        <w:dstrike w:val="0"/>
        <w:vanish w:val="0"/>
        <w:color w:val="000000"/>
        <w:spacing w:val="0"/>
        <w:position w:val="0"/>
        <w:u w:val="none"/>
        <w:vertAlign w:val="baseline"/>
        <w:em w:val="none"/>
      </w:rPr>
    </w:lvl>
    <w:lvl w:ilvl="5">
      <w:start w:val="1"/>
      <w:numFmt w:val="decimal"/>
      <w:lvlText w:val="%6.1.1.1.1.1"/>
      <w:lvlJc w:val="left"/>
      <w:pPr>
        <w:tabs>
          <w:tab w:val="num" w:pos="1352"/>
        </w:tabs>
        <w:ind w:left="1352" w:hanging="1152"/>
      </w:pPr>
      <w:rPr>
        <w:rFonts w:hint="eastAsia"/>
      </w:rPr>
    </w:lvl>
    <w:lvl w:ilvl="6">
      <w:start w:val="1"/>
      <w:numFmt w:val="decimal"/>
      <w:lvlText w:val="    %7)"/>
      <w:lvlJc w:val="left"/>
      <w:pPr>
        <w:tabs>
          <w:tab w:val="num" w:pos="2000"/>
        </w:tabs>
        <w:ind w:left="1496" w:hanging="1296"/>
      </w:pPr>
      <w:rPr>
        <w:rFonts w:hint="default"/>
        <w:color w:val="auto"/>
      </w:rPr>
    </w:lvl>
    <w:lvl w:ilvl="7">
      <w:start w:val="1"/>
      <w:numFmt w:val="lowerLetter"/>
      <w:lvlText w:val="        %8)"/>
      <w:lvlJc w:val="left"/>
      <w:pPr>
        <w:tabs>
          <w:tab w:val="num" w:pos="1640"/>
        </w:tabs>
        <w:ind w:left="1640" w:hanging="1440"/>
      </w:pPr>
      <w:rPr>
        <w:rFonts w:hint="default"/>
      </w:rPr>
    </w:lvl>
    <w:lvl w:ilvl="8">
      <w:start w:val="1"/>
      <w:numFmt w:val="bullet"/>
      <w:lvlText w:val=""/>
      <w:lvlJc w:val="left"/>
      <w:pPr>
        <w:tabs>
          <w:tab w:val="num" w:pos="1784"/>
        </w:tabs>
        <w:ind w:left="1784" w:hanging="253"/>
      </w:pPr>
      <w:rPr>
        <w:rFonts w:ascii="Wingdings" w:hAnsi="Wingdings" w:hint="default"/>
      </w:rPr>
    </w:lvl>
  </w:abstractNum>
  <w:num w:numId="1">
    <w:abstractNumId w:val="8"/>
  </w:num>
  <w:num w:numId="2">
    <w:abstractNumId w:val="9"/>
  </w:num>
  <w:num w:numId="3">
    <w:abstractNumId w:val="37"/>
  </w:num>
  <w:num w:numId="4">
    <w:abstractNumId w:val="3"/>
  </w:num>
  <w:num w:numId="5">
    <w:abstractNumId w:val="2"/>
  </w:num>
  <w:num w:numId="6">
    <w:abstractNumId w:val="1"/>
  </w:num>
  <w:num w:numId="7">
    <w:abstractNumId w:val="0"/>
  </w:num>
  <w:num w:numId="8">
    <w:abstractNumId w:val="23"/>
  </w:num>
  <w:num w:numId="9">
    <w:abstractNumId w:val="6"/>
  </w:num>
  <w:num w:numId="10">
    <w:abstractNumId w:val="12"/>
  </w:num>
  <w:num w:numId="11">
    <w:abstractNumId w:val="21"/>
  </w:num>
  <w:num w:numId="12">
    <w:abstractNumId w:val="16"/>
  </w:num>
  <w:num w:numId="13">
    <w:abstractNumId w:val="5"/>
  </w:num>
  <w:num w:numId="14">
    <w:abstractNumId w:val="33"/>
  </w:num>
  <w:num w:numId="15">
    <w:abstractNumId w:val="20"/>
  </w:num>
  <w:num w:numId="16">
    <w:abstractNumId w:val="36"/>
  </w:num>
  <w:num w:numId="17">
    <w:abstractNumId w:val="4"/>
  </w:num>
  <w:num w:numId="18">
    <w:abstractNumId w:val="35"/>
  </w:num>
  <w:num w:numId="19">
    <w:abstractNumId w:val="10"/>
  </w:num>
  <w:num w:numId="20">
    <w:abstractNumId w:val="24"/>
  </w:num>
  <w:num w:numId="21">
    <w:abstractNumId w:val="26"/>
  </w:num>
  <w:num w:numId="22">
    <w:abstractNumId w:val="14"/>
  </w:num>
  <w:num w:numId="23">
    <w:abstractNumId w:val="15"/>
  </w:num>
  <w:num w:numId="24">
    <w:abstractNumId w:val="31"/>
  </w:num>
  <w:num w:numId="25">
    <w:abstractNumId w:val="28"/>
  </w:num>
  <w:num w:numId="26">
    <w:abstractNumId w:val="18"/>
  </w:num>
  <w:num w:numId="27">
    <w:abstractNumId w:val="25"/>
  </w:num>
  <w:num w:numId="28">
    <w:abstractNumId w:val="29"/>
  </w:num>
  <w:num w:numId="29">
    <w:abstractNumId w:val="7"/>
  </w:num>
  <w:num w:numId="30">
    <w:abstractNumId w:val="22"/>
  </w:num>
  <w:num w:numId="31">
    <w:abstractNumId w:val="30"/>
  </w:num>
  <w:num w:numId="32">
    <w:abstractNumId w:val="17"/>
  </w:num>
  <w:num w:numId="33">
    <w:abstractNumId w:val="27"/>
  </w:num>
  <w:num w:numId="34">
    <w:abstractNumId w:val="11"/>
  </w:num>
  <w:num w:numId="35">
    <w:abstractNumId w:val="19"/>
  </w:num>
  <w:num w:numId="36">
    <w:abstractNumId w:val="13"/>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C1A6E"/>
    <w:rsid w:val="00000023"/>
    <w:rsid w:val="000001FC"/>
    <w:rsid w:val="000006CD"/>
    <w:rsid w:val="0000082E"/>
    <w:rsid w:val="000008EC"/>
    <w:rsid w:val="0000159C"/>
    <w:rsid w:val="00001657"/>
    <w:rsid w:val="0000169A"/>
    <w:rsid w:val="00001DE5"/>
    <w:rsid w:val="000020D7"/>
    <w:rsid w:val="0000383C"/>
    <w:rsid w:val="00004A5B"/>
    <w:rsid w:val="00004D15"/>
    <w:rsid w:val="00006138"/>
    <w:rsid w:val="00006890"/>
    <w:rsid w:val="000070F0"/>
    <w:rsid w:val="0000713B"/>
    <w:rsid w:val="00007655"/>
    <w:rsid w:val="00007B76"/>
    <w:rsid w:val="00007D22"/>
    <w:rsid w:val="00010FC6"/>
    <w:rsid w:val="00011485"/>
    <w:rsid w:val="00012EF8"/>
    <w:rsid w:val="00013AA9"/>
    <w:rsid w:val="000141B2"/>
    <w:rsid w:val="000144A0"/>
    <w:rsid w:val="00014A9D"/>
    <w:rsid w:val="00014C3B"/>
    <w:rsid w:val="00015E34"/>
    <w:rsid w:val="000163A3"/>
    <w:rsid w:val="000173B8"/>
    <w:rsid w:val="00017629"/>
    <w:rsid w:val="00017D11"/>
    <w:rsid w:val="000209F6"/>
    <w:rsid w:val="00021163"/>
    <w:rsid w:val="00023043"/>
    <w:rsid w:val="00024656"/>
    <w:rsid w:val="00024B0C"/>
    <w:rsid w:val="00025F84"/>
    <w:rsid w:val="000266A4"/>
    <w:rsid w:val="00026F73"/>
    <w:rsid w:val="0002712D"/>
    <w:rsid w:val="000274FE"/>
    <w:rsid w:val="0002768D"/>
    <w:rsid w:val="00030357"/>
    <w:rsid w:val="000321A0"/>
    <w:rsid w:val="000323DF"/>
    <w:rsid w:val="000328F3"/>
    <w:rsid w:val="00032DE1"/>
    <w:rsid w:val="0003374F"/>
    <w:rsid w:val="00033DCA"/>
    <w:rsid w:val="0003432F"/>
    <w:rsid w:val="000348AD"/>
    <w:rsid w:val="00034C8C"/>
    <w:rsid w:val="00034E64"/>
    <w:rsid w:val="00034FA9"/>
    <w:rsid w:val="000353EB"/>
    <w:rsid w:val="0003763E"/>
    <w:rsid w:val="00037FA1"/>
    <w:rsid w:val="00040D33"/>
    <w:rsid w:val="00040F6C"/>
    <w:rsid w:val="00042AAB"/>
    <w:rsid w:val="00042CD6"/>
    <w:rsid w:val="000432D2"/>
    <w:rsid w:val="000437C3"/>
    <w:rsid w:val="00044C18"/>
    <w:rsid w:val="00044DC3"/>
    <w:rsid w:val="00044E98"/>
    <w:rsid w:val="00044F89"/>
    <w:rsid w:val="000465FB"/>
    <w:rsid w:val="00047319"/>
    <w:rsid w:val="0004770E"/>
    <w:rsid w:val="0005010F"/>
    <w:rsid w:val="00050115"/>
    <w:rsid w:val="00051674"/>
    <w:rsid w:val="000517F1"/>
    <w:rsid w:val="00051820"/>
    <w:rsid w:val="00051A70"/>
    <w:rsid w:val="00051BD5"/>
    <w:rsid w:val="00052C5E"/>
    <w:rsid w:val="000538D0"/>
    <w:rsid w:val="00053ACF"/>
    <w:rsid w:val="000543C3"/>
    <w:rsid w:val="00054F5F"/>
    <w:rsid w:val="00055DE3"/>
    <w:rsid w:val="0005640D"/>
    <w:rsid w:val="000570D9"/>
    <w:rsid w:val="00057552"/>
    <w:rsid w:val="0005788D"/>
    <w:rsid w:val="00060BD6"/>
    <w:rsid w:val="00061AC0"/>
    <w:rsid w:val="00061C27"/>
    <w:rsid w:val="00061CB0"/>
    <w:rsid w:val="000623B1"/>
    <w:rsid w:val="0006267A"/>
    <w:rsid w:val="000626DC"/>
    <w:rsid w:val="00063D97"/>
    <w:rsid w:val="000642E7"/>
    <w:rsid w:val="00064535"/>
    <w:rsid w:val="00066813"/>
    <w:rsid w:val="00070A8B"/>
    <w:rsid w:val="00070DF4"/>
    <w:rsid w:val="00071534"/>
    <w:rsid w:val="00071819"/>
    <w:rsid w:val="00071D81"/>
    <w:rsid w:val="00073554"/>
    <w:rsid w:val="00074482"/>
    <w:rsid w:val="0007544F"/>
    <w:rsid w:val="00077C4A"/>
    <w:rsid w:val="00080806"/>
    <w:rsid w:val="000810EB"/>
    <w:rsid w:val="00081470"/>
    <w:rsid w:val="0008538E"/>
    <w:rsid w:val="0008583A"/>
    <w:rsid w:val="0008600C"/>
    <w:rsid w:val="00087160"/>
    <w:rsid w:val="00090027"/>
    <w:rsid w:val="000900C2"/>
    <w:rsid w:val="00090270"/>
    <w:rsid w:val="00091513"/>
    <w:rsid w:val="00094073"/>
    <w:rsid w:val="000942DF"/>
    <w:rsid w:val="00094892"/>
    <w:rsid w:val="00094982"/>
    <w:rsid w:val="00095E66"/>
    <w:rsid w:val="000968CD"/>
    <w:rsid w:val="00097682"/>
    <w:rsid w:val="000977EE"/>
    <w:rsid w:val="00097991"/>
    <w:rsid w:val="00097BDE"/>
    <w:rsid w:val="000A0514"/>
    <w:rsid w:val="000A0CC6"/>
    <w:rsid w:val="000A1B25"/>
    <w:rsid w:val="000A20FA"/>
    <w:rsid w:val="000A438D"/>
    <w:rsid w:val="000A44AF"/>
    <w:rsid w:val="000A4F40"/>
    <w:rsid w:val="000A555F"/>
    <w:rsid w:val="000A67F1"/>
    <w:rsid w:val="000A717C"/>
    <w:rsid w:val="000A7D01"/>
    <w:rsid w:val="000A7D70"/>
    <w:rsid w:val="000B0330"/>
    <w:rsid w:val="000B07FC"/>
    <w:rsid w:val="000B0E0F"/>
    <w:rsid w:val="000B1865"/>
    <w:rsid w:val="000B1CED"/>
    <w:rsid w:val="000B1D15"/>
    <w:rsid w:val="000B3F62"/>
    <w:rsid w:val="000B418A"/>
    <w:rsid w:val="000B438F"/>
    <w:rsid w:val="000B46BA"/>
    <w:rsid w:val="000B4881"/>
    <w:rsid w:val="000B4C38"/>
    <w:rsid w:val="000B55BC"/>
    <w:rsid w:val="000B6229"/>
    <w:rsid w:val="000B6449"/>
    <w:rsid w:val="000B6E38"/>
    <w:rsid w:val="000B7044"/>
    <w:rsid w:val="000C07BC"/>
    <w:rsid w:val="000C0F59"/>
    <w:rsid w:val="000C0FE0"/>
    <w:rsid w:val="000C1544"/>
    <w:rsid w:val="000C207A"/>
    <w:rsid w:val="000C2EFE"/>
    <w:rsid w:val="000C3A29"/>
    <w:rsid w:val="000C47AD"/>
    <w:rsid w:val="000C4E67"/>
    <w:rsid w:val="000C5F9B"/>
    <w:rsid w:val="000C6569"/>
    <w:rsid w:val="000C75DD"/>
    <w:rsid w:val="000C7970"/>
    <w:rsid w:val="000D07B7"/>
    <w:rsid w:val="000D0A25"/>
    <w:rsid w:val="000D0A4C"/>
    <w:rsid w:val="000D1CBB"/>
    <w:rsid w:val="000D381E"/>
    <w:rsid w:val="000D3A28"/>
    <w:rsid w:val="000D4354"/>
    <w:rsid w:val="000D4C4B"/>
    <w:rsid w:val="000D5FD4"/>
    <w:rsid w:val="000D68B7"/>
    <w:rsid w:val="000E09D1"/>
    <w:rsid w:val="000E12F5"/>
    <w:rsid w:val="000E157B"/>
    <w:rsid w:val="000E19B9"/>
    <w:rsid w:val="000E42BC"/>
    <w:rsid w:val="000E575E"/>
    <w:rsid w:val="000E71EA"/>
    <w:rsid w:val="000E782C"/>
    <w:rsid w:val="000F0F91"/>
    <w:rsid w:val="000F11B9"/>
    <w:rsid w:val="000F23F4"/>
    <w:rsid w:val="000F3328"/>
    <w:rsid w:val="000F3A84"/>
    <w:rsid w:val="000F3C2F"/>
    <w:rsid w:val="000F4BC7"/>
    <w:rsid w:val="000F4E47"/>
    <w:rsid w:val="000F5138"/>
    <w:rsid w:val="000F565F"/>
    <w:rsid w:val="000F5678"/>
    <w:rsid w:val="000F67AA"/>
    <w:rsid w:val="000F68FD"/>
    <w:rsid w:val="000F6F47"/>
    <w:rsid w:val="000F71C3"/>
    <w:rsid w:val="000F7C4F"/>
    <w:rsid w:val="000F7E01"/>
    <w:rsid w:val="00101954"/>
    <w:rsid w:val="00101B20"/>
    <w:rsid w:val="001024C5"/>
    <w:rsid w:val="00104041"/>
    <w:rsid w:val="001046AC"/>
    <w:rsid w:val="00105296"/>
    <w:rsid w:val="00105513"/>
    <w:rsid w:val="001064BD"/>
    <w:rsid w:val="001070D1"/>
    <w:rsid w:val="00107BCB"/>
    <w:rsid w:val="00110021"/>
    <w:rsid w:val="001102D2"/>
    <w:rsid w:val="001103E4"/>
    <w:rsid w:val="0011044C"/>
    <w:rsid w:val="00110B46"/>
    <w:rsid w:val="00110E02"/>
    <w:rsid w:val="001118D3"/>
    <w:rsid w:val="00111DEB"/>
    <w:rsid w:val="00112083"/>
    <w:rsid w:val="001123B9"/>
    <w:rsid w:val="001126A0"/>
    <w:rsid w:val="00112839"/>
    <w:rsid w:val="001128CB"/>
    <w:rsid w:val="00114D1A"/>
    <w:rsid w:val="00115F1D"/>
    <w:rsid w:val="00116600"/>
    <w:rsid w:val="00116704"/>
    <w:rsid w:val="00116BA1"/>
    <w:rsid w:val="001173C9"/>
    <w:rsid w:val="0011795C"/>
    <w:rsid w:val="001209C1"/>
    <w:rsid w:val="0012131D"/>
    <w:rsid w:val="00121A3C"/>
    <w:rsid w:val="00122571"/>
    <w:rsid w:val="00122614"/>
    <w:rsid w:val="0012316D"/>
    <w:rsid w:val="001234F5"/>
    <w:rsid w:val="001237AD"/>
    <w:rsid w:val="00123CBE"/>
    <w:rsid w:val="00124513"/>
    <w:rsid w:val="00124732"/>
    <w:rsid w:val="001255EB"/>
    <w:rsid w:val="00125637"/>
    <w:rsid w:val="00125B1A"/>
    <w:rsid w:val="00125C12"/>
    <w:rsid w:val="00126700"/>
    <w:rsid w:val="001310FA"/>
    <w:rsid w:val="0013115C"/>
    <w:rsid w:val="00131268"/>
    <w:rsid w:val="00131A8B"/>
    <w:rsid w:val="00131FF3"/>
    <w:rsid w:val="00133DB4"/>
    <w:rsid w:val="001347D9"/>
    <w:rsid w:val="00135BDE"/>
    <w:rsid w:val="00135DD1"/>
    <w:rsid w:val="00135FD6"/>
    <w:rsid w:val="00136196"/>
    <w:rsid w:val="0013636A"/>
    <w:rsid w:val="001371F7"/>
    <w:rsid w:val="00137729"/>
    <w:rsid w:val="001401B9"/>
    <w:rsid w:val="00140A7B"/>
    <w:rsid w:val="00140F9A"/>
    <w:rsid w:val="00141460"/>
    <w:rsid w:val="00142B69"/>
    <w:rsid w:val="0014395E"/>
    <w:rsid w:val="00143C9C"/>
    <w:rsid w:val="00143CDD"/>
    <w:rsid w:val="00144647"/>
    <w:rsid w:val="00144CE4"/>
    <w:rsid w:val="00147934"/>
    <w:rsid w:val="00147DD5"/>
    <w:rsid w:val="001504D0"/>
    <w:rsid w:val="001516F4"/>
    <w:rsid w:val="00151A5D"/>
    <w:rsid w:val="00151C86"/>
    <w:rsid w:val="001537C6"/>
    <w:rsid w:val="001548CA"/>
    <w:rsid w:val="001557AB"/>
    <w:rsid w:val="00155817"/>
    <w:rsid w:val="0015780F"/>
    <w:rsid w:val="00157B53"/>
    <w:rsid w:val="00160802"/>
    <w:rsid w:val="00161823"/>
    <w:rsid w:val="00161825"/>
    <w:rsid w:val="00161915"/>
    <w:rsid w:val="0016203B"/>
    <w:rsid w:val="00162B10"/>
    <w:rsid w:val="00162B7A"/>
    <w:rsid w:val="0016332A"/>
    <w:rsid w:val="0016374B"/>
    <w:rsid w:val="0016378E"/>
    <w:rsid w:val="001649F4"/>
    <w:rsid w:val="0016510A"/>
    <w:rsid w:val="00165165"/>
    <w:rsid w:val="00165271"/>
    <w:rsid w:val="001659F6"/>
    <w:rsid w:val="00165B27"/>
    <w:rsid w:val="00165EB7"/>
    <w:rsid w:val="00166F06"/>
    <w:rsid w:val="00170B6B"/>
    <w:rsid w:val="00171475"/>
    <w:rsid w:val="00173B5D"/>
    <w:rsid w:val="00174AF5"/>
    <w:rsid w:val="00174B43"/>
    <w:rsid w:val="00174C68"/>
    <w:rsid w:val="00174DD0"/>
    <w:rsid w:val="00175C9E"/>
    <w:rsid w:val="00176DA7"/>
    <w:rsid w:val="00177754"/>
    <w:rsid w:val="00177BB5"/>
    <w:rsid w:val="00180039"/>
    <w:rsid w:val="001800B5"/>
    <w:rsid w:val="00180563"/>
    <w:rsid w:val="00181004"/>
    <w:rsid w:val="00181280"/>
    <w:rsid w:val="001816B5"/>
    <w:rsid w:val="00182623"/>
    <w:rsid w:val="00182E51"/>
    <w:rsid w:val="00183739"/>
    <w:rsid w:val="00184181"/>
    <w:rsid w:val="001850C6"/>
    <w:rsid w:val="00185643"/>
    <w:rsid w:val="00186200"/>
    <w:rsid w:val="00186B8E"/>
    <w:rsid w:val="0018747C"/>
    <w:rsid w:val="0018758A"/>
    <w:rsid w:val="00187AAA"/>
    <w:rsid w:val="0019015F"/>
    <w:rsid w:val="00190681"/>
    <w:rsid w:val="00191056"/>
    <w:rsid w:val="00191220"/>
    <w:rsid w:val="00194051"/>
    <w:rsid w:val="0019554D"/>
    <w:rsid w:val="00195AD2"/>
    <w:rsid w:val="00196804"/>
    <w:rsid w:val="00196923"/>
    <w:rsid w:val="00196B25"/>
    <w:rsid w:val="00196D97"/>
    <w:rsid w:val="001A04F0"/>
    <w:rsid w:val="001A197D"/>
    <w:rsid w:val="001A2EC1"/>
    <w:rsid w:val="001A369E"/>
    <w:rsid w:val="001A36F9"/>
    <w:rsid w:val="001A4D5A"/>
    <w:rsid w:val="001A5096"/>
    <w:rsid w:val="001A54D6"/>
    <w:rsid w:val="001A597A"/>
    <w:rsid w:val="001A59CE"/>
    <w:rsid w:val="001A5CDC"/>
    <w:rsid w:val="001A5DA3"/>
    <w:rsid w:val="001A61BA"/>
    <w:rsid w:val="001A6DBF"/>
    <w:rsid w:val="001B028C"/>
    <w:rsid w:val="001B0D7A"/>
    <w:rsid w:val="001B1228"/>
    <w:rsid w:val="001B1238"/>
    <w:rsid w:val="001B1311"/>
    <w:rsid w:val="001B13AE"/>
    <w:rsid w:val="001B1C49"/>
    <w:rsid w:val="001B3DE3"/>
    <w:rsid w:val="001B5146"/>
    <w:rsid w:val="001B5588"/>
    <w:rsid w:val="001B5975"/>
    <w:rsid w:val="001B6C07"/>
    <w:rsid w:val="001B6C6F"/>
    <w:rsid w:val="001B7EA4"/>
    <w:rsid w:val="001B7EC3"/>
    <w:rsid w:val="001B7FB3"/>
    <w:rsid w:val="001C0242"/>
    <w:rsid w:val="001C0CD3"/>
    <w:rsid w:val="001C14DD"/>
    <w:rsid w:val="001C217D"/>
    <w:rsid w:val="001C2226"/>
    <w:rsid w:val="001C29D6"/>
    <w:rsid w:val="001C2C71"/>
    <w:rsid w:val="001C3345"/>
    <w:rsid w:val="001C3EE1"/>
    <w:rsid w:val="001C4219"/>
    <w:rsid w:val="001C6A6B"/>
    <w:rsid w:val="001C6D34"/>
    <w:rsid w:val="001C71A4"/>
    <w:rsid w:val="001C7C60"/>
    <w:rsid w:val="001D05C1"/>
    <w:rsid w:val="001D1175"/>
    <w:rsid w:val="001D247F"/>
    <w:rsid w:val="001D25CF"/>
    <w:rsid w:val="001D2BB0"/>
    <w:rsid w:val="001D2D0D"/>
    <w:rsid w:val="001D38E0"/>
    <w:rsid w:val="001D398A"/>
    <w:rsid w:val="001D3A3A"/>
    <w:rsid w:val="001D586B"/>
    <w:rsid w:val="001D6B5F"/>
    <w:rsid w:val="001D7113"/>
    <w:rsid w:val="001D71B3"/>
    <w:rsid w:val="001E050E"/>
    <w:rsid w:val="001E0C28"/>
    <w:rsid w:val="001E10D2"/>
    <w:rsid w:val="001E2184"/>
    <w:rsid w:val="001E2271"/>
    <w:rsid w:val="001E25DA"/>
    <w:rsid w:val="001E2E7E"/>
    <w:rsid w:val="001E3990"/>
    <w:rsid w:val="001E4F2B"/>
    <w:rsid w:val="001E55C7"/>
    <w:rsid w:val="001E69DD"/>
    <w:rsid w:val="001E7519"/>
    <w:rsid w:val="001E79F9"/>
    <w:rsid w:val="001F0792"/>
    <w:rsid w:val="001F0D89"/>
    <w:rsid w:val="001F238E"/>
    <w:rsid w:val="001F2498"/>
    <w:rsid w:val="001F260E"/>
    <w:rsid w:val="001F361C"/>
    <w:rsid w:val="001F3D2F"/>
    <w:rsid w:val="001F4DC9"/>
    <w:rsid w:val="001F5071"/>
    <w:rsid w:val="001F5C03"/>
    <w:rsid w:val="001F604A"/>
    <w:rsid w:val="001F6B1F"/>
    <w:rsid w:val="001F7D3F"/>
    <w:rsid w:val="00200190"/>
    <w:rsid w:val="00200568"/>
    <w:rsid w:val="00201954"/>
    <w:rsid w:val="00201B09"/>
    <w:rsid w:val="00202256"/>
    <w:rsid w:val="002023E4"/>
    <w:rsid w:val="00202527"/>
    <w:rsid w:val="00202532"/>
    <w:rsid w:val="00202864"/>
    <w:rsid w:val="00202949"/>
    <w:rsid w:val="00202CAF"/>
    <w:rsid w:val="0020430D"/>
    <w:rsid w:val="002043C5"/>
    <w:rsid w:val="00204C4A"/>
    <w:rsid w:val="00204C6B"/>
    <w:rsid w:val="00204DCA"/>
    <w:rsid w:val="00204F85"/>
    <w:rsid w:val="00204F8B"/>
    <w:rsid w:val="002068C2"/>
    <w:rsid w:val="00207ECD"/>
    <w:rsid w:val="002102C1"/>
    <w:rsid w:val="002118DB"/>
    <w:rsid w:val="00211B60"/>
    <w:rsid w:val="00211EF0"/>
    <w:rsid w:val="00211EF6"/>
    <w:rsid w:val="0021215D"/>
    <w:rsid w:val="0021223B"/>
    <w:rsid w:val="00213455"/>
    <w:rsid w:val="0021393F"/>
    <w:rsid w:val="00213C1D"/>
    <w:rsid w:val="0021419B"/>
    <w:rsid w:val="00214565"/>
    <w:rsid w:val="00214983"/>
    <w:rsid w:val="0021522C"/>
    <w:rsid w:val="00215E1B"/>
    <w:rsid w:val="0021640A"/>
    <w:rsid w:val="00216DB5"/>
    <w:rsid w:val="002173C2"/>
    <w:rsid w:val="0022083C"/>
    <w:rsid w:val="00220C7D"/>
    <w:rsid w:val="0022117D"/>
    <w:rsid w:val="00221205"/>
    <w:rsid w:val="002222E6"/>
    <w:rsid w:val="00222302"/>
    <w:rsid w:val="002226E1"/>
    <w:rsid w:val="00223295"/>
    <w:rsid w:val="00223C6A"/>
    <w:rsid w:val="00223D80"/>
    <w:rsid w:val="00223E51"/>
    <w:rsid w:val="00226AE6"/>
    <w:rsid w:val="00227643"/>
    <w:rsid w:val="00227C88"/>
    <w:rsid w:val="00227F9D"/>
    <w:rsid w:val="002302BA"/>
    <w:rsid w:val="002314F9"/>
    <w:rsid w:val="00232BD1"/>
    <w:rsid w:val="002332CE"/>
    <w:rsid w:val="002360D0"/>
    <w:rsid w:val="0023704A"/>
    <w:rsid w:val="00237136"/>
    <w:rsid w:val="00240263"/>
    <w:rsid w:val="00240AA2"/>
    <w:rsid w:val="00241DAF"/>
    <w:rsid w:val="0024296E"/>
    <w:rsid w:val="00244709"/>
    <w:rsid w:val="00244811"/>
    <w:rsid w:val="002450AC"/>
    <w:rsid w:val="002451AF"/>
    <w:rsid w:val="00245B2D"/>
    <w:rsid w:val="00245F40"/>
    <w:rsid w:val="002462EE"/>
    <w:rsid w:val="002472CC"/>
    <w:rsid w:val="00247AB6"/>
    <w:rsid w:val="0025058F"/>
    <w:rsid w:val="00251249"/>
    <w:rsid w:val="0025158B"/>
    <w:rsid w:val="00252082"/>
    <w:rsid w:val="00255885"/>
    <w:rsid w:val="00256FEB"/>
    <w:rsid w:val="00257553"/>
    <w:rsid w:val="00257BCF"/>
    <w:rsid w:val="002600BF"/>
    <w:rsid w:val="00260DD5"/>
    <w:rsid w:val="0026141D"/>
    <w:rsid w:val="00261EEE"/>
    <w:rsid w:val="002626B9"/>
    <w:rsid w:val="00263B29"/>
    <w:rsid w:val="00264393"/>
    <w:rsid w:val="0026456A"/>
    <w:rsid w:val="00265067"/>
    <w:rsid w:val="002652A1"/>
    <w:rsid w:val="00265CBB"/>
    <w:rsid w:val="00265D0F"/>
    <w:rsid w:val="0026615B"/>
    <w:rsid w:val="00266865"/>
    <w:rsid w:val="0026689C"/>
    <w:rsid w:val="00266BF7"/>
    <w:rsid w:val="002670F1"/>
    <w:rsid w:val="00267167"/>
    <w:rsid w:val="00267661"/>
    <w:rsid w:val="0026773E"/>
    <w:rsid w:val="0026787B"/>
    <w:rsid w:val="00267FC1"/>
    <w:rsid w:val="0027099D"/>
    <w:rsid w:val="00270A0A"/>
    <w:rsid w:val="00270FB1"/>
    <w:rsid w:val="0027272B"/>
    <w:rsid w:val="00272772"/>
    <w:rsid w:val="00272A59"/>
    <w:rsid w:val="00273B4F"/>
    <w:rsid w:val="00274FA5"/>
    <w:rsid w:val="00275A00"/>
    <w:rsid w:val="0027717B"/>
    <w:rsid w:val="00281B2D"/>
    <w:rsid w:val="002827AD"/>
    <w:rsid w:val="00282896"/>
    <w:rsid w:val="00282DEE"/>
    <w:rsid w:val="00282E5A"/>
    <w:rsid w:val="00283816"/>
    <w:rsid w:val="002839E1"/>
    <w:rsid w:val="00284519"/>
    <w:rsid w:val="002848DD"/>
    <w:rsid w:val="00284A1F"/>
    <w:rsid w:val="00285D9A"/>
    <w:rsid w:val="002866BF"/>
    <w:rsid w:val="00287423"/>
    <w:rsid w:val="002878CA"/>
    <w:rsid w:val="00287A09"/>
    <w:rsid w:val="00290245"/>
    <w:rsid w:val="00290377"/>
    <w:rsid w:val="0029110A"/>
    <w:rsid w:val="0029145E"/>
    <w:rsid w:val="00292B1E"/>
    <w:rsid w:val="00293007"/>
    <w:rsid w:val="00293368"/>
    <w:rsid w:val="0029374F"/>
    <w:rsid w:val="00295162"/>
    <w:rsid w:val="00295FE2"/>
    <w:rsid w:val="00296373"/>
    <w:rsid w:val="00296B98"/>
    <w:rsid w:val="00296DED"/>
    <w:rsid w:val="002970B5"/>
    <w:rsid w:val="0029753D"/>
    <w:rsid w:val="00297C7F"/>
    <w:rsid w:val="002A0BEB"/>
    <w:rsid w:val="002A2250"/>
    <w:rsid w:val="002A2E6E"/>
    <w:rsid w:val="002A38F9"/>
    <w:rsid w:val="002A4F02"/>
    <w:rsid w:val="002A5D48"/>
    <w:rsid w:val="002A5F6F"/>
    <w:rsid w:val="002A5F70"/>
    <w:rsid w:val="002A627E"/>
    <w:rsid w:val="002A67F7"/>
    <w:rsid w:val="002B01C4"/>
    <w:rsid w:val="002B0269"/>
    <w:rsid w:val="002B040C"/>
    <w:rsid w:val="002B135D"/>
    <w:rsid w:val="002B2198"/>
    <w:rsid w:val="002B30A0"/>
    <w:rsid w:val="002B3E33"/>
    <w:rsid w:val="002B45FA"/>
    <w:rsid w:val="002B48F4"/>
    <w:rsid w:val="002B4C40"/>
    <w:rsid w:val="002B6A33"/>
    <w:rsid w:val="002B6E8B"/>
    <w:rsid w:val="002B7F75"/>
    <w:rsid w:val="002C1F44"/>
    <w:rsid w:val="002C2FFD"/>
    <w:rsid w:val="002C36AC"/>
    <w:rsid w:val="002C44B9"/>
    <w:rsid w:val="002C617A"/>
    <w:rsid w:val="002C6DDD"/>
    <w:rsid w:val="002C756D"/>
    <w:rsid w:val="002C77CC"/>
    <w:rsid w:val="002D0500"/>
    <w:rsid w:val="002D0BE3"/>
    <w:rsid w:val="002D0C73"/>
    <w:rsid w:val="002D0D06"/>
    <w:rsid w:val="002D1457"/>
    <w:rsid w:val="002D2789"/>
    <w:rsid w:val="002D3029"/>
    <w:rsid w:val="002D31CD"/>
    <w:rsid w:val="002D330C"/>
    <w:rsid w:val="002D334E"/>
    <w:rsid w:val="002D338D"/>
    <w:rsid w:val="002D41FF"/>
    <w:rsid w:val="002D43CA"/>
    <w:rsid w:val="002D43F3"/>
    <w:rsid w:val="002D53A8"/>
    <w:rsid w:val="002D54F0"/>
    <w:rsid w:val="002D7B9E"/>
    <w:rsid w:val="002E0917"/>
    <w:rsid w:val="002E0E6E"/>
    <w:rsid w:val="002E1F79"/>
    <w:rsid w:val="002E227F"/>
    <w:rsid w:val="002E2D7D"/>
    <w:rsid w:val="002E37A5"/>
    <w:rsid w:val="002E3EAD"/>
    <w:rsid w:val="002E436B"/>
    <w:rsid w:val="002E4542"/>
    <w:rsid w:val="002E4D40"/>
    <w:rsid w:val="002E5F3C"/>
    <w:rsid w:val="002E6588"/>
    <w:rsid w:val="002E6649"/>
    <w:rsid w:val="002E760F"/>
    <w:rsid w:val="002F1B2F"/>
    <w:rsid w:val="002F1B50"/>
    <w:rsid w:val="002F2394"/>
    <w:rsid w:val="002F2FD3"/>
    <w:rsid w:val="002F6AA4"/>
    <w:rsid w:val="003001A1"/>
    <w:rsid w:val="003004B8"/>
    <w:rsid w:val="003005CC"/>
    <w:rsid w:val="00300673"/>
    <w:rsid w:val="00300CA4"/>
    <w:rsid w:val="0030149E"/>
    <w:rsid w:val="00302DF9"/>
    <w:rsid w:val="00302E31"/>
    <w:rsid w:val="00302F3E"/>
    <w:rsid w:val="00304F2A"/>
    <w:rsid w:val="00305069"/>
    <w:rsid w:val="003051CE"/>
    <w:rsid w:val="003052DD"/>
    <w:rsid w:val="00305418"/>
    <w:rsid w:val="00305576"/>
    <w:rsid w:val="00305723"/>
    <w:rsid w:val="00306617"/>
    <w:rsid w:val="00307302"/>
    <w:rsid w:val="00307DE1"/>
    <w:rsid w:val="00310ADD"/>
    <w:rsid w:val="00310FE9"/>
    <w:rsid w:val="00311501"/>
    <w:rsid w:val="00311DF4"/>
    <w:rsid w:val="00313E42"/>
    <w:rsid w:val="00314696"/>
    <w:rsid w:val="00315D9E"/>
    <w:rsid w:val="00315DBF"/>
    <w:rsid w:val="00315E6D"/>
    <w:rsid w:val="00315EC9"/>
    <w:rsid w:val="003170E4"/>
    <w:rsid w:val="00317337"/>
    <w:rsid w:val="00317D6C"/>
    <w:rsid w:val="00320466"/>
    <w:rsid w:val="003214C1"/>
    <w:rsid w:val="003216E4"/>
    <w:rsid w:val="00321973"/>
    <w:rsid w:val="003223AE"/>
    <w:rsid w:val="00324382"/>
    <w:rsid w:val="00324427"/>
    <w:rsid w:val="00324B10"/>
    <w:rsid w:val="0032549D"/>
    <w:rsid w:val="00325F1A"/>
    <w:rsid w:val="0032604A"/>
    <w:rsid w:val="00326457"/>
    <w:rsid w:val="0032678D"/>
    <w:rsid w:val="0032703F"/>
    <w:rsid w:val="003270C7"/>
    <w:rsid w:val="0032780C"/>
    <w:rsid w:val="00330D05"/>
    <w:rsid w:val="00330DD8"/>
    <w:rsid w:val="003310A6"/>
    <w:rsid w:val="00331DDA"/>
    <w:rsid w:val="00332620"/>
    <w:rsid w:val="00333EE9"/>
    <w:rsid w:val="00334A87"/>
    <w:rsid w:val="00335087"/>
    <w:rsid w:val="00336832"/>
    <w:rsid w:val="003378B6"/>
    <w:rsid w:val="00337F20"/>
    <w:rsid w:val="00340ABD"/>
    <w:rsid w:val="00340C18"/>
    <w:rsid w:val="00341D8D"/>
    <w:rsid w:val="00342244"/>
    <w:rsid w:val="00342602"/>
    <w:rsid w:val="00343566"/>
    <w:rsid w:val="00343AC9"/>
    <w:rsid w:val="00344265"/>
    <w:rsid w:val="00344687"/>
    <w:rsid w:val="0034498C"/>
    <w:rsid w:val="003465A7"/>
    <w:rsid w:val="00346D78"/>
    <w:rsid w:val="00346DD1"/>
    <w:rsid w:val="00346EB8"/>
    <w:rsid w:val="0034766A"/>
    <w:rsid w:val="003477B5"/>
    <w:rsid w:val="00350D41"/>
    <w:rsid w:val="00350EBB"/>
    <w:rsid w:val="00351E3F"/>
    <w:rsid w:val="00351FDB"/>
    <w:rsid w:val="003529FF"/>
    <w:rsid w:val="00352C89"/>
    <w:rsid w:val="00353402"/>
    <w:rsid w:val="00353C7F"/>
    <w:rsid w:val="00354054"/>
    <w:rsid w:val="003540B4"/>
    <w:rsid w:val="003545DD"/>
    <w:rsid w:val="0035460A"/>
    <w:rsid w:val="0035489D"/>
    <w:rsid w:val="00355364"/>
    <w:rsid w:val="0035573C"/>
    <w:rsid w:val="00355C57"/>
    <w:rsid w:val="00355D09"/>
    <w:rsid w:val="00356291"/>
    <w:rsid w:val="00357E6C"/>
    <w:rsid w:val="0036016D"/>
    <w:rsid w:val="0036031F"/>
    <w:rsid w:val="00361638"/>
    <w:rsid w:val="003617C4"/>
    <w:rsid w:val="00361F0F"/>
    <w:rsid w:val="003628DE"/>
    <w:rsid w:val="00363088"/>
    <w:rsid w:val="00363FCE"/>
    <w:rsid w:val="00364D54"/>
    <w:rsid w:val="003655B7"/>
    <w:rsid w:val="0036582E"/>
    <w:rsid w:val="003661C4"/>
    <w:rsid w:val="00366EF8"/>
    <w:rsid w:val="00366FD2"/>
    <w:rsid w:val="00367D3F"/>
    <w:rsid w:val="00370142"/>
    <w:rsid w:val="00371FEC"/>
    <w:rsid w:val="003723A5"/>
    <w:rsid w:val="00374541"/>
    <w:rsid w:val="003754CF"/>
    <w:rsid w:val="0037593B"/>
    <w:rsid w:val="00376997"/>
    <w:rsid w:val="003769F0"/>
    <w:rsid w:val="00376A2C"/>
    <w:rsid w:val="003772B4"/>
    <w:rsid w:val="003774BD"/>
    <w:rsid w:val="00377ADB"/>
    <w:rsid w:val="00377B43"/>
    <w:rsid w:val="00380B8B"/>
    <w:rsid w:val="00380BC1"/>
    <w:rsid w:val="0038111B"/>
    <w:rsid w:val="0038114D"/>
    <w:rsid w:val="0038176D"/>
    <w:rsid w:val="00383AA1"/>
    <w:rsid w:val="003841C2"/>
    <w:rsid w:val="0038470C"/>
    <w:rsid w:val="0038521E"/>
    <w:rsid w:val="003858BF"/>
    <w:rsid w:val="003877B7"/>
    <w:rsid w:val="00387C81"/>
    <w:rsid w:val="00390298"/>
    <w:rsid w:val="00390D00"/>
    <w:rsid w:val="00391998"/>
    <w:rsid w:val="00391DFE"/>
    <w:rsid w:val="00393363"/>
    <w:rsid w:val="00393889"/>
    <w:rsid w:val="00393E2A"/>
    <w:rsid w:val="00394CE1"/>
    <w:rsid w:val="00396AC2"/>
    <w:rsid w:val="00397053"/>
    <w:rsid w:val="003A0AB0"/>
    <w:rsid w:val="003A161C"/>
    <w:rsid w:val="003A22D8"/>
    <w:rsid w:val="003A2CCB"/>
    <w:rsid w:val="003A2D27"/>
    <w:rsid w:val="003A5348"/>
    <w:rsid w:val="003A5A21"/>
    <w:rsid w:val="003A5BEB"/>
    <w:rsid w:val="003A5DDF"/>
    <w:rsid w:val="003A69BA"/>
    <w:rsid w:val="003A6C10"/>
    <w:rsid w:val="003A70BB"/>
    <w:rsid w:val="003A787E"/>
    <w:rsid w:val="003B00B8"/>
    <w:rsid w:val="003B1567"/>
    <w:rsid w:val="003B228B"/>
    <w:rsid w:val="003B2383"/>
    <w:rsid w:val="003B285F"/>
    <w:rsid w:val="003B2B75"/>
    <w:rsid w:val="003B33F6"/>
    <w:rsid w:val="003B41DE"/>
    <w:rsid w:val="003B46BC"/>
    <w:rsid w:val="003B4FD0"/>
    <w:rsid w:val="003B5093"/>
    <w:rsid w:val="003B6789"/>
    <w:rsid w:val="003B7220"/>
    <w:rsid w:val="003B731F"/>
    <w:rsid w:val="003B7359"/>
    <w:rsid w:val="003B7D26"/>
    <w:rsid w:val="003C03F5"/>
    <w:rsid w:val="003C1D73"/>
    <w:rsid w:val="003C428C"/>
    <w:rsid w:val="003C42A3"/>
    <w:rsid w:val="003C4574"/>
    <w:rsid w:val="003C4F74"/>
    <w:rsid w:val="003C5030"/>
    <w:rsid w:val="003C520F"/>
    <w:rsid w:val="003C5B25"/>
    <w:rsid w:val="003C6000"/>
    <w:rsid w:val="003D0527"/>
    <w:rsid w:val="003D20F0"/>
    <w:rsid w:val="003D21BB"/>
    <w:rsid w:val="003D2E35"/>
    <w:rsid w:val="003D3399"/>
    <w:rsid w:val="003D3965"/>
    <w:rsid w:val="003D3F57"/>
    <w:rsid w:val="003D51E9"/>
    <w:rsid w:val="003D5BDE"/>
    <w:rsid w:val="003D61F7"/>
    <w:rsid w:val="003D6473"/>
    <w:rsid w:val="003D687B"/>
    <w:rsid w:val="003D7ECC"/>
    <w:rsid w:val="003E0E0C"/>
    <w:rsid w:val="003E19BD"/>
    <w:rsid w:val="003E2821"/>
    <w:rsid w:val="003E3B81"/>
    <w:rsid w:val="003E4CF2"/>
    <w:rsid w:val="003E5E22"/>
    <w:rsid w:val="003E5E45"/>
    <w:rsid w:val="003E7809"/>
    <w:rsid w:val="003E7F87"/>
    <w:rsid w:val="003F0220"/>
    <w:rsid w:val="003F0CAD"/>
    <w:rsid w:val="003F1273"/>
    <w:rsid w:val="003F1E6A"/>
    <w:rsid w:val="003F2444"/>
    <w:rsid w:val="003F4396"/>
    <w:rsid w:val="003F4893"/>
    <w:rsid w:val="003F5B80"/>
    <w:rsid w:val="003F651F"/>
    <w:rsid w:val="003F77DC"/>
    <w:rsid w:val="00400AAB"/>
    <w:rsid w:val="0040126B"/>
    <w:rsid w:val="004017AA"/>
    <w:rsid w:val="0040186D"/>
    <w:rsid w:val="00402061"/>
    <w:rsid w:val="00402E0E"/>
    <w:rsid w:val="00403370"/>
    <w:rsid w:val="00404055"/>
    <w:rsid w:val="00404336"/>
    <w:rsid w:val="00404F53"/>
    <w:rsid w:val="00405ACC"/>
    <w:rsid w:val="00405CB6"/>
    <w:rsid w:val="00406165"/>
    <w:rsid w:val="00406949"/>
    <w:rsid w:val="00406F02"/>
    <w:rsid w:val="00407B4F"/>
    <w:rsid w:val="004112D7"/>
    <w:rsid w:val="004113BD"/>
    <w:rsid w:val="004113C9"/>
    <w:rsid w:val="0041152F"/>
    <w:rsid w:val="0041215B"/>
    <w:rsid w:val="00412635"/>
    <w:rsid w:val="004126EC"/>
    <w:rsid w:val="00413134"/>
    <w:rsid w:val="00413CEB"/>
    <w:rsid w:val="00413E50"/>
    <w:rsid w:val="0041439B"/>
    <w:rsid w:val="00415321"/>
    <w:rsid w:val="004172AF"/>
    <w:rsid w:val="00417621"/>
    <w:rsid w:val="004179FB"/>
    <w:rsid w:val="00417AC2"/>
    <w:rsid w:val="004204BC"/>
    <w:rsid w:val="00420F22"/>
    <w:rsid w:val="0042281C"/>
    <w:rsid w:val="00422ACE"/>
    <w:rsid w:val="00422CF7"/>
    <w:rsid w:val="004232CC"/>
    <w:rsid w:val="00423F93"/>
    <w:rsid w:val="00424C9F"/>
    <w:rsid w:val="004251D4"/>
    <w:rsid w:val="004260D8"/>
    <w:rsid w:val="00426367"/>
    <w:rsid w:val="00427DBB"/>
    <w:rsid w:val="00430BEB"/>
    <w:rsid w:val="0043127F"/>
    <w:rsid w:val="00431B18"/>
    <w:rsid w:val="00431C83"/>
    <w:rsid w:val="0043317A"/>
    <w:rsid w:val="0043327C"/>
    <w:rsid w:val="00433DDE"/>
    <w:rsid w:val="0043432D"/>
    <w:rsid w:val="00434811"/>
    <w:rsid w:val="00435581"/>
    <w:rsid w:val="0043564A"/>
    <w:rsid w:val="00435807"/>
    <w:rsid w:val="00437452"/>
    <w:rsid w:val="0043759C"/>
    <w:rsid w:val="00440973"/>
    <w:rsid w:val="004414CD"/>
    <w:rsid w:val="00441585"/>
    <w:rsid w:val="00443536"/>
    <w:rsid w:val="00444DF3"/>
    <w:rsid w:val="00444FBE"/>
    <w:rsid w:val="00444FDB"/>
    <w:rsid w:val="004451F8"/>
    <w:rsid w:val="004456F4"/>
    <w:rsid w:val="00445A7E"/>
    <w:rsid w:val="00445BB1"/>
    <w:rsid w:val="00445E0D"/>
    <w:rsid w:val="00446E82"/>
    <w:rsid w:val="00450085"/>
    <w:rsid w:val="00451994"/>
    <w:rsid w:val="00452705"/>
    <w:rsid w:val="004532C2"/>
    <w:rsid w:val="0045373F"/>
    <w:rsid w:val="0045455D"/>
    <w:rsid w:val="00454A3B"/>
    <w:rsid w:val="004553B0"/>
    <w:rsid w:val="00456890"/>
    <w:rsid w:val="00456997"/>
    <w:rsid w:val="00457C2E"/>
    <w:rsid w:val="00457CE6"/>
    <w:rsid w:val="00457EE4"/>
    <w:rsid w:val="00457FE4"/>
    <w:rsid w:val="00460880"/>
    <w:rsid w:val="004612A1"/>
    <w:rsid w:val="004612D3"/>
    <w:rsid w:val="004617B9"/>
    <w:rsid w:val="004626B3"/>
    <w:rsid w:val="004640D6"/>
    <w:rsid w:val="00464477"/>
    <w:rsid w:val="00464689"/>
    <w:rsid w:val="00466D6E"/>
    <w:rsid w:val="0046703C"/>
    <w:rsid w:val="00470903"/>
    <w:rsid w:val="004710C1"/>
    <w:rsid w:val="00471717"/>
    <w:rsid w:val="0047184D"/>
    <w:rsid w:val="00471AC4"/>
    <w:rsid w:val="00472AEA"/>
    <w:rsid w:val="0047430A"/>
    <w:rsid w:val="00474927"/>
    <w:rsid w:val="00474D94"/>
    <w:rsid w:val="00476608"/>
    <w:rsid w:val="0047677A"/>
    <w:rsid w:val="004772FE"/>
    <w:rsid w:val="004773A0"/>
    <w:rsid w:val="00480514"/>
    <w:rsid w:val="00480F1A"/>
    <w:rsid w:val="00481576"/>
    <w:rsid w:val="0048233C"/>
    <w:rsid w:val="0048255A"/>
    <w:rsid w:val="004825C4"/>
    <w:rsid w:val="004838CE"/>
    <w:rsid w:val="00483948"/>
    <w:rsid w:val="00483D16"/>
    <w:rsid w:val="004843E4"/>
    <w:rsid w:val="0048544E"/>
    <w:rsid w:val="004857AE"/>
    <w:rsid w:val="004859C0"/>
    <w:rsid w:val="004865EF"/>
    <w:rsid w:val="00486624"/>
    <w:rsid w:val="00487CC4"/>
    <w:rsid w:val="00487E82"/>
    <w:rsid w:val="00487FC8"/>
    <w:rsid w:val="00490638"/>
    <w:rsid w:val="004908C9"/>
    <w:rsid w:val="00490C71"/>
    <w:rsid w:val="004911AE"/>
    <w:rsid w:val="00491911"/>
    <w:rsid w:val="00491BE8"/>
    <w:rsid w:val="00492456"/>
    <w:rsid w:val="00494738"/>
    <w:rsid w:val="004949A9"/>
    <w:rsid w:val="0049509E"/>
    <w:rsid w:val="00495443"/>
    <w:rsid w:val="0049549E"/>
    <w:rsid w:val="0049569C"/>
    <w:rsid w:val="00495CF8"/>
    <w:rsid w:val="00496D6C"/>
    <w:rsid w:val="00497040"/>
    <w:rsid w:val="00497919"/>
    <w:rsid w:val="00497EEF"/>
    <w:rsid w:val="004A0131"/>
    <w:rsid w:val="004A09FA"/>
    <w:rsid w:val="004A2020"/>
    <w:rsid w:val="004A2B6E"/>
    <w:rsid w:val="004A3E65"/>
    <w:rsid w:val="004A41A5"/>
    <w:rsid w:val="004A464F"/>
    <w:rsid w:val="004A4C5C"/>
    <w:rsid w:val="004A4CAF"/>
    <w:rsid w:val="004A542F"/>
    <w:rsid w:val="004A5444"/>
    <w:rsid w:val="004A5ED0"/>
    <w:rsid w:val="004A6A85"/>
    <w:rsid w:val="004A7C96"/>
    <w:rsid w:val="004B1FE4"/>
    <w:rsid w:val="004B236E"/>
    <w:rsid w:val="004B2471"/>
    <w:rsid w:val="004B24FC"/>
    <w:rsid w:val="004B29C3"/>
    <w:rsid w:val="004B45F9"/>
    <w:rsid w:val="004B56D9"/>
    <w:rsid w:val="004B6191"/>
    <w:rsid w:val="004B7912"/>
    <w:rsid w:val="004B7FCA"/>
    <w:rsid w:val="004C1244"/>
    <w:rsid w:val="004C1C64"/>
    <w:rsid w:val="004C250F"/>
    <w:rsid w:val="004C4012"/>
    <w:rsid w:val="004C41F9"/>
    <w:rsid w:val="004C4429"/>
    <w:rsid w:val="004C4B6F"/>
    <w:rsid w:val="004C5315"/>
    <w:rsid w:val="004C764A"/>
    <w:rsid w:val="004D0C20"/>
    <w:rsid w:val="004D0CF4"/>
    <w:rsid w:val="004D1C22"/>
    <w:rsid w:val="004D2151"/>
    <w:rsid w:val="004D271E"/>
    <w:rsid w:val="004D283D"/>
    <w:rsid w:val="004D2B0E"/>
    <w:rsid w:val="004D2B20"/>
    <w:rsid w:val="004D3764"/>
    <w:rsid w:val="004D3C39"/>
    <w:rsid w:val="004D437A"/>
    <w:rsid w:val="004D45A2"/>
    <w:rsid w:val="004D46F6"/>
    <w:rsid w:val="004D49AB"/>
    <w:rsid w:val="004D4C6F"/>
    <w:rsid w:val="004D55C9"/>
    <w:rsid w:val="004D5CE6"/>
    <w:rsid w:val="004D67CC"/>
    <w:rsid w:val="004D6CA0"/>
    <w:rsid w:val="004D7D85"/>
    <w:rsid w:val="004D7EAF"/>
    <w:rsid w:val="004E002C"/>
    <w:rsid w:val="004E01A3"/>
    <w:rsid w:val="004E0BD5"/>
    <w:rsid w:val="004E1A1C"/>
    <w:rsid w:val="004E253E"/>
    <w:rsid w:val="004E2616"/>
    <w:rsid w:val="004E2679"/>
    <w:rsid w:val="004E26AE"/>
    <w:rsid w:val="004E29B7"/>
    <w:rsid w:val="004E2A0F"/>
    <w:rsid w:val="004E38B3"/>
    <w:rsid w:val="004E54AA"/>
    <w:rsid w:val="004E5B1A"/>
    <w:rsid w:val="004E5CAA"/>
    <w:rsid w:val="004E5CBD"/>
    <w:rsid w:val="004E70D6"/>
    <w:rsid w:val="004F0B1E"/>
    <w:rsid w:val="004F0D13"/>
    <w:rsid w:val="004F1312"/>
    <w:rsid w:val="004F2187"/>
    <w:rsid w:val="004F222D"/>
    <w:rsid w:val="004F25DF"/>
    <w:rsid w:val="004F2D22"/>
    <w:rsid w:val="004F3C27"/>
    <w:rsid w:val="004F4BF7"/>
    <w:rsid w:val="004F5BBE"/>
    <w:rsid w:val="004F5DDD"/>
    <w:rsid w:val="004F6426"/>
    <w:rsid w:val="004F6B02"/>
    <w:rsid w:val="004F6C86"/>
    <w:rsid w:val="004F6DF2"/>
    <w:rsid w:val="004F728D"/>
    <w:rsid w:val="00501F3F"/>
    <w:rsid w:val="00504275"/>
    <w:rsid w:val="00504D79"/>
    <w:rsid w:val="00506115"/>
    <w:rsid w:val="005069CD"/>
    <w:rsid w:val="00506F9A"/>
    <w:rsid w:val="005078FA"/>
    <w:rsid w:val="0050797E"/>
    <w:rsid w:val="005104B4"/>
    <w:rsid w:val="0051085A"/>
    <w:rsid w:val="00510AE6"/>
    <w:rsid w:val="00510F7C"/>
    <w:rsid w:val="005124B3"/>
    <w:rsid w:val="00514075"/>
    <w:rsid w:val="005154B6"/>
    <w:rsid w:val="00515B81"/>
    <w:rsid w:val="00516068"/>
    <w:rsid w:val="00516800"/>
    <w:rsid w:val="005168AD"/>
    <w:rsid w:val="00516DC5"/>
    <w:rsid w:val="00516FD5"/>
    <w:rsid w:val="005178BB"/>
    <w:rsid w:val="0052112D"/>
    <w:rsid w:val="00523091"/>
    <w:rsid w:val="005238AB"/>
    <w:rsid w:val="00523BF0"/>
    <w:rsid w:val="0052406A"/>
    <w:rsid w:val="005255B1"/>
    <w:rsid w:val="00526211"/>
    <w:rsid w:val="005264A5"/>
    <w:rsid w:val="00527196"/>
    <w:rsid w:val="00527BEB"/>
    <w:rsid w:val="00527F2D"/>
    <w:rsid w:val="00530E5C"/>
    <w:rsid w:val="00530F9E"/>
    <w:rsid w:val="0053150A"/>
    <w:rsid w:val="005318A4"/>
    <w:rsid w:val="00532A7C"/>
    <w:rsid w:val="005334BC"/>
    <w:rsid w:val="005337B1"/>
    <w:rsid w:val="00533C22"/>
    <w:rsid w:val="00534CF4"/>
    <w:rsid w:val="00535676"/>
    <w:rsid w:val="005356AA"/>
    <w:rsid w:val="00536568"/>
    <w:rsid w:val="005369BA"/>
    <w:rsid w:val="00536F84"/>
    <w:rsid w:val="00537124"/>
    <w:rsid w:val="00537513"/>
    <w:rsid w:val="00537B3D"/>
    <w:rsid w:val="00537CC4"/>
    <w:rsid w:val="005412EE"/>
    <w:rsid w:val="00541B27"/>
    <w:rsid w:val="00542811"/>
    <w:rsid w:val="00542E2A"/>
    <w:rsid w:val="00542E59"/>
    <w:rsid w:val="00542EEF"/>
    <w:rsid w:val="0054330C"/>
    <w:rsid w:val="00543359"/>
    <w:rsid w:val="005450F2"/>
    <w:rsid w:val="00545949"/>
    <w:rsid w:val="00546DD1"/>
    <w:rsid w:val="0054758A"/>
    <w:rsid w:val="005502B0"/>
    <w:rsid w:val="00550B00"/>
    <w:rsid w:val="00550F14"/>
    <w:rsid w:val="00551206"/>
    <w:rsid w:val="0055123E"/>
    <w:rsid w:val="005517A8"/>
    <w:rsid w:val="00551D06"/>
    <w:rsid w:val="00552608"/>
    <w:rsid w:val="005531A8"/>
    <w:rsid w:val="00554A1D"/>
    <w:rsid w:val="00555384"/>
    <w:rsid w:val="00555F71"/>
    <w:rsid w:val="005560FE"/>
    <w:rsid w:val="00556C85"/>
    <w:rsid w:val="005575BC"/>
    <w:rsid w:val="0056052F"/>
    <w:rsid w:val="005606BF"/>
    <w:rsid w:val="0056091B"/>
    <w:rsid w:val="00561F33"/>
    <w:rsid w:val="0056209A"/>
    <w:rsid w:val="00562A75"/>
    <w:rsid w:val="00562E84"/>
    <w:rsid w:val="00563D3B"/>
    <w:rsid w:val="0056484B"/>
    <w:rsid w:val="00565403"/>
    <w:rsid w:val="005657DA"/>
    <w:rsid w:val="00565C2C"/>
    <w:rsid w:val="00565C42"/>
    <w:rsid w:val="00566DC3"/>
    <w:rsid w:val="00566E92"/>
    <w:rsid w:val="00566FDF"/>
    <w:rsid w:val="005675B8"/>
    <w:rsid w:val="00567C3E"/>
    <w:rsid w:val="0057086A"/>
    <w:rsid w:val="00571524"/>
    <w:rsid w:val="005725E3"/>
    <w:rsid w:val="00572DCD"/>
    <w:rsid w:val="00573F4D"/>
    <w:rsid w:val="00574698"/>
    <w:rsid w:val="005748DD"/>
    <w:rsid w:val="00574B7B"/>
    <w:rsid w:val="00574BBB"/>
    <w:rsid w:val="00574FDC"/>
    <w:rsid w:val="005754B9"/>
    <w:rsid w:val="005758DC"/>
    <w:rsid w:val="00576F29"/>
    <w:rsid w:val="005775D2"/>
    <w:rsid w:val="00580365"/>
    <w:rsid w:val="00582595"/>
    <w:rsid w:val="00583917"/>
    <w:rsid w:val="00583DE0"/>
    <w:rsid w:val="00584C6D"/>
    <w:rsid w:val="00585326"/>
    <w:rsid w:val="00587BE2"/>
    <w:rsid w:val="00590490"/>
    <w:rsid w:val="00590B05"/>
    <w:rsid w:val="00591D85"/>
    <w:rsid w:val="00591EA1"/>
    <w:rsid w:val="00592A31"/>
    <w:rsid w:val="005931D0"/>
    <w:rsid w:val="00595C5C"/>
    <w:rsid w:val="00595F89"/>
    <w:rsid w:val="0059603B"/>
    <w:rsid w:val="0059677F"/>
    <w:rsid w:val="00596A15"/>
    <w:rsid w:val="00596C0E"/>
    <w:rsid w:val="00596F40"/>
    <w:rsid w:val="005A03BB"/>
    <w:rsid w:val="005A0565"/>
    <w:rsid w:val="005A0673"/>
    <w:rsid w:val="005A0E2F"/>
    <w:rsid w:val="005A1B2E"/>
    <w:rsid w:val="005A1DA8"/>
    <w:rsid w:val="005A2C1A"/>
    <w:rsid w:val="005A2DF0"/>
    <w:rsid w:val="005A395C"/>
    <w:rsid w:val="005A3D22"/>
    <w:rsid w:val="005A447B"/>
    <w:rsid w:val="005A52E9"/>
    <w:rsid w:val="005A541A"/>
    <w:rsid w:val="005A5D1D"/>
    <w:rsid w:val="005A5DB7"/>
    <w:rsid w:val="005A7158"/>
    <w:rsid w:val="005A7DBC"/>
    <w:rsid w:val="005B02C5"/>
    <w:rsid w:val="005B08D3"/>
    <w:rsid w:val="005B1D43"/>
    <w:rsid w:val="005B2259"/>
    <w:rsid w:val="005B26C5"/>
    <w:rsid w:val="005B28AF"/>
    <w:rsid w:val="005B39A8"/>
    <w:rsid w:val="005B3B0A"/>
    <w:rsid w:val="005B3E7F"/>
    <w:rsid w:val="005B4103"/>
    <w:rsid w:val="005B424E"/>
    <w:rsid w:val="005B47BC"/>
    <w:rsid w:val="005B516D"/>
    <w:rsid w:val="005B5648"/>
    <w:rsid w:val="005B57B3"/>
    <w:rsid w:val="005B57FB"/>
    <w:rsid w:val="005B5BD2"/>
    <w:rsid w:val="005B6845"/>
    <w:rsid w:val="005B6CE9"/>
    <w:rsid w:val="005B7C77"/>
    <w:rsid w:val="005C15B0"/>
    <w:rsid w:val="005C21FE"/>
    <w:rsid w:val="005C298C"/>
    <w:rsid w:val="005C2F73"/>
    <w:rsid w:val="005C3002"/>
    <w:rsid w:val="005C4691"/>
    <w:rsid w:val="005C54D3"/>
    <w:rsid w:val="005C5880"/>
    <w:rsid w:val="005C5DCA"/>
    <w:rsid w:val="005C6773"/>
    <w:rsid w:val="005C6A18"/>
    <w:rsid w:val="005D0CCB"/>
    <w:rsid w:val="005D1014"/>
    <w:rsid w:val="005D1023"/>
    <w:rsid w:val="005D14D5"/>
    <w:rsid w:val="005D2013"/>
    <w:rsid w:val="005D4058"/>
    <w:rsid w:val="005D447B"/>
    <w:rsid w:val="005D5ECD"/>
    <w:rsid w:val="005D69AF"/>
    <w:rsid w:val="005D775D"/>
    <w:rsid w:val="005E0340"/>
    <w:rsid w:val="005E0C26"/>
    <w:rsid w:val="005E1B08"/>
    <w:rsid w:val="005E2D0C"/>
    <w:rsid w:val="005E4BB2"/>
    <w:rsid w:val="005E6868"/>
    <w:rsid w:val="005E7245"/>
    <w:rsid w:val="005E742B"/>
    <w:rsid w:val="005E7902"/>
    <w:rsid w:val="005F0BA7"/>
    <w:rsid w:val="005F0C43"/>
    <w:rsid w:val="005F16A2"/>
    <w:rsid w:val="005F18FA"/>
    <w:rsid w:val="005F226B"/>
    <w:rsid w:val="005F36C0"/>
    <w:rsid w:val="005F4055"/>
    <w:rsid w:val="005F5809"/>
    <w:rsid w:val="005F58AF"/>
    <w:rsid w:val="005F5AE2"/>
    <w:rsid w:val="005F67FE"/>
    <w:rsid w:val="005F714E"/>
    <w:rsid w:val="0060040A"/>
    <w:rsid w:val="00600915"/>
    <w:rsid w:val="0060131D"/>
    <w:rsid w:val="00602C69"/>
    <w:rsid w:val="00603B33"/>
    <w:rsid w:val="006040F3"/>
    <w:rsid w:val="006049B0"/>
    <w:rsid w:val="006060FF"/>
    <w:rsid w:val="00606682"/>
    <w:rsid w:val="006067A9"/>
    <w:rsid w:val="00606839"/>
    <w:rsid w:val="00606B94"/>
    <w:rsid w:val="00606CD0"/>
    <w:rsid w:val="0060769F"/>
    <w:rsid w:val="00611646"/>
    <w:rsid w:val="006116C1"/>
    <w:rsid w:val="00611CC6"/>
    <w:rsid w:val="00612075"/>
    <w:rsid w:val="006125C7"/>
    <w:rsid w:val="006138C9"/>
    <w:rsid w:val="00614435"/>
    <w:rsid w:val="00614CF0"/>
    <w:rsid w:val="00614D9A"/>
    <w:rsid w:val="00614E83"/>
    <w:rsid w:val="006151F0"/>
    <w:rsid w:val="00615471"/>
    <w:rsid w:val="0061618B"/>
    <w:rsid w:val="006173DA"/>
    <w:rsid w:val="006179CD"/>
    <w:rsid w:val="00620688"/>
    <w:rsid w:val="006215F2"/>
    <w:rsid w:val="006220CF"/>
    <w:rsid w:val="006224D1"/>
    <w:rsid w:val="00623783"/>
    <w:rsid w:val="006246C8"/>
    <w:rsid w:val="00625854"/>
    <w:rsid w:val="00625CFF"/>
    <w:rsid w:val="00625FE3"/>
    <w:rsid w:val="00626897"/>
    <w:rsid w:val="00626C3C"/>
    <w:rsid w:val="006270DA"/>
    <w:rsid w:val="00627145"/>
    <w:rsid w:val="0062743D"/>
    <w:rsid w:val="0063153B"/>
    <w:rsid w:val="00633782"/>
    <w:rsid w:val="00633966"/>
    <w:rsid w:val="00634390"/>
    <w:rsid w:val="00635597"/>
    <w:rsid w:val="00635902"/>
    <w:rsid w:val="00635A44"/>
    <w:rsid w:val="00636DCD"/>
    <w:rsid w:val="00637453"/>
    <w:rsid w:val="006374AF"/>
    <w:rsid w:val="006379D2"/>
    <w:rsid w:val="00640015"/>
    <w:rsid w:val="00640610"/>
    <w:rsid w:val="00640822"/>
    <w:rsid w:val="00640E3F"/>
    <w:rsid w:val="00640F20"/>
    <w:rsid w:val="00641B52"/>
    <w:rsid w:val="00641F8A"/>
    <w:rsid w:val="00642D50"/>
    <w:rsid w:val="00643819"/>
    <w:rsid w:val="00644914"/>
    <w:rsid w:val="006456B7"/>
    <w:rsid w:val="006458AD"/>
    <w:rsid w:val="00645E64"/>
    <w:rsid w:val="00646B0C"/>
    <w:rsid w:val="00646CB0"/>
    <w:rsid w:val="00647232"/>
    <w:rsid w:val="00647D30"/>
    <w:rsid w:val="0065112C"/>
    <w:rsid w:val="00652090"/>
    <w:rsid w:val="0065263E"/>
    <w:rsid w:val="00652B5E"/>
    <w:rsid w:val="00652F87"/>
    <w:rsid w:val="00653F96"/>
    <w:rsid w:val="006548FE"/>
    <w:rsid w:val="00655761"/>
    <w:rsid w:val="00655CE0"/>
    <w:rsid w:val="00656018"/>
    <w:rsid w:val="006566D0"/>
    <w:rsid w:val="00656FB3"/>
    <w:rsid w:val="006600D0"/>
    <w:rsid w:val="0066045D"/>
    <w:rsid w:val="006613FA"/>
    <w:rsid w:val="00661AD5"/>
    <w:rsid w:val="006648DF"/>
    <w:rsid w:val="00664934"/>
    <w:rsid w:val="006649A4"/>
    <w:rsid w:val="00664EC9"/>
    <w:rsid w:val="0066559F"/>
    <w:rsid w:val="006655DC"/>
    <w:rsid w:val="0066616B"/>
    <w:rsid w:val="0066754C"/>
    <w:rsid w:val="00667C59"/>
    <w:rsid w:val="00667ED5"/>
    <w:rsid w:val="0067090E"/>
    <w:rsid w:val="00670DF4"/>
    <w:rsid w:val="00670EBC"/>
    <w:rsid w:val="0067107D"/>
    <w:rsid w:val="0067111F"/>
    <w:rsid w:val="0067213D"/>
    <w:rsid w:val="00672B38"/>
    <w:rsid w:val="00673724"/>
    <w:rsid w:val="0067377A"/>
    <w:rsid w:val="006737F6"/>
    <w:rsid w:val="006738DF"/>
    <w:rsid w:val="00674C8F"/>
    <w:rsid w:val="00674D52"/>
    <w:rsid w:val="0067528E"/>
    <w:rsid w:val="0067669D"/>
    <w:rsid w:val="006773C1"/>
    <w:rsid w:val="006803F6"/>
    <w:rsid w:val="00680BD6"/>
    <w:rsid w:val="00681838"/>
    <w:rsid w:val="00681957"/>
    <w:rsid w:val="00681BBF"/>
    <w:rsid w:val="0068204B"/>
    <w:rsid w:val="0068312A"/>
    <w:rsid w:val="00683375"/>
    <w:rsid w:val="00684672"/>
    <w:rsid w:val="00685EA1"/>
    <w:rsid w:val="006860C4"/>
    <w:rsid w:val="006875F0"/>
    <w:rsid w:val="006878B6"/>
    <w:rsid w:val="006901AC"/>
    <w:rsid w:val="006904A4"/>
    <w:rsid w:val="00690702"/>
    <w:rsid w:val="0069209E"/>
    <w:rsid w:val="0069243E"/>
    <w:rsid w:val="006932DB"/>
    <w:rsid w:val="0069456D"/>
    <w:rsid w:val="00694A44"/>
    <w:rsid w:val="00694BE8"/>
    <w:rsid w:val="00696719"/>
    <w:rsid w:val="00696B10"/>
    <w:rsid w:val="006A0EC5"/>
    <w:rsid w:val="006A115F"/>
    <w:rsid w:val="006A2508"/>
    <w:rsid w:val="006A2854"/>
    <w:rsid w:val="006A3560"/>
    <w:rsid w:val="006A4388"/>
    <w:rsid w:val="006A4F9F"/>
    <w:rsid w:val="006A5684"/>
    <w:rsid w:val="006A5A97"/>
    <w:rsid w:val="006A5C32"/>
    <w:rsid w:val="006A6AC1"/>
    <w:rsid w:val="006A6B75"/>
    <w:rsid w:val="006A793E"/>
    <w:rsid w:val="006B1330"/>
    <w:rsid w:val="006B1649"/>
    <w:rsid w:val="006B2273"/>
    <w:rsid w:val="006B2803"/>
    <w:rsid w:val="006B350F"/>
    <w:rsid w:val="006B4845"/>
    <w:rsid w:val="006B495D"/>
    <w:rsid w:val="006B4BD4"/>
    <w:rsid w:val="006B55F9"/>
    <w:rsid w:val="006B74D3"/>
    <w:rsid w:val="006B75BF"/>
    <w:rsid w:val="006B76A1"/>
    <w:rsid w:val="006B7A70"/>
    <w:rsid w:val="006C06B9"/>
    <w:rsid w:val="006C0E8B"/>
    <w:rsid w:val="006C1A6E"/>
    <w:rsid w:val="006C3324"/>
    <w:rsid w:val="006C4351"/>
    <w:rsid w:val="006C4540"/>
    <w:rsid w:val="006C4680"/>
    <w:rsid w:val="006C4F94"/>
    <w:rsid w:val="006C53CA"/>
    <w:rsid w:val="006C58AC"/>
    <w:rsid w:val="006C6603"/>
    <w:rsid w:val="006C70E7"/>
    <w:rsid w:val="006D0143"/>
    <w:rsid w:val="006D0419"/>
    <w:rsid w:val="006D1388"/>
    <w:rsid w:val="006D1FFB"/>
    <w:rsid w:val="006D2784"/>
    <w:rsid w:val="006D3146"/>
    <w:rsid w:val="006D3422"/>
    <w:rsid w:val="006D4033"/>
    <w:rsid w:val="006D44FE"/>
    <w:rsid w:val="006D4C04"/>
    <w:rsid w:val="006D4C2F"/>
    <w:rsid w:val="006D4ED8"/>
    <w:rsid w:val="006D5CBF"/>
    <w:rsid w:val="006D5D8F"/>
    <w:rsid w:val="006D61A3"/>
    <w:rsid w:val="006D6420"/>
    <w:rsid w:val="006D6A49"/>
    <w:rsid w:val="006D7E6D"/>
    <w:rsid w:val="006E2111"/>
    <w:rsid w:val="006E339C"/>
    <w:rsid w:val="006E3933"/>
    <w:rsid w:val="006E3C66"/>
    <w:rsid w:val="006E4A57"/>
    <w:rsid w:val="006E4EB4"/>
    <w:rsid w:val="006E5AFE"/>
    <w:rsid w:val="006E5FC6"/>
    <w:rsid w:val="006E71A0"/>
    <w:rsid w:val="006F0617"/>
    <w:rsid w:val="006F10C6"/>
    <w:rsid w:val="006F15A2"/>
    <w:rsid w:val="006F190F"/>
    <w:rsid w:val="006F1D8F"/>
    <w:rsid w:val="006F1DF8"/>
    <w:rsid w:val="006F38DB"/>
    <w:rsid w:val="006F425B"/>
    <w:rsid w:val="006F48D5"/>
    <w:rsid w:val="006F5394"/>
    <w:rsid w:val="006F6188"/>
    <w:rsid w:val="006F61E1"/>
    <w:rsid w:val="006F633E"/>
    <w:rsid w:val="006F6ED8"/>
    <w:rsid w:val="006F7329"/>
    <w:rsid w:val="0070097B"/>
    <w:rsid w:val="00701729"/>
    <w:rsid w:val="00701C17"/>
    <w:rsid w:val="00701E84"/>
    <w:rsid w:val="00702241"/>
    <w:rsid w:val="0070387E"/>
    <w:rsid w:val="00704A49"/>
    <w:rsid w:val="00705D3C"/>
    <w:rsid w:val="00706691"/>
    <w:rsid w:val="00706B01"/>
    <w:rsid w:val="007077F5"/>
    <w:rsid w:val="00707CA0"/>
    <w:rsid w:val="0071065B"/>
    <w:rsid w:val="0071129A"/>
    <w:rsid w:val="0071187B"/>
    <w:rsid w:val="00711B7E"/>
    <w:rsid w:val="00712007"/>
    <w:rsid w:val="00712368"/>
    <w:rsid w:val="0071240B"/>
    <w:rsid w:val="00712696"/>
    <w:rsid w:val="00712D47"/>
    <w:rsid w:val="00713AEF"/>
    <w:rsid w:val="007141FB"/>
    <w:rsid w:val="007144DF"/>
    <w:rsid w:val="0071453C"/>
    <w:rsid w:val="0071527B"/>
    <w:rsid w:val="00715AF5"/>
    <w:rsid w:val="00716110"/>
    <w:rsid w:val="00717103"/>
    <w:rsid w:val="0071789D"/>
    <w:rsid w:val="0072105C"/>
    <w:rsid w:val="0072107F"/>
    <w:rsid w:val="0072119F"/>
    <w:rsid w:val="007218B3"/>
    <w:rsid w:val="007224AC"/>
    <w:rsid w:val="0072250E"/>
    <w:rsid w:val="0072285E"/>
    <w:rsid w:val="00722E46"/>
    <w:rsid w:val="00724861"/>
    <w:rsid w:val="00724FF2"/>
    <w:rsid w:val="00726421"/>
    <w:rsid w:val="007303F1"/>
    <w:rsid w:val="00730A4E"/>
    <w:rsid w:val="0073109D"/>
    <w:rsid w:val="00732696"/>
    <w:rsid w:val="00732B56"/>
    <w:rsid w:val="00732C1B"/>
    <w:rsid w:val="007332EE"/>
    <w:rsid w:val="007337B8"/>
    <w:rsid w:val="00734322"/>
    <w:rsid w:val="007349EC"/>
    <w:rsid w:val="00734EC2"/>
    <w:rsid w:val="00735F80"/>
    <w:rsid w:val="00735FEA"/>
    <w:rsid w:val="0073656B"/>
    <w:rsid w:val="007376B6"/>
    <w:rsid w:val="00737BE4"/>
    <w:rsid w:val="00737E9C"/>
    <w:rsid w:val="00737FBC"/>
    <w:rsid w:val="00740455"/>
    <w:rsid w:val="00740F76"/>
    <w:rsid w:val="007410E0"/>
    <w:rsid w:val="007419C3"/>
    <w:rsid w:val="0074270D"/>
    <w:rsid w:val="007429E1"/>
    <w:rsid w:val="00742CAE"/>
    <w:rsid w:val="00742E7B"/>
    <w:rsid w:val="007432B3"/>
    <w:rsid w:val="00743B68"/>
    <w:rsid w:val="00744924"/>
    <w:rsid w:val="00744F13"/>
    <w:rsid w:val="0074562B"/>
    <w:rsid w:val="00745651"/>
    <w:rsid w:val="007456A1"/>
    <w:rsid w:val="00746A95"/>
    <w:rsid w:val="007479E5"/>
    <w:rsid w:val="00747A31"/>
    <w:rsid w:val="00747C17"/>
    <w:rsid w:val="00747D38"/>
    <w:rsid w:val="00750746"/>
    <w:rsid w:val="00751FB4"/>
    <w:rsid w:val="0075241F"/>
    <w:rsid w:val="007526A6"/>
    <w:rsid w:val="00752A8A"/>
    <w:rsid w:val="0075344B"/>
    <w:rsid w:val="00753BE4"/>
    <w:rsid w:val="00753DB7"/>
    <w:rsid w:val="00753F24"/>
    <w:rsid w:val="00754F3D"/>
    <w:rsid w:val="0075672E"/>
    <w:rsid w:val="00756F84"/>
    <w:rsid w:val="0075785A"/>
    <w:rsid w:val="0076002D"/>
    <w:rsid w:val="00760435"/>
    <w:rsid w:val="007605F2"/>
    <w:rsid w:val="007616AF"/>
    <w:rsid w:val="007620DA"/>
    <w:rsid w:val="00762D4B"/>
    <w:rsid w:val="00762D7E"/>
    <w:rsid w:val="0076331F"/>
    <w:rsid w:val="00763413"/>
    <w:rsid w:val="0076344F"/>
    <w:rsid w:val="00763933"/>
    <w:rsid w:val="00763D11"/>
    <w:rsid w:val="00764072"/>
    <w:rsid w:val="00767FAB"/>
    <w:rsid w:val="00770486"/>
    <w:rsid w:val="007711FC"/>
    <w:rsid w:val="007726CB"/>
    <w:rsid w:val="00772D86"/>
    <w:rsid w:val="00773762"/>
    <w:rsid w:val="00773E3C"/>
    <w:rsid w:val="007748EF"/>
    <w:rsid w:val="0077529D"/>
    <w:rsid w:val="0077619E"/>
    <w:rsid w:val="007774AA"/>
    <w:rsid w:val="0078048E"/>
    <w:rsid w:val="00781034"/>
    <w:rsid w:val="007815F5"/>
    <w:rsid w:val="00782529"/>
    <w:rsid w:val="00782617"/>
    <w:rsid w:val="00782CA8"/>
    <w:rsid w:val="007831F9"/>
    <w:rsid w:val="00783882"/>
    <w:rsid w:val="00783A85"/>
    <w:rsid w:val="00784A8C"/>
    <w:rsid w:val="0078516C"/>
    <w:rsid w:val="00785ACC"/>
    <w:rsid w:val="007869B7"/>
    <w:rsid w:val="00787F47"/>
    <w:rsid w:val="00790322"/>
    <w:rsid w:val="00790364"/>
    <w:rsid w:val="00790904"/>
    <w:rsid w:val="0079340E"/>
    <w:rsid w:val="007934F3"/>
    <w:rsid w:val="007936DC"/>
    <w:rsid w:val="00793C2C"/>
    <w:rsid w:val="0079440F"/>
    <w:rsid w:val="00795F08"/>
    <w:rsid w:val="00797612"/>
    <w:rsid w:val="00797D81"/>
    <w:rsid w:val="00797E99"/>
    <w:rsid w:val="007A0CD4"/>
    <w:rsid w:val="007A1336"/>
    <w:rsid w:val="007A2081"/>
    <w:rsid w:val="007A24CF"/>
    <w:rsid w:val="007A273F"/>
    <w:rsid w:val="007A3DEF"/>
    <w:rsid w:val="007A42ED"/>
    <w:rsid w:val="007A4A86"/>
    <w:rsid w:val="007A5396"/>
    <w:rsid w:val="007A5A03"/>
    <w:rsid w:val="007A5D29"/>
    <w:rsid w:val="007A5E35"/>
    <w:rsid w:val="007A696F"/>
    <w:rsid w:val="007A6CC2"/>
    <w:rsid w:val="007A714E"/>
    <w:rsid w:val="007A7700"/>
    <w:rsid w:val="007A7CCD"/>
    <w:rsid w:val="007B05E1"/>
    <w:rsid w:val="007B1FFD"/>
    <w:rsid w:val="007B20F8"/>
    <w:rsid w:val="007B3A7C"/>
    <w:rsid w:val="007B3BD7"/>
    <w:rsid w:val="007B4E10"/>
    <w:rsid w:val="007B7265"/>
    <w:rsid w:val="007B7BA2"/>
    <w:rsid w:val="007C00CB"/>
    <w:rsid w:val="007C07FD"/>
    <w:rsid w:val="007C0B42"/>
    <w:rsid w:val="007C0EA7"/>
    <w:rsid w:val="007C156A"/>
    <w:rsid w:val="007C1743"/>
    <w:rsid w:val="007C182F"/>
    <w:rsid w:val="007C3170"/>
    <w:rsid w:val="007C40D1"/>
    <w:rsid w:val="007C4D4F"/>
    <w:rsid w:val="007C4DB8"/>
    <w:rsid w:val="007C530F"/>
    <w:rsid w:val="007C531E"/>
    <w:rsid w:val="007C64E5"/>
    <w:rsid w:val="007C7065"/>
    <w:rsid w:val="007D06C4"/>
    <w:rsid w:val="007D18F9"/>
    <w:rsid w:val="007D212A"/>
    <w:rsid w:val="007D2828"/>
    <w:rsid w:val="007D29FF"/>
    <w:rsid w:val="007D337C"/>
    <w:rsid w:val="007D408C"/>
    <w:rsid w:val="007D69CE"/>
    <w:rsid w:val="007D7BBC"/>
    <w:rsid w:val="007E0B74"/>
    <w:rsid w:val="007E0DEC"/>
    <w:rsid w:val="007E167F"/>
    <w:rsid w:val="007E2680"/>
    <w:rsid w:val="007E3A6C"/>
    <w:rsid w:val="007E3B69"/>
    <w:rsid w:val="007E4259"/>
    <w:rsid w:val="007E4698"/>
    <w:rsid w:val="007E597D"/>
    <w:rsid w:val="007E7A1A"/>
    <w:rsid w:val="007E7FC9"/>
    <w:rsid w:val="007F090B"/>
    <w:rsid w:val="007F1656"/>
    <w:rsid w:val="007F1C98"/>
    <w:rsid w:val="007F203D"/>
    <w:rsid w:val="007F2D2C"/>
    <w:rsid w:val="007F3C0E"/>
    <w:rsid w:val="007F3D92"/>
    <w:rsid w:val="007F4EC3"/>
    <w:rsid w:val="007F5994"/>
    <w:rsid w:val="007F60E3"/>
    <w:rsid w:val="007F7C53"/>
    <w:rsid w:val="00800FE3"/>
    <w:rsid w:val="0080200A"/>
    <w:rsid w:val="0080236B"/>
    <w:rsid w:val="0080283F"/>
    <w:rsid w:val="00803841"/>
    <w:rsid w:val="008038FC"/>
    <w:rsid w:val="00803C30"/>
    <w:rsid w:val="00804115"/>
    <w:rsid w:val="008042F1"/>
    <w:rsid w:val="00804649"/>
    <w:rsid w:val="00804710"/>
    <w:rsid w:val="008059F2"/>
    <w:rsid w:val="00805A35"/>
    <w:rsid w:val="00807A5D"/>
    <w:rsid w:val="00810837"/>
    <w:rsid w:val="00810C22"/>
    <w:rsid w:val="00814250"/>
    <w:rsid w:val="008147CE"/>
    <w:rsid w:val="00814A88"/>
    <w:rsid w:val="00814C56"/>
    <w:rsid w:val="008160F0"/>
    <w:rsid w:val="008162BD"/>
    <w:rsid w:val="008170ED"/>
    <w:rsid w:val="0081743A"/>
    <w:rsid w:val="00820AD8"/>
    <w:rsid w:val="00820B0D"/>
    <w:rsid w:val="00820B2E"/>
    <w:rsid w:val="00821CCC"/>
    <w:rsid w:val="0082371E"/>
    <w:rsid w:val="00823FA5"/>
    <w:rsid w:val="008240FB"/>
    <w:rsid w:val="0082468A"/>
    <w:rsid w:val="00825145"/>
    <w:rsid w:val="00826416"/>
    <w:rsid w:val="00827512"/>
    <w:rsid w:val="0082761A"/>
    <w:rsid w:val="00827E75"/>
    <w:rsid w:val="00830BBE"/>
    <w:rsid w:val="00830CB2"/>
    <w:rsid w:val="00831554"/>
    <w:rsid w:val="00832911"/>
    <w:rsid w:val="00832BF5"/>
    <w:rsid w:val="00832C16"/>
    <w:rsid w:val="0083402B"/>
    <w:rsid w:val="008344F3"/>
    <w:rsid w:val="00834A0E"/>
    <w:rsid w:val="00835C78"/>
    <w:rsid w:val="00836894"/>
    <w:rsid w:val="008368CD"/>
    <w:rsid w:val="00836EC0"/>
    <w:rsid w:val="008375D7"/>
    <w:rsid w:val="00837A5E"/>
    <w:rsid w:val="00840E22"/>
    <w:rsid w:val="00841906"/>
    <w:rsid w:val="00841C3F"/>
    <w:rsid w:val="008432D5"/>
    <w:rsid w:val="008437A6"/>
    <w:rsid w:val="00844B97"/>
    <w:rsid w:val="00844E9D"/>
    <w:rsid w:val="00845034"/>
    <w:rsid w:val="0084539F"/>
    <w:rsid w:val="00845D8A"/>
    <w:rsid w:val="00845F79"/>
    <w:rsid w:val="008477AB"/>
    <w:rsid w:val="00847838"/>
    <w:rsid w:val="00847DE9"/>
    <w:rsid w:val="0085108C"/>
    <w:rsid w:val="008518F9"/>
    <w:rsid w:val="00852328"/>
    <w:rsid w:val="00852BE8"/>
    <w:rsid w:val="00853A8E"/>
    <w:rsid w:val="00853DF4"/>
    <w:rsid w:val="0085400B"/>
    <w:rsid w:val="00854610"/>
    <w:rsid w:val="008548CB"/>
    <w:rsid w:val="00855031"/>
    <w:rsid w:val="008554FD"/>
    <w:rsid w:val="00855FE4"/>
    <w:rsid w:val="00856DD3"/>
    <w:rsid w:val="00856EDA"/>
    <w:rsid w:val="008574E4"/>
    <w:rsid w:val="00857BC1"/>
    <w:rsid w:val="00857E2E"/>
    <w:rsid w:val="00861CF5"/>
    <w:rsid w:val="00862010"/>
    <w:rsid w:val="00862880"/>
    <w:rsid w:val="008628DD"/>
    <w:rsid w:val="008631C3"/>
    <w:rsid w:val="00863444"/>
    <w:rsid w:val="00863A95"/>
    <w:rsid w:val="00864C24"/>
    <w:rsid w:val="008671B0"/>
    <w:rsid w:val="0086779F"/>
    <w:rsid w:val="00867C3E"/>
    <w:rsid w:val="00867F5E"/>
    <w:rsid w:val="00867F72"/>
    <w:rsid w:val="008710E9"/>
    <w:rsid w:val="00871A0F"/>
    <w:rsid w:val="00871DE5"/>
    <w:rsid w:val="00871FD9"/>
    <w:rsid w:val="008721B0"/>
    <w:rsid w:val="008725FF"/>
    <w:rsid w:val="0087302F"/>
    <w:rsid w:val="00873400"/>
    <w:rsid w:val="008736E9"/>
    <w:rsid w:val="008740A1"/>
    <w:rsid w:val="008743E5"/>
    <w:rsid w:val="00874AF1"/>
    <w:rsid w:val="00874B0D"/>
    <w:rsid w:val="00876DE6"/>
    <w:rsid w:val="00880F28"/>
    <w:rsid w:val="00882976"/>
    <w:rsid w:val="0088348F"/>
    <w:rsid w:val="00883565"/>
    <w:rsid w:val="00883C77"/>
    <w:rsid w:val="0088430C"/>
    <w:rsid w:val="00884BB4"/>
    <w:rsid w:val="0088534B"/>
    <w:rsid w:val="00886D5C"/>
    <w:rsid w:val="00886E1D"/>
    <w:rsid w:val="00887822"/>
    <w:rsid w:val="00890FC2"/>
    <w:rsid w:val="0089190B"/>
    <w:rsid w:val="00892AD4"/>
    <w:rsid w:val="00892BC8"/>
    <w:rsid w:val="008932F9"/>
    <w:rsid w:val="00894244"/>
    <w:rsid w:val="008942EB"/>
    <w:rsid w:val="00895507"/>
    <w:rsid w:val="00895746"/>
    <w:rsid w:val="00895E2E"/>
    <w:rsid w:val="00896B04"/>
    <w:rsid w:val="008971C9"/>
    <w:rsid w:val="00897A46"/>
    <w:rsid w:val="008A07A6"/>
    <w:rsid w:val="008A07B9"/>
    <w:rsid w:val="008A0F1B"/>
    <w:rsid w:val="008A1915"/>
    <w:rsid w:val="008A2F72"/>
    <w:rsid w:val="008A3771"/>
    <w:rsid w:val="008A4656"/>
    <w:rsid w:val="008A4ACF"/>
    <w:rsid w:val="008A4E9F"/>
    <w:rsid w:val="008A5A21"/>
    <w:rsid w:val="008A5AF7"/>
    <w:rsid w:val="008A7DE1"/>
    <w:rsid w:val="008B15E1"/>
    <w:rsid w:val="008B1DA3"/>
    <w:rsid w:val="008B1F70"/>
    <w:rsid w:val="008B2362"/>
    <w:rsid w:val="008B2A75"/>
    <w:rsid w:val="008B2CD5"/>
    <w:rsid w:val="008B450E"/>
    <w:rsid w:val="008B4D61"/>
    <w:rsid w:val="008B5221"/>
    <w:rsid w:val="008B5F67"/>
    <w:rsid w:val="008B713C"/>
    <w:rsid w:val="008B747E"/>
    <w:rsid w:val="008C022D"/>
    <w:rsid w:val="008C035B"/>
    <w:rsid w:val="008C1C55"/>
    <w:rsid w:val="008C1EFA"/>
    <w:rsid w:val="008C38FB"/>
    <w:rsid w:val="008C3FCF"/>
    <w:rsid w:val="008C4125"/>
    <w:rsid w:val="008C4160"/>
    <w:rsid w:val="008C4BE0"/>
    <w:rsid w:val="008C4D33"/>
    <w:rsid w:val="008C7023"/>
    <w:rsid w:val="008C7CA8"/>
    <w:rsid w:val="008D220C"/>
    <w:rsid w:val="008D2EEF"/>
    <w:rsid w:val="008D3B74"/>
    <w:rsid w:val="008D3CD9"/>
    <w:rsid w:val="008D49F5"/>
    <w:rsid w:val="008D4BFC"/>
    <w:rsid w:val="008D52CF"/>
    <w:rsid w:val="008D5EF9"/>
    <w:rsid w:val="008D660B"/>
    <w:rsid w:val="008D7D75"/>
    <w:rsid w:val="008E0157"/>
    <w:rsid w:val="008E0260"/>
    <w:rsid w:val="008E0415"/>
    <w:rsid w:val="008E0573"/>
    <w:rsid w:val="008E1D94"/>
    <w:rsid w:val="008E2382"/>
    <w:rsid w:val="008E2985"/>
    <w:rsid w:val="008E2E34"/>
    <w:rsid w:val="008E3F30"/>
    <w:rsid w:val="008E44AA"/>
    <w:rsid w:val="008E4819"/>
    <w:rsid w:val="008E56E8"/>
    <w:rsid w:val="008E5F47"/>
    <w:rsid w:val="008E6ABF"/>
    <w:rsid w:val="008E6B60"/>
    <w:rsid w:val="008F0C8C"/>
    <w:rsid w:val="008F1248"/>
    <w:rsid w:val="008F2261"/>
    <w:rsid w:val="008F2324"/>
    <w:rsid w:val="008F2EDA"/>
    <w:rsid w:val="008F360A"/>
    <w:rsid w:val="008F42B1"/>
    <w:rsid w:val="008F4456"/>
    <w:rsid w:val="008F5C4B"/>
    <w:rsid w:val="008F6F32"/>
    <w:rsid w:val="008F7DFE"/>
    <w:rsid w:val="00900C83"/>
    <w:rsid w:val="00901A54"/>
    <w:rsid w:val="00902796"/>
    <w:rsid w:val="00904B8E"/>
    <w:rsid w:val="009055BA"/>
    <w:rsid w:val="0090585F"/>
    <w:rsid w:val="00905C8E"/>
    <w:rsid w:val="00905D9A"/>
    <w:rsid w:val="0090690A"/>
    <w:rsid w:val="00906A8C"/>
    <w:rsid w:val="00906F1E"/>
    <w:rsid w:val="00907033"/>
    <w:rsid w:val="00907226"/>
    <w:rsid w:val="00907828"/>
    <w:rsid w:val="00907ECC"/>
    <w:rsid w:val="009103B3"/>
    <w:rsid w:val="00910793"/>
    <w:rsid w:val="009108FD"/>
    <w:rsid w:val="00910D46"/>
    <w:rsid w:val="00910D5D"/>
    <w:rsid w:val="0091160A"/>
    <w:rsid w:val="009118C6"/>
    <w:rsid w:val="00912A8F"/>
    <w:rsid w:val="00912C2C"/>
    <w:rsid w:val="0091356A"/>
    <w:rsid w:val="00913642"/>
    <w:rsid w:val="009136FD"/>
    <w:rsid w:val="00913EAC"/>
    <w:rsid w:val="0091465C"/>
    <w:rsid w:val="00914781"/>
    <w:rsid w:val="009147E1"/>
    <w:rsid w:val="009159D7"/>
    <w:rsid w:val="00915B48"/>
    <w:rsid w:val="00915CB4"/>
    <w:rsid w:val="009163D7"/>
    <w:rsid w:val="009212CF"/>
    <w:rsid w:val="0092170E"/>
    <w:rsid w:val="00921BDB"/>
    <w:rsid w:val="00922B57"/>
    <w:rsid w:val="009237FC"/>
    <w:rsid w:val="00924E02"/>
    <w:rsid w:val="00925287"/>
    <w:rsid w:val="0092555F"/>
    <w:rsid w:val="00925B90"/>
    <w:rsid w:val="00925CE2"/>
    <w:rsid w:val="00925D78"/>
    <w:rsid w:val="00925FE0"/>
    <w:rsid w:val="00926416"/>
    <w:rsid w:val="009267F5"/>
    <w:rsid w:val="00926E24"/>
    <w:rsid w:val="00926E98"/>
    <w:rsid w:val="00926E9D"/>
    <w:rsid w:val="00927CAB"/>
    <w:rsid w:val="009307CE"/>
    <w:rsid w:val="0093099A"/>
    <w:rsid w:val="00930C38"/>
    <w:rsid w:val="0093280F"/>
    <w:rsid w:val="00932CDB"/>
    <w:rsid w:val="00933A07"/>
    <w:rsid w:val="00934950"/>
    <w:rsid w:val="009351DA"/>
    <w:rsid w:val="00936624"/>
    <w:rsid w:val="00936DB9"/>
    <w:rsid w:val="009376F7"/>
    <w:rsid w:val="00937E5F"/>
    <w:rsid w:val="00940D19"/>
    <w:rsid w:val="00941816"/>
    <w:rsid w:val="00941A2B"/>
    <w:rsid w:val="00941F16"/>
    <w:rsid w:val="00942F9E"/>
    <w:rsid w:val="0094387B"/>
    <w:rsid w:val="00944140"/>
    <w:rsid w:val="0094419B"/>
    <w:rsid w:val="009456AA"/>
    <w:rsid w:val="00946231"/>
    <w:rsid w:val="009464B6"/>
    <w:rsid w:val="0095083E"/>
    <w:rsid w:val="00950CBB"/>
    <w:rsid w:val="00951209"/>
    <w:rsid w:val="00951275"/>
    <w:rsid w:val="00951560"/>
    <w:rsid w:val="00951CC2"/>
    <w:rsid w:val="009559A6"/>
    <w:rsid w:val="00955A53"/>
    <w:rsid w:val="00955C3D"/>
    <w:rsid w:val="009567A6"/>
    <w:rsid w:val="00957C8B"/>
    <w:rsid w:val="00957CB2"/>
    <w:rsid w:val="00957F63"/>
    <w:rsid w:val="0096088F"/>
    <w:rsid w:val="00961754"/>
    <w:rsid w:val="00961787"/>
    <w:rsid w:val="00961B73"/>
    <w:rsid w:val="0096283F"/>
    <w:rsid w:val="00962A79"/>
    <w:rsid w:val="00962DE1"/>
    <w:rsid w:val="009630AA"/>
    <w:rsid w:val="009633B9"/>
    <w:rsid w:val="00965B0A"/>
    <w:rsid w:val="00966A41"/>
    <w:rsid w:val="00966AA2"/>
    <w:rsid w:val="009674A7"/>
    <w:rsid w:val="00967591"/>
    <w:rsid w:val="00967771"/>
    <w:rsid w:val="009717C4"/>
    <w:rsid w:val="00972158"/>
    <w:rsid w:val="009732A9"/>
    <w:rsid w:val="00974239"/>
    <w:rsid w:val="009744B8"/>
    <w:rsid w:val="00975149"/>
    <w:rsid w:val="009752F8"/>
    <w:rsid w:val="009773E0"/>
    <w:rsid w:val="009775CA"/>
    <w:rsid w:val="00977695"/>
    <w:rsid w:val="00980516"/>
    <w:rsid w:val="00980D47"/>
    <w:rsid w:val="00982257"/>
    <w:rsid w:val="00984265"/>
    <w:rsid w:val="00985091"/>
    <w:rsid w:val="009851F1"/>
    <w:rsid w:val="0098622B"/>
    <w:rsid w:val="0098677D"/>
    <w:rsid w:val="00986B99"/>
    <w:rsid w:val="00986BE0"/>
    <w:rsid w:val="00987829"/>
    <w:rsid w:val="00987848"/>
    <w:rsid w:val="00990B29"/>
    <w:rsid w:val="009910C8"/>
    <w:rsid w:val="00991BED"/>
    <w:rsid w:val="0099322E"/>
    <w:rsid w:val="0099340A"/>
    <w:rsid w:val="009949F0"/>
    <w:rsid w:val="00994F9E"/>
    <w:rsid w:val="00995F84"/>
    <w:rsid w:val="009969FF"/>
    <w:rsid w:val="00996B7F"/>
    <w:rsid w:val="009A02B1"/>
    <w:rsid w:val="009A0AA9"/>
    <w:rsid w:val="009A11F3"/>
    <w:rsid w:val="009A1B73"/>
    <w:rsid w:val="009A1C97"/>
    <w:rsid w:val="009A346A"/>
    <w:rsid w:val="009A41D8"/>
    <w:rsid w:val="009A51F2"/>
    <w:rsid w:val="009A5586"/>
    <w:rsid w:val="009A65FC"/>
    <w:rsid w:val="009A708E"/>
    <w:rsid w:val="009A7699"/>
    <w:rsid w:val="009A77D1"/>
    <w:rsid w:val="009B0B41"/>
    <w:rsid w:val="009B0D46"/>
    <w:rsid w:val="009B1219"/>
    <w:rsid w:val="009B15D6"/>
    <w:rsid w:val="009B1F8A"/>
    <w:rsid w:val="009B22A7"/>
    <w:rsid w:val="009B2C23"/>
    <w:rsid w:val="009B3227"/>
    <w:rsid w:val="009B4249"/>
    <w:rsid w:val="009B6EF1"/>
    <w:rsid w:val="009B7DFC"/>
    <w:rsid w:val="009C0E4B"/>
    <w:rsid w:val="009C10A5"/>
    <w:rsid w:val="009C12F2"/>
    <w:rsid w:val="009C1B02"/>
    <w:rsid w:val="009C1B95"/>
    <w:rsid w:val="009C1CEB"/>
    <w:rsid w:val="009C1FFE"/>
    <w:rsid w:val="009C2388"/>
    <w:rsid w:val="009C2652"/>
    <w:rsid w:val="009C3474"/>
    <w:rsid w:val="009C4615"/>
    <w:rsid w:val="009C46E7"/>
    <w:rsid w:val="009C4D8A"/>
    <w:rsid w:val="009C59EA"/>
    <w:rsid w:val="009C5DB9"/>
    <w:rsid w:val="009C7520"/>
    <w:rsid w:val="009C7997"/>
    <w:rsid w:val="009C7B39"/>
    <w:rsid w:val="009C7FD7"/>
    <w:rsid w:val="009D019E"/>
    <w:rsid w:val="009D1114"/>
    <w:rsid w:val="009D1255"/>
    <w:rsid w:val="009D21F2"/>
    <w:rsid w:val="009D2488"/>
    <w:rsid w:val="009D2FFB"/>
    <w:rsid w:val="009D323E"/>
    <w:rsid w:val="009D341B"/>
    <w:rsid w:val="009D413C"/>
    <w:rsid w:val="009D4ABB"/>
    <w:rsid w:val="009D5E90"/>
    <w:rsid w:val="009D5EFB"/>
    <w:rsid w:val="009D776B"/>
    <w:rsid w:val="009D7F06"/>
    <w:rsid w:val="009D7F41"/>
    <w:rsid w:val="009D7FE7"/>
    <w:rsid w:val="009E0247"/>
    <w:rsid w:val="009E0F39"/>
    <w:rsid w:val="009E1186"/>
    <w:rsid w:val="009E18FA"/>
    <w:rsid w:val="009E1D68"/>
    <w:rsid w:val="009E2EF3"/>
    <w:rsid w:val="009E300F"/>
    <w:rsid w:val="009E371B"/>
    <w:rsid w:val="009E3758"/>
    <w:rsid w:val="009E3DDF"/>
    <w:rsid w:val="009E4894"/>
    <w:rsid w:val="009E4946"/>
    <w:rsid w:val="009E4F2D"/>
    <w:rsid w:val="009E51D7"/>
    <w:rsid w:val="009E59CE"/>
    <w:rsid w:val="009E5F35"/>
    <w:rsid w:val="009E5F37"/>
    <w:rsid w:val="009E6A27"/>
    <w:rsid w:val="009E7633"/>
    <w:rsid w:val="009E7A8F"/>
    <w:rsid w:val="009F0109"/>
    <w:rsid w:val="009F0516"/>
    <w:rsid w:val="009F0B07"/>
    <w:rsid w:val="009F11CB"/>
    <w:rsid w:val="009F1CFA"/>
    <w:rsid w:val="009F203C"/>
    <w:rsid w:val="009F229C"/>
    <w:rsid w:val="009F3FA2"/>
    <w:rsid w:val="009F44B6"/>
    <w:rsid w:val="009F4667"/>
    <w:rsid w:val="009F52DD"/>
    <w:rsid w:val="009F62E2"/>
    <w:rsid w:val="009F704B"/>
    <w:rsid w:val="009F774A"/>
    <w:rsid w:val="00A000B1"/>
    <w:rsid w:val="00A00AF2"/>
    <w:rsid w:val="00A01172"/>
    <w:rsid w:val="00A012FA"/>
    <w:rsid w:val="00A0133A"/>
    <w:rsid w:val="00A01B2D"/>
    <w:rsid w:val="00A01B84"/>
    <w:rsid w:val="00A01D84"/>
    <w:rsid w:val="00A02014"/>
    <w:rsid w:val="00A02257"/>
    <w:rsid w:val="00A02430"/>
    <w:rsid w:val="00A02900"/>
    <w:rsid w:val="00A036AD"/>
    <w:rsid w:val="00A03F55"/>
    <w:rsid w:val="00A0526E"/>
    <w:rsid w:val="00A05649"/>
    <w:rsid w:val="00A064A6"/>
    <w:rsid w:val="00A0682D"/>
    <w:rsid w:val="00A06B1E"/>
    <w:rsid w:val="00A077D6"/>
    <w:rsid w:val="00A109F6"/>
    <w:rsid w:val="00A1169E"/>
    <w:rsid w:val="00A12B74"/>
    <w:rsid w:val="00A13086"/>
    <w:rsid w:val="00A13E06"/>
    <w:rsid w:val="00A15377"/>
    <w:rsid w:val="00A15446"/>
    <w:rsid w:val="00A15EB3"/>
    <w:rsid w:val="00A16039"/>
    <w:rsid w:val="00A1636A"/>
    <w:rsid w:val="00A175D4"/>
    <w:rsid w:val="00A20AB2"/>
    <w:rsid w:val="00A20C05"/>
    <w:rsid w:val="00A215C6"/>
    <w:rsid w:val="00A2219D"/>
    <w:rsid w:val="00A222CF"/>
    <w:rsid w:val="00A22C51"/>
    <w:rsid w:val="00A23AE7"/>
    <w:rsid w:val="00A23C65"/>
    <w:rsid w:val="00A24FA9"/>
    <w:rsid w:val="00A25023"/>
    <w:rsid w:val="00A27475"/>
    <w:rsid w:val="00A27500"/>
    <w:rsid w:val="00A2784C"/>
    <w:rsid w:val="00A279A8"/>
    <w:rsid w:val="00A3073F"/>
    <w:rsid w:val="00A31CA7"/>
    <w:rsid w:val="00A32437"/>
    <w:rsid w:val="00A32CB5"/>
    <w:rsid w:val="00A330E5"/>
    <w:rsid w:val="00A334A3"/>
    <w:rsid w:val="00A335DC"/>
    <w:rsid w:val="00A337F4"/>
    <w:rsid w:val="00A33957"/>
    <w:rsid w:val="00A339AF"/>
    <w:rsid w:val="00A34325"/>
    <w:rsid w:val="00A359A5"/>
    <w:rsid w:val="00A36244"/>
    <w:rsid w:val="00A36969"/>
    <w:rsid w:val="00A369E2"/>
    <w:rsid w:val="00A37125"/>
    <w:rsid w:val="00A37EB8"/>
    <w:rsid w:val="00A401B1"/>
    <w:rsid w:val="00A410D3"/>
    <w:rsid w:val="00A41445"/>
    <w:rsid w:val="00A41E0B"/>
    <w:rsid w:val="00A425C7"/>
    <w:rsid w:val="00A42642"/>
    <w:rsid w:val="00A42795"/>
    <w:rsid w:val="00A43784"/>
    <w:rsid w:val="00A438F3"/>
    <w:rsid w:val="00A43ADD"/>
    <w:rsid w:val="00A43DAB"/>
    <w:rsid w:val="00A448A3"/>
    <w:rsid w:val="00A44A27"/>
    <w:rsid w:val="00A460F1"/>
    <w:rsid w:val="00A4670A"/>
    <w:rsid w:val="00A472D4"/>
    <w:rsid w:val="00A47396"/>
    <w:rsid w:val="00A47D66"/>
    <w:rsid w:val="00A528A4"/>
    <w:rsid w:val="00A52CCB"/>
    <w:rsid w:val="00A52D3A"/>
    <w:rsid w:val="00A53738"/>
    <w:rsid w:val="00A54FC9"/>
    <w:rsid w:val="00A55983"/>
    <w:rsid w:val="00A55D51"/>
    <w:rsid w:val="00A5711F"/>
    <w:rsid w:val="00A5755F"/>
    <w:rsid w:val="00A60771"/>
    <w:rsid w:val="00A60933"/>
    <w:rsid w:val="00A60AD6"/>
    <w:rsid w:val="00A61882"/>
    <w:rsid w:val="00A61DD0"/>
    <w:rsid w:val="00A62670"/>
    <w:rsid w:val="00A63678"/>
    <w:rsid w:val="00A63DAB"/>
    <w:rsid w:val="00A64860"/>
    <w:rsid w:val="00A65D64"/>
    <w:rsid w:val="00A660C7"/>
    <w:rsid w:val="00A668FA"/>
    <w:rsid w:val="00A670B0"/>
    <w:rsid w:val="00A6769A"/>
    <w:rsid w:val="00A7079A"/>
    <w:rsid w:val="00A71707"/>
    <w:rsid w:val="00A71EE9"/>
    <w:rsid w:val="00A73103"/>
    <w:rsid w:val="00A73426"/>
    <w:rsid w:val="00A7377F"/>
    <w:rsid w:val="00A75723"/>
    <w:rsid w:val="00A75D0E"/>
    <w:rsid w:val="00A76032"/>
    <w:rsid w:val="00A77C14"/>
    <w:rsid w:val="00A82240"/>
    <w:rsid w:val="00A827AD"/>
    <w:rsid w:val="00A84CD6"/>
    <w:rsid w:val="00A85A78"/>
    <w:rsid w:val="00A8784E"/>
    <w:rsid w:val="00A87B12"/>
    <w:rsid w:val="00A90963"/>
    <w:rsid w:val="00A91256"/>
    <w:rsid w:val="00A91D50"/>
    <w:rsid w:val="00A92201"/>
    <w:rsid w:val="00A93750"/>
    <w:rsid w:val="00A93C64"/>
    <w:rsid w:val="00A9462E"/>
    <w:rsid w:val="00A95087"/>
    <w:rsid w:val="00A951DA"/>
    <w:rsid w:val="00A9562B"/>
    <w:rsid w:val="00A95AA4"/>
    <w:rsid w:val="00A95C36"/>
    <w:rsid w:val="00A95E24"/>
    <w:rsid w:val="00A969FF"/>
    <w:rsid w:val="00A96C48"/>
    <w:rsid w:val="00A9746C"/>
    <w:rsid w:val="00A97D7F"/>
    <w:rsid w:val="00AA012D"/>
    <w:rsid w:val="00AA2417"/>
    <w:rsid w:val="00AA2F49"/>
    <w:rsid w:val="00AA3008"/>
    <w:rsid w:val="00AA31F8"/>
    <w:rsid w:val="00AA4111"/>
    <w:rsid w:val="00AA43AB"/>
    <w:rsid w:val="00AA48FE"/>
    <w:rsid w:val="00AA4F16"/>
    <w:rsid w:val="00AA5C89"/>
    <w:rsid w:val="00AA66CA"/>
    <w:rsid w:val="00AA68F5"/>
    <w:rsid w:val="00AA7154"/>
    <w:rsid w:val="00AA74E8"/>
    <w:rsid w:val="00AA78DB"/>
    <w:rsid w:val="00AB00E5"/>
    <w:rsid w:val="00AB02A4"/>
    <w:rsid w:val="00AB1190"/>
    <w:rsid w:val="00AB21D5"/>
    <w:rsid w:val="00AB2B75"/>
    <w:rsid w:val="00AB3F66"/>
    <w:rsid w:val="00AB467D"/>
    <w:rsid w:val="00AB4A07"/>
    <w:rsid w:val="00AB4BB8"/>
    <w:rsid w:val="00AB4D08"/>
    <w:rsid w:val="00AB538E"/>
    <w:rsid w:val="00AB5791"/>
    <w:rsid w:val="00AB5906"/>
    <w:rsid w:val="00AB5969"/>
    <w:rsid w:val="00AB59FE"/>
    <w:rsid w:val="00AB5AD5"/>
    <w:rsid w:val="00AC07D1"/>
    <w:rsid w:val="00AC10AC"/>
    <w:rsid w:val="00AC1224"/>
    <w:rsid w:val="00AC13A1"/>
    <w:rsid w:val="00AC2A75"/>
    <w:rsid w:val="00AC3333"/>
    <w:rsid w:val="00AC68A0"/>
    <w:rsid w:val="00AC72A8"/>
    <w:rsid w:val="00AD0F7F"/>
    <w:rsid w:val="00AD1C2C"/>
    <w:rsid w:val="00AD2FA3"/>
    <w:rsid w:val="00AD3CDB"/>
    <w:rsid w:val="00AD59F0"/>
    <w:rsid w:val="00AD6ADA"/>
    <w:rsid w:val="00AD7781"/>
    <w:rsid w:val="00AD7B6C"/>
    <w:rsid w:val="00AE00D0"/>
    <w:rsid w:val="00AE0787"/>
    <w:rsid w:val="00AE0C90"/>
    <w:rsid w:val="00AE1462"/>
    <w:rsid w:val="00AE1F4C"/>
    <w:rsid w:val="00AE2DED"/>
    <w:rsid w:val="00AE322E"/>
    <w:rsid w:val="00AE348B"/>
    <w:rsid w:val="00AE4053"/>
    <w:rsid w:val="00AE4BF0"/>
    <w:rsid w:val="00AE4E36"/>
    <w:rsid w:val="00AE50EF"/>
    <w:rsid w:val="00AE5BEF"/>
    <w:rsid w:val="00AE611A"/>
    <w:rsid w:val="00AE68EF"/>
    <w:rsid w:val="00AE6E82"/>
    <w:rsid w:val="00AE7E6A"/>
    <w:rsid w:val="00AE7F07"/>
    <w:rsid w:val="00AF1F32"/>
    <w:rsid w:val="00AF1FB7"/>
    <w:rsid w:val="00AF2A62"/>
    <w:rsid w:val="00AF2DC2"/>
    <w:rsid w:val="00AF2F9B"/>
    <w:rsid w:val="00AF34CF"/>
    <w:rsid w:val="00AF4098"/>
    <w:rsid w:val="00AF7F56"/>
    <w:rsid w:val="00B00C88"/>
    <w:rsid w:val="00B0114B"/>
    <w:rsid w:val="00B015EA"/>
    <w:rsid w:val="00B01601"/>
    <w:rsid w:val="00B0173A"/>
    <w:rsid w:val="00B01F55"/>
    <w:rsid w:val="00B01FAF"/>
    <w:rsid w:val="00B0217B"/>
    <w:rsid w:val="00B021FC"/>
    <w:rsid w:val="00B02782"/>
    <w:rsid w:val="00B04B3C"/>
    <w:rsid w:val="00B04C03"/>
    <w:rsid w:val="00B04DB8"/>
    <w:rsid w:val="00B05265"/>
    <w:rsid w:val="00B055FD"/>
    <w:rsid w:val="00B062E5"/>
    <w:rsid w:val="00B06A95"/>
    <w:rsid w:val="00B07267"/>
    <w:rsid w:val="00B07CB5"/>
    <w:rsid w:val="00B114BB"/>
    <w:rsid w:val="00B133C3"/>
    <w:rsid w:val="00B138CC"/>
    <w:rsid w:val="00B13C35"/>
    <w:rsid w:val="00B142F1"/>
    <w:rsid w:val="00B149A7"/>
    <w:rsid w:val="00B162A0"/>
    <w:rsid w:val="00B16931"/>
    <w:rsid w:val="00B17068"/>
    <w:rsid w:val="00B171BF"/>
    <w:rsid w:val="00B20205"/>
    <w:rsid w:val="00B203B5"/>
    <w:rsid w:val="00B20C6B"/>
    <w:rsid w:val="00B21F80"/>
    <w:rsid w:val="00B224F5"/>
    <w:rsid w:val="00B2334D"/>
    <w:rsid w:val="00B23641"/>
    <w:rsid w:val="00B23A10"/>
    <w:rsid w:val="00B255D1"/>
    <w:rsid w:val="00B25688"/>
    <w:rsid w:val="00B26A0B"/>
    <w:rsid w:val="00B2724B"/>
    <w:rsid w:val="00B277D4"/>
    <w:rsid w:val="00B27CB5"/>
    <w:rsid w:val="00B300D0"/>
    <w:rsid w:val="00B301CA"/>
    <w:rsid w:val="00B313C3"/>
    <w:rsid w:val="00B32392"/>
    <w:rsid w:val="00B32415"/>
    <w:rsid w:val="00B3296D"/>
    <w:rsid w:val="00B32B66"/>
    <w:rsid w:val="00B3315F"/>
    <w:rsid w:val="00B3556E"/>
    <w:rsid w:val="00B37A78"/>
    <w:rsid w:val="00B4081C"/>
    <w:rsid w:val="00B40B38"/>
    <w:rsid w:val="00B413E0"/>
    <w:rsid w:val="00B42C7B"/>
    <w:rsid w:val="00B42E36"/>
    <w:rsid w:val="00B42FA8"/>
    <w:rsid w:val="00B44175"/>
    <w:rsid w:val="00B453C0"/>
    <w:rsid w:val="00B46AB5"/>
    <w:rsid w:val="00B476D2"/>
    <w:rsid w:val="00B477C6"/>
    <w:rsid w:val="00B47D83"/>
    <w:rsid w:val="00B508C9"/>
    <w:rsid w:val="00B5094B"/>
    <w:rsid w:val="00B5130F"/>
    <w:rsid w:val="00B514D4"/>
    <w:rsid w:val="00B51637"/>
    <w:rsid w:val="00B51F07"/>
    <w:rsid w:val="00B532DA"/>
    <w:rsid w:val="00B541E8"/>
    <w:rsid w:val="00B54268"/>
    <w:rsid w:val="00B55119"/>
    <w:rsid w:val="00B57438"/>
    <w:rsid w:val="00B57776"/>
    <w:rsid w:val="00B579AF"/>
    <w:rsid w:val="00B57B85"/>
    <w:rsid w:val="00B60A0C"/>
    <w:rsid w:val="00B618D1"/>
    <w:rsid w:val="00B61A9C"/>
    <w:rsid w:val="00B61E9C"/>
    <w:rsid w:val="00B623EC"/>
    <w:rsid w:val="00B6299E"/>
    <w:rsid w:val="00B62EDF"/>
    <w:rsid w:val="00B6398F"/>
    <w:rsid w:val="00B64C3A"/>
    <w:rsid w:val="00B64D02"/>
    <w:rsid w:val="00B65267"/>
    <w:rsid w:val="00B6606D"/>
    <w:rsid w:val="00B66187"/>
    <w:rsid w:val="00B66695"/>
    <w:rsid w:val="00B66888"/>
    <w:rsid w:val="00B704A7"/>
    <w:rsid w:val="00B70BDC"/>
    <w:rsid w:val="00B710E0"/>
    <w:rsid w:val="00B71211"/>
    <w:rsid w:val="00B71E82"/>
    <w:rsid w:val="00B72B9E"/>
    <w:rsid w:val="00B73CC0"/>
    <w:rsid w:val="00B7535F"/>
    <w:rsid w:val="00B755EC"/>
    <w:rsid w:val="00B76BE8"/>
    <w:rsid w:val="00B76DA1"/>
    <w:rsid w:val="00B77E71"/>
    <w:rsid w:val="00B8003E"/>
    <w:rsid w:val="00B8080A"/>
    <w:rsid w:val="00B80CAA"/>
    <w:rsid w:val="00B81590"/>
    <w:rsid w:val="00B818DA"/>
    <w:rsid w:val="00B82211"/>
    <w:rsid w:val="00B83756"/>
    <w:rsid w:val="00B839C1"/>
    <w:rsid w:val="00B868C1"/>
    <w:rsid w:val="00B86BB6"/>
    <w:rsid w:val="00B87921"/>
    <w:rsid w:val="00B90AE7"/>
    <w:rsid w:val="00B90F08"/>
    <w:rsid w:val="00B936F6"/>
    <w:rsid w:val="00B94FFE"/>
    <w:rsid w:val="00B95335"/>
    <w:rsid w:val="00B9599B"/>
    <w:rsid w:val="00B975C5"/>
    <w:rsid w:val="00BA03DB"/>
    <w:rsid w:val="00BA0497"/>
    <w:rsid w:val="00BA1251"/>
    <w:rsid w:val="00BA295F"/>
    <w:rsid w:val="00BA2B31"/>
    <w:rsid w:val="00BA34EB"/>
    <w:rsid w:val="00BA3B42"/>
    <w:rsid w:val="00BA44B2"/>
    <w:rsid w:val="00BA46A3"/>
    <w:rsid w:val="00BA5867"/>
    <w:rsid w:val="00BA5F75"/>
    <w:rsid w:val="00BA6110"/>
    <w:rsid w:val="00BA7846"/>
    <w:rsid w:val="00BA7F02"/>
    <w:rsid w:val="00BA7FFD"/>
    <w:rsid w:val="00BB038E"/>
    <w:rsid w:val="00BB04E1"/>
    <w:rsid w:val="00BB25D3"/>
    <w:rsid w:val="00BB2986"/>
    <w:rsid w:val="00BB33D6"/>
    <w:rsid w:val="00BB3804"/>
    <w:rsid w:val="00BB42B7"/>
    <w:rsid w:val="00BB4C70"/>
    <w:rsid w:val="00BB56EB"/>
    <w:rsid w:val="00BB734C"/>
    <w:rsid w:val="00BC1951"/>
    <w:rsid w:val="00BC4A79"/>
    <w:rsid w:val="00BD0B2E"/>
    <w:rsid w:val="00BD1F33"/>
    <w:rsid w:val="00BD28C2"/>
    <w:rsid w:val="00BD2ADD"/>
    <w:rsid w:val="00BD2F23"/>
    <w:rsid w:val="00BD36B4"/>
    <w:rsid w:val="00BD3A49"/>
    <w:rsid w:val="00BD3FE0"/>
    <w:rsid w:val="00BD4BFA"/>
    <w:rsid w:val="00BD4C6B"/>
    <w:rsid w:val="00BD5F6E"/>
    <w:rsid w:val="00BD7054"/>
    <w:rsid w:val="00BD7CE4"/>
    <w:rsid w:val="00BD7CF2"/>
    <w:rsid w:val="00BE05DB"/>
    <w:rsid w:val="00BE0D41"/>
    <w:rsid w:val="00BE0EF8"/>
    <w:rsid w:val="00BE11EE"/>
    <w:rsid w:val="00BE1352"/>
    <w:rsid w:val="00BE154B"/>
    <w:rsid w:val="00BE1713"/>
    <w:rsid w:val="00BE1763"/>
    <w:rsid w:val="00BE1D14"/>
    <w:rsid w:val="00BE2178"/>
    <w:rsid w:val="00BE2613"/>
    <w:rsid w:val="00BE35A0"/>
    <w:rsid w:val="00BE3C04"/>
    <w:rsid w:val="00BE4F8A"/>
    <w:rsid w:val="00BE50DB"/>
    <w:rsid w:val="00BE67C2"/>
    <w:rsid w:val="00BE721F"/>
    <w:rsid w:val="00BE7F54"/>
    <w:rsid w:val="00BF0423"/>
    <w:rsid w:val="00BF0659"/>
    <w:rsid w:val="00BF134F"/>
    <w:rsid w:val="00BF16C8"/>
    <w:rsid w:val="00BF1DD3"/>
    <w:rsid w:val="00BF2F55"/>
    <w:rsid w:val="00BF3DC9"/>
    <w:rsid w:val="00BF5EC7"/>
    <w:rsid w:val="00BF6195"/>
    <w:rsid w:val="00BF6326"/>
    <w:rsid w:val="00BF6A1D"/>
    <w:rsid w:val="00BF7A8B"/>
    <w:rsid w:val="00C0082C"/>
    <w:rsid w:val="00C008AC"/>
    <w:rsid w:val="00C0164F"/>
    <w:rsid w:val="00C01922"/>
    <w:rsid w:val="00C02699"/>
    <w:rsid w:val="00C02EF9"/>
    <w:rsid w:val="00C03694"/>
    <w:rsid w:val="00C05BDC"/>
    <w:rsid w:val="00C0675E"/>
    <w:rsid w:val="00C069A8"/>
    <w:rsid w:val="00C070BE"/>
    <w:rsid w:val="00C10152"/>
    <w:rsid w:val="00C12319"/>
    <w:rsid w:val="00C12AFD"/>
    <w:rsid w:val="00C12B02"/>
    <w:rsid w:val="00C12C41"/>
    <w:rsid w:val="00C12D4D"/>
    <w:rsid w:val="00C12F3D"/>
    <w:rsid w:val="00C14137"/>
    <w:rsid w:val="00C144A9"/>
    <w:rsid w:val="00C1526F"/>
    <w:rsid w:val="00C15FD7"/>
    <w:rsid w:val="00C16AE3"/>
    <w:rsid w:val="00C17365"/>
    <w:rsid w:val="00C17D8C"/>
    <w:rsid w:val="00C20758"/>
    <w:rsid w:val="00C20A01"/>
    <w:rsid w:val="00C20B8C"/>
    <w:rsid w:val="00C22334"/>
    <w:rsid w:val="00C226BA"/>
    <w:rsid w:val="00C22C6D"/>
    <w:rsid w:val="00C23D72"/>
    <w:rsid w:val="00C25113"/>
    <w:rsid w:val="00C255A0"/>
    <w:rsid w:val="00C30EFC"/>
    <w:rsid w:val="00C32A64"/>
    <w:rsid w:val="00C34875"/>
    <w:rsid w:val="00C34B3B"/>
    <w:rsid w:val="00C35160"/>
    <w:rsid w:val="00C351F4"/>
    <w:rsid w:val="00C37846"/>
    <w:rsid w:val="00C37DDE"/>
    <w:rsid w:val="00C37ECC"/>
    <w:rsid w:val="00C40050"/>
    <w:rsid w:val="00C406E9"/>
    <w:rsid w:val="00C415F9"/>
    <w:rsid w:val="00C4295D"/>
    <w:rsid w:val="00C42EC8"/>
    <w:rsid w:val="00C44158"/>
    <w:rsid w:val="00C4436F"/>
    <w:rsid w:val="00C45378"/>
    <w:rsid w:val="00C45B57"/>
    <w:rsid w:val="00C45C13"/>
    <w:rsid w:val="00C46600"/>
    <w:rsid w:val="00C46610"/>
    <w:rsid w:val="00C47724"/>
    <w:rsid w:val="00C47C65"/>
    <w:rsid w:val="00C51921"/>
    <w:rsid w:val="00C520BD"/>
    <w:rsid w:val="00C520E4"/>
    <w:rsid w:val="00C52226"/>
    <w:rsid w:val="00C522EA"/>
    <w:rsid w:val="00C523DC"/>
    <w:rsid w:val="00C53005"/>
    <w:rsid w:val="00C54120"/>
    <w:rsid w:val="00C56187"/>
    <w:rsid w:val="00C56240"/>
    <w:rsid w:val="00C565B9"/>
    <w:rsid w:val="00C60830"/>
    <w:rsid w:val="00C60C54"/>
    <w:rsid w:val="00C61E8B"/>
    <w:rsid w:val="00C63ABD"/>
    <w:rsid w:val="00C6416A"/>
    <w:rsid w:val="00C64BF6"/>
    <w:rsid w:val="00C64F55"/>
    <w:rsid w:val="00C66349"/>
    <w:rsid w:val="00C66418"/>
    <w:rsid w:val="00C677F1"/>
    <w:rsid w:val="00C70399"/>
    <w:rsid w:val="00C704E4"/>
    <w:rsid w:val="00C70832"/>
    <w:rsid w:val="00C71073"/>
    <w:rsid w:val="00C720A6"/>
    <w:rsid w:val="00C722D9"/>
    <w:rsid w:val="00C723D8"/>
    <w:rsid w:val="00C7346A"/>
    <w:rsid w:val="00C74400"/>
    <w:rsid w:val="00C760E2"/>
    <w:rsid w:val="00C76A47"/>
    <w:rsid w:val="00C76D06"/>
    <w:rsid w:val="00C77858"/>
    <w:rsid w:val="00C77B0F"/>
    <w:rsid w:val="00C77E22"/>
    <w:rsid w:val="00C8084E"/>
    <w:rsid w:val="00C80E38"/>
    <w:rsid w:val="00C80F13"/>
    <w:rsid w:val="00C82139"/>
    <w:rsid w:val="00C829B2"/>
    <w:rsid w:val="00C82B63"/>
    <w:rsid w:val="00C83457"/>
    <w:rsid w:val="00C83B0D"/>
    <w:rsid w:val="00C847BE"/>
    <w:rsid w:val="00C853C4"/>
    <w:rsid w:val="00C865FE"/>
    <w:rsid w:val="00C8664D"/>
    <w:rsid w:val="00C86986"/>
    <w:rsid w:val="00C86E56"/>
    <w:rsid w:val="00C91996"/>
    <w:rsid w:val="00C92AC6"/>
    <w:rsid w:val="00C93809"/>
    <w:rsid w:val="00C93C8D"/>
    <w:rsid w:val="00C944F4"/>
    <w:rsid w:val="00C964F0"/>
    <w:rsid w:val="00C96A96"/>
    <w:rsid w:val="00C970DF"/>
    <w:rsid w:val="00C97121"/>
    <w:rsid w:val="00C97F9D"/>
    <w:rsid w:val="00CA007D"/>
    <w:rsid w:val="00CA1155"/>
    <w:rsid w:val="00CA1BA7"/>
    <w:rsid w:val="00CA1DC2"/>
    <w:rsid w:val="00CA2083"/>
    <w:rsid w:val="00CA22E9"/>
    <w:rsid w:val="00CA4E56"/>
    <w:rsid w:val="00CA54B9"/>
    <w:rsid w:val="00CA570E"/>
    <w:rsid w:val="00CA5ADA"/>
    <w:rsid w:val="00CA7796"/>
    <w:rsid w:val="00CA7B53"/>
    <w:rsid w:val="00CB0242"/>
    <w:rsid w:val="00CB0652"/>
    <w:rsid w:val="00CB16B0"/>
    <w:rsid w:val="00CB17B7"/>
    <w:rsid w:val="00CB1E6F"/>
    <w:rsid w:val="00CB218E"/>
    <w:rsid w:val="00CB30E5"/>
    <w:rsid w:val="00CB371D"/>
    <w:rsid w:val="00CB3CFF"/>
    <w:rsid w:val="00CB4BDE"/>
    <w:rsid w:val="00CB4E5B"/>
    <w:rsid w:val="00CB5696"/>
    <w:rsid w:val="00CB569D"/>
    <w:rsid w:val="00CB74D0"/>
    <w:rsid w:val="00CB7A1A"/>
    <w:rsid w:val="00CC1030"/>
    <w:rsid w:val="00CC14F6"/>
    <w:rsid w:val="00CC1F7F"/>
    <w:rsid w:val="00CC41B0"/>
    <w:rsid w:val="00CC4802"/>
    <w:rsid w:val="00CC5053"/>
    <w:rsid w:val="00CC505A"/>
    <w:rsid w:val="00CC51F2"/>
    <w:rsid w:val="00CC561F"/>
    <w:rsid w:val="00CC5B64"/>
    <w:rsid w:val="00CC5BF4"/>
    <w:rsid w:val="00CC68CA"/>
    <w:rsid w:val="00CC6A97"/>
    <w:rsid w:val="00CC7477"/>
    <w:rsid w:val="00CD0410"/>
    <w:rsid w:val="00CD1AF2"/>
    <w:rsid w:val="00CD1FDB"/>
    <w:rsid w:val="00CD202E"/>
    <w:rsid w:val="00CD3750"/>
    <w:rsid w:val="00CD61DE"/>
    <w:rsid w:val="00CD6810"/>
    <w:rsid w:val="00CD737D"/>
    <w:rsid w:val="00CD738D"/>
    <w:rsid w:val="00CD7FAF"/>
    <w:rsid w:val="00CE009D"/>
    <w:rsid w:val="00CE04DF"/>
    <w:rsid w:val="00CE109C"/>
    <w:rsid w:val="00CE4788"/>
    <w:rsid w:val="00CE59B0"/>
    <w:rsid w:val="00CE5ACB"/>
    <w:rsid w:val="00CE61A9"/>
    <w:rsid w:val="00CE6A72"/>
    <w:rsid w:val="00CE6C4F"/>
    <w:rsid w:val="00CE7130"/>
    <w:rsid w:val="00CE72BF"/>
    <w:rsid w:val="00CF0403"/>
    <w:rsid w:val="00CF0CA7"/>
    <w:rsid w:val="00CF0EA5"/>
    <w:rsid w:val="00CF3311"/>
    <w:rsid w:val="00CF33DB"/>
    <w:rsid w:val="00CF38D7"/>
    <w:rsid w:val="00CF40A3"/>
    <w:rsid w:val="00CF5A74"/>
    <w:rsid w:val="00CF61F0"/>
    <w:rsid w:val="00CF62F7"/>
    <w:rsid w:val="00CF62FD"/>
    <w:rsid w:val="00CF6573"/>
    <w:rsid w:val="00CF75A6"/>
    <w:rsid w:val="00D004FE"/>
    <w:rsid w:val="00D01C47"/>
    <w:rsid w:val="00D0254A"/>
    <w:rsid w:val="00D02853"/>
    <w:rsid w:val="00D0346E"/>
    <w:rsid w:val="00D037CE"/>
    <w:rsid w:val="00D0434C"/>
    <w:rsid w:val="00D04DB1"/>
    <w:rsid w:val="00D05028"/>
    <w:rsid w:val="00D0548B"/>
    <w:rsid w:val="00D05D32"/>
    <w:rsid w:val="00D06560"/>
    <w:rsid w:val="00D1004E"/>
    <w:rsid w:val="00D1027C"/>
    <w:rsid w:val="00D1115E"/>
    <w:rsid w:val="00D117B2"/>
    <w:rsid w:val="00D11D12"/>
    <w:rsid w:val="00D12A58"/>
    <w:rsid w:val="00D12E35"/>
    <w:rsid w:val="00D14CA2"/>
    <w:rsid w:val="00D14D64"/>
    <w:rsid w:val="00D1639F"/>
    <w:rsid w:val="00D1662A"/>
    <w:rsid w:val="00D1761A"/>
    <w:rsid w:val="00D17ACD"/>
    <w:rsid w:val="00D17B4B"/>
    <w:rsid w:val="00D17D32"/>
    <w:rsid w:val="00D17D7A"/>
    <w:rsid w:val="00D20B96"/>
    <w:rsid w:val="00D21296"/>
    <w:rsid w:val="00D21EE5"/>
    <w:rsid w:val="00D2238D"/>
    <w:rsid w:val="00D22B2C"/>
    <w:rsid w:val="00D22B42"/>
    <w:rsid w:val="00D22D03"/>
    <w:rsid w:val="00D2315F"/>
    <w:rsid w:val="00D23618"/>
    <w:rsid w:val="00D23856"/>
    <w:rsid w:val="00D253EE"/>
    <w:rsid w:val="00D257A8"/>
    <w:rsid w:val="00D26CA6"/>
    <w:rsid w:val="00D27CE6"/>
    <w:rsid w:val="00D307D6"/>
    <w:rsid w:val="00D310B8"/>
    <w:rsid w:val="00D32014"/>
    <w:rsid w:val="00D32481"/>
    <w:rsid w:val="00D326B5"/>
    <w:rsid w:val="00D32C74"/>
    <w:rsid w:val="00D33557"/>
    <w:rsid w:val="00D350D7"/>
    <w:rsid w:val="00D35147"/>
    <w:rsid w:val="00D35D68"/>
    <w:rsid w:val="00D37074"/>
    <w:rsid w:val="00D37C44"/>
    <w:rsid w:val="00D37FC9"/>
    <w:rsid w:val="00D40F5C"/>
    <w:rsid w:val="00D4157F"/>
    <w:rsid w:val="00D42CB0"/>
    <w:rsid w:val="00D43A4F"/>
    <w:rsid w:val="00D43B3C"/>
    <w:rsid w:val="00D441FD"/>
    <w:rsid w:val="00D447A4"/>
    <w:rsid w:val="00D44FA0"/>
    <w:rsid w:val="00D4513F"/>
    <w:rsid w:val="00D45298"/>
    <w:rsid w:val="00D453E4"/>
    <w:rsid w:val="00D4604A"/>
    <w:rsid w:val="00D4733D"/>
    <w:rsid w:val="00D47473"/>
    <w:rsid w:val="00D50911"/>
    <w:rsid w:val="00D528FB"/>
    <w:rsid w:val="00D5328A"/>
    <w:rsid w:val="00D53E4D"/>
    <w:rsid w:val="00D53F18"/>
    <w:rsid w:val="00D545F5"/>
    <w:rsid w:val="00D54FB2"/>
    <w:rsid w:val="00D551E9"/>
    <w:rsid w:val="00D556B8"/>
    <w:rsid w:val="00D55A95"/>
    <w:rsid w:val="00D56488"/>
    <w:rsid w:val="00D612B1"/>
    <w:rsid w:val="00D61499"/>
    <w:rsid w:val="00D61BB7"/>
    <w:rsid w:val="00D6257E"/>
    <w:rsid w:val="00D632E0"/>
    <w:rsid w:val="00D63837"/>
    <w:rsid w:val="00D63DF0"/>
    <w:rsid w:val="00D6450A"/>
    <w:rsid w:val="00D64F41"/>
    <w:rsid w:val="00D67397"/>
    <w:rsid w:val="00D67E72"/>
    <w:rsid w:val="00D701BF"/>
    <w:rsid w:val="00D703B6"/>
    <w:rsid w:val="00D717DC"/>
    <w:rsid w:val="00D71C34"/>
    <w:rsid w:val="00D723B9"/>
    <w:rsid w:val="00D72507"/>
    <w:rsid w:val="00D754D9"/>
    <w:rsid w:val="00D75592"/>
    <w:rsid w:val="00D76858"/>
    <w:rsid w:val="00D76B7E"/>
    <w:rsid w:val="00D7725A"/>
    <w:rsid w:val="00D774A2"/>
    <w:rsid w:val="00D80CF1"/>
    <w:rsid w:val="00D810EB"/>
    <w:rsid w:val="00D82356"/>
    <w:rsid w:val="00D835DB"/>
    <w:rsid w:val="00D84E62"/>
    <w:rsid w:val="00D876E0"/>
    <w:rsid w:val="00D87EF6"/>
    <w:rsid w:val="00D91B96"/>
    <w:rsid w:val="00D91CEB"/>
    <w:rsid w:val="00D91F10"/>
    <w:rsid w:val="00D92631"/>
    <w:rsid w:val="00D92734"/>
    <w:rsid w:val="00D92D21"/>
    <w:rsid w:val="00D941D2"/>
    <w:rsid w:val="00D94F66"/>
    <w:rsid w:val="00D94F67"/>
    <w:rsid w:val="00D954CE"/>
    <w:rsid w:val="00D95F65"/>
    <w:rsid w:val="00D97E0A"/>
    <w:rsid w:val="00DA1AE9"/>
    <w:rsid w:val="00DA1C51"/>
    <w:rsid w:val="00DA1CCA"/>
    <w:rsid w:val="00DA2154"/>
    <w:rsid w:val="00DA2B10"/>
    <w:rsid w:val="00DA2D30"/>
    <w:rsid w:val="00DA43C3"/>
    <w:rsid w:val="00DA4749"/>
    <w:rsid w:val="00DA4DB8"/>
    <w:rsid w:val="00DA507A"/>
    <w:rsid w:val="00DA5DAE"/>
    <w:rsid w:val="00DA699D"/>
    <w:rsid w:val="00DA6CD2"/>
    <w:rsid w:val="00DA72CE"/>
    <w:rsid w:val="00DA7C13"/>
    <w:rsid w:val="00DA7C9D"/>
    <w:rsid w:val="00DB08E9"/>
    <w:rsid w:val="00DB0BE6"/>
    <w:rsid w:val="00DB0D8C"/>
    <w:rsid w:val="00DB2128"/>
    <w:rsid w:val="00DB2577"/>
    <w:rsid w:val="00DB2A64"/>
    <w:rsid w:val="00DB3085"/>
    <w:rsid w:val="00DB3A32"/>
    <w:rsid w:val="00DB3A5A"/>
    <w:rsid w:val="00DB4B61"/>
    <w:rsid w:val="00DB4D00"/>
    <w:rsid w:val="00DB53D1"/>
    <w:rsid w:val="00DB55C3"/>
    <w:rsid w:val="00DB580F"/>
    <w:rsid w:val="00DB5F24"/>
    <w:rsid w:val="00DB61F6"/>
    <w:rsid w:val="00DB67C1"/>
    <w:rsid w:val="00DB79B9"/>
    <w:rsid w:val="00DC035B"/>
    <w:rsid w:val="00DC08A1"/>
    <w:rsid w:val="00DC10D4"/>
    <w:rsid w:val="00DC2107"/>
    <w:rsid w:val="00DC2870"/>
    <w:rsid w:val="00DC3AB4"/>
    <w:rsid w:val="00DC680F"/>
    <w:rsid w:val="00DC681D"/>
    <w:rsid w:val="00DC69D0"/>
    <w:rsid w:val="00DC7B9C"/>
    <w:rsid w:val="00DD0CE8"/>
    <w:rsid w:val="00DD119A"/>
    <w:rsid w:val="00DD1DEC"/>
    <w:rsid w:val="00DD233F"/>
    <w:rsid w:val="00DD2585"/>
    <w:rsid w:val="00DD266A"/>
    <w:rsid w:val="00DD2AF9"/>
    <w:rsid w:val="00DD3EE5"/>
    <w:rsid w:val="00DD4BED"/>
    <w:rsid w:val="00DD574E"/>
    <w:rsid w:val="00DD5AC3"/>
    <w:rsid w:val="00DD5AC8"/>
    <w:rsid w:val="00DD5B79"/>
    <w:rsid w:val="00DD6105"/>
    <w:rsid w:val="00DD6622"/>
    <w:rsid w:val="00DD66C9"/>
    <w:rsid w:val="00DD7AD7"/>
    <w:rsid w:val="00DE0A09"/>
    <w:rsid w:val="00DE0BB4"/>
    <w:rsid w:val="00DE0DC1"/>
    <w:rsid w:val="00DE0E26"/>
    <w:rsid w:val="00DE1F5C"/>
    <w:rsid w:val="00DE2121"/>
    <w:rsid w:val="00DE277D"/>
    <w:rsid w:val="00DE27F3"/>
    <w:rsid w:val="00DE33C4"/>
    <w:rsid w:val="00DE4741"/>
    <w:rsid w:val="00DE54DB"/>
    <w:rsid w:val="00DE555F"/>
    <w:rsid w:val="00DE59DA"/>
    <w:rsid w:val="00DE5FBE"/>
    <w:rsid w:val="00DE68DC"/>
    <w:rsid w:val="00DE6A2A"/>
    <w:rsid w:val="00DE762A"/>
    <w:rsid w:val="00DE7E9A"/>
    <w:rsid w:val="00DF05F0"/>
    <w:rsid w:val="00DF0C3D"/>
    <w:rsid w:val="00DF1C7A"/>
    <w:rsid w:val="00DF295B"/>
    <w:rsid w:val="00DF2B77"/>
    <w:rsid w:val="00DF32B8"/>
    <w:rsid w:val="00DF48C4"/>
    <w:rsid w:val="00DF4FB0"/>
    <w:rsid w:val="00DF526E"/>
    <w:rsid w:val="00DF5691"/>
    <w:rsid w:val="00DF5733"/>
    <w:rsid w:val="00DF5C39"/>
    <w:rsid w:val="00DF5C4A"/>
    <w:rsid w:val="00DF60C7"/>
    <w:rsid w:val="00DF74D2"/>
    <w:rsid w:val="00DF7637"/>
    <w:rsid w:val="00DF7977"/>
    <w:rsid w:val="00DF7C2D"/>
    <w:rsid w:val="00DF7DB6"/>
    <w:rsid w:val="00E02B85"/>
    <w:rsid w:val="00E02EB8"/>
    <w:rsid w:val="00E03991"/>
    <w:rsid w:val="00E03D1C"/>
    <w:rsid w:val="00E03D3B"/>
    <w:rsid w:val="00E04E44"/>
    <w:rsid w:val="00E054A9"/>
    <w:rsid w:val="00E05596"/>
    <w:rsid w:val="00E064B4"/>
    <w:rsid w:val="00E06AB9"/>
    <w:rsid w:val="00E10221"/>
    <w:rsid w:val="00E106AB"/>
    <w:rsid w:val="00E10BE3"/>
    <w:rsid w:val="00E11539"/>
    <w:rsid w:val="00E11574"/>
    <w:rsid w:val="00E11CB4"/>
    <w:rsid w:val="00E12B53"/>
    <w:rsid w:val="00E12D1C"/>
    <w:rsid w:val="00E132BC"/>
    <w:rsid w:val="00E137BD"/>
    <w:rsid w:val="00E13CFF"/>
    <w:rsid w:val="00E1404A"/>
    <w:rsid w:val="00E15021"/>
    <w:rsid w:val="00E15643"/>
    <w:rsid w:val="00E156DA"/>
    <w:rsid w:val="00E16851"/>
    <w:rsid w:val="00E16CAE"/>
    <w:rsid w:val="00E170D6"/>
    <w:rsid w:val="00E1750F"/>
    <w:rsid w:val="00E202FB"/>
    <w:rsid w:val="00E20F7A"/>
    <w:rsid w:val="00E21F56"/>
    <w:rsid w:val="00E22DA4"/>
    <w:rsid w:val="00E251A3"/>
    <w:rsid w:val="00E253FE"/>
    <w:rsid w:val="00E2549D"/>
    <w:rsid w:val="00E2656C"/>
    <w:rsid w:val="00E3058A"/>
    <w:rsid w:val="00E313BB"/>
    <w:rsid w:val="00E31A78"/>
    <w:rsid w:val="00E31B86"/>
    <w:rsid w:val="00E322C7"/>
    <w:rsid w:val="00E327A1"/>
    <w:rsid w:val="00E32FE4"/>
    <w:rsid w:val="00E3454C"/>
    <w:rsid w:val="00E35096"/>
    <w:rsid w:val="00E35BB9"/>
    <w:rsid w:val="00E37EEF"/>
    <w:rsid w:val="00E40389"/>
    <w:rsid w:val="00E41141"/>
    <w:rsid w:val="00E41346"/>
    <w:rsid w:val="00E42569"/>
    <w:rsid w:val="00E42FC8"/>
    <w:rsid w:val="00E434D8"/>
    <w:rsid w:val="00E43F0B"/>
    <w:rsid w:val="00E44873"/>
    <w:rsid w:val="00E45300"/>
    <w:rsid w:val="00E457EA"/>
    <w:rsid w:val="00E4633E"/>
    <w:rsid w:val="00E46A4D"/>
    <w:rsid w:val="00E470F8"/>
    <w:rsid w:val="00E472AC"/>
    <w:rsid w:val="00E47663"/>
    <w:rsid w:val="00E5132F"/>
    <w:rsid w:val="00E5159E"/>
    <w:rsid w:val="00E5178A"/>
    <w:rsid w:val="00E51928"/>
    <w:rsid w:val="00E521C9"/>
    <w:rsid w:val="00E52379"/>
    <w:rsid w:val="00E528D7"/>
    <w:rsid w:val="00E5349D"/>
    <w:rsid w:val="00E534CC"/>
    <w:rsid w:val="00E53625"/>
    <w:rsid w:val="00E53CA0"/>
    <w:rsid w:val="00E53CF6"/>
    <w:rsid w:val="00E54B76"/>
    <w:rsid w:val="00E551A3"/>
    <w:rsid w:val="00E55D70"/>
    <w:rsid w:val="00E55F24"/>
    <w:rsid w:val="00E55FE4"/>
    <w:rsid w:val="00E56948"/>
    <w:rsid w:val="00E56C0D"/>
    <w:rsid w:val="00E56F9A"/>
    <w:rsid w:val="00E61472"/>
    <w:rsid w:val="00E627A3"/>
    <w:rsid w:val="00E62AA4"/>
    <w:rsid w:val="00E62B75"/>
    <w:rsid w:val="00E62D5F"/>
    <w:rsid w:val="00E633C7"/>
    <w:rsid w:val="00E634B0"/>
    <w:rsid w:val="00E63928"/>
    <w:rsid w:val="00E639B7"/>
    <w:rsid w:val="00E641B0"/>
    <w:rsid w:val="00E646F0"/>
    <w:rsid w:val="00E64B4A"/>
    <w:rsid w:val="00E64CDD"/>
    <w:rsid w:val="00E64E4D"/>
    <w:rsid w:val="00E652E9"/>
    <w:rsid w:val="00E65366"/>
    <w:rsid w:val="00E65DC4"/>
    <w:rsid w:val="00E66032"/>
    <w:rsid w:val="00E6613B"/>
    <w:rsid w:val="00E66985"/>
    <w:rsid w:val="00E7079E"/>
    <w:rsid w:val="00E71456"/>
    <w:rsid w:val="00E71829"/>
    <w:rsid w:val="00E71E83"/>
    <w:rsid w:val="00E7290E"/>
    <w:rsid w:val="00E73F07"/>
    <w:rsid w:val="00E75504"/>
    <w:rsid w:val="00E77209"/>
    <w:rsid w:val="00E800A0"/>
    <w:rsid w:val="00E8040D"/>
    <w:rsid w:val="00E81385"/>
    <w:rsid w:val="00E817AE"/>
    <w:rsid w:val="00E81EE5"/>
    <w:rsid w:val="00E8217C"/>
    <w:rsid w:val="00E82A09"/>
    <w:rsid w:val="00E82C00"/>
    <w:rsid w:val="00E82E72"/>
    <w:rsid w:val="00E83279"/>
    <w:rsid w:val="00E84F15"/>
    <w:rsid w:val="00E8536A"/>
    <w:rsid w:val="00E85602"/>
    <w:rsid w:val="00E86720"/>
    <w:rsid w:val="00E87B8C"/>
    <w:rsid w:val="00E91B82"/>
    <w:rsid w:val="00E92302"/>
    <w:rsid w:val="00E92E65"/>
    <w:rsid w:val="00E940FF"/>
    <w:rsid w:val="00E944CC"/>
    <w:rsid w:val="00E94CA7"/>
    <w:rsid w:val="00E956F1"/>
    <w:rsid w:val="00E96393"/>
    <w:rsid w:val="00E96678"/>
    <w:rsid w:val="00E96957"/>
    <w:rsid w:val="00E96BCB"/>
    <w:rsid w:val="00E97F7B"/>
    <w:rsid w:val="00EA1DC5"/>
    <w:rsid w:val="00EA2FF9"/>
    <w:rsid w:val="00EA4443"/>
    <w:rsid w:val="00EA4BF7"/>
    <w:rsid w:val="00EA4D00"/>
    <w:rsid w:val="00EA565A"/>
    <w:rsid w:val="00EA58CD"/>
    <w:rsid w:val="00EA5B39"/>
    <w:rsid w:val="00EA5ED3"/>
    <w:rsid w:val="00EA6038"/>
    <w:rsid w:val="00EA6FEF"/>
    <w:rsid w:val="00EA7E45"/>
    <w:rsid w:val="00EB10EB"/>
    <w:rsid w:val="00EB1CBA"/>
    <w:rsid w:val="00EB2660"/>
    <w:rsid w:val="00EB27E9"/>
    <w:rsid w:val="00EB2864"/>
    <w:rsid w:val="00EB3196"/>
    <w:rsid w:val="00EB337A"/>
    <w:rsid w:val="00EB3434"/>
    <w:rsid w:val="00EB4392"/>
    <w:rsid w:val="00EB5725"/>
    <w:rsid w:val="00EB6117"/>
    <w:rsid w:val="00EB62B8"/>
    <w:rsid w:val="00EB6520"/>
    <w:rsid w:val="00EB685C"/>
    <w:rsid w:val="00EB77A9"/>
    <w:rsid w:val="00EC0841"/>
    <w:rsid w:val="00EC08E0"/>
    <w:rsid w:val="00EC0CCB"/>
    <w:rsid w:val="00EC1F6A"/>
    <w:rsid w:val="00EC21E3"/>
    <w:rsid w:val="00EC3121"/>
    <w:rsid w:val="00EC31C5"/>
    <w:rsid w:val="00EC4C16"/>
    <w:rsid w:val="00EC618F"/>
    <w:rsid w:val="00EC62E1"/>
    <w:rsid w:val="00EC643D"/>
    <w:rsid w:val="00EC7767"/>
    <w:rsid w:val="00ED0C5A"/>
    <w:rsid w:val="00ED2509"/>
    <w:rsid w:val="00ED52ED"/>
    <w:rsid w:val="00ED5513"/>
    <w:rsid w:val="00ED5D23"/>
    <w:rsid w:val="00ED74F0"/>
    <w:rsid w:val="00EE171B"/>
    <w:rsid w:val="00EE1C4E"/>
    <w:rsid w:val="00EE26C6"/>
    <w:rsid w:val="00EE2A92"/>
    <w:rsid w:val="00EE3391"/>
    <w:rsid w:val="00EE35BD"/>
    <w:rsid w:val="00EE3D6F"/>
    <w:rsid w:val="00EE408B"/>
    <w:rsid w:val="00EE4A5E"/>
    <w:rsid w:val="00EE58D8"/>
    <w:rsid w:val="00EE6734"/>
    <w:rsid w:val="00EE6B82"/>
    <w:rsid w:val="00EE74A8"/>
    <w:rsid w:val="00EE7672"/>
    <w:rsid w:val="00EE7B93"/>
    <w:rsid w:val="00EE7D8B"/>
    <w:rsid w:val="00EF086A"/>
    <w:rsid w:val="00EF0AC5"/>
    <w:rsid w:val="00EF1202"/>
    <w:rsid w:val="00EF12D2"/>
    <w:rsid w:val="00EF1493"/>
    <w:rsid w:val="00EF149A"/>
    <w:rsid w:val="00EF1812"/>
    <w:rsid w:val="00EF1A38"/>
    <w:rsid w:val="00EF2975"/>
    <w:rsid w:val="00EF334A"/>
    <w:rsid w:val="00EF3398"/>
    <w:rsid w:val="00EF36D3"/>
    <w:rsid w:val="00EF3E81"/>
    <w:rsid w:val="00EF4B58"/>
    <w:rsid w:val="00EF53D4"/>
    <w:rsid w:val="00EF5DD5"/>
    <w:rsid w:val="00EF7277"/>
    <w:rsid w:val="00EF7489"/>
    <w:rsid w:val="00EF7AB0"/>
    <w:rsid w:val="00F006D3"/>
    <w:rsid w:val="00F02CB9"/>
    <w:rsid w:val="00F04831"/>
    <w:rsid w:val="00F05913"/>
    <w:rsid w:val="00F066EC"/>
    <w:rsid w:val="00F06C99"/>
    <w:rsid w:val="00F0720F"/>
    <w:rsid w:val="00F07397"/>
    <w:rsid w:val="00F0785E"/>
    <w:rsid w:val="00F07936"/>
    <w:rsid w:val="00F07AA3"/>
    <w:rsid w:val="00F07AC6"/>
    <w:rsid w:val="00F10F67"/>
    <w:rsid w:val="00F116AC"/>
    <w:rsid w:val="00F11D6E"/>
    <w:rsid w:val="00F12703"/>
    <w:rsid w:val="00F12C04"/>
    <w:rsid w:val="00F12EB8"/>
    <w:rsid w:val="00F13D31"/>
    <w:rsid w:val="00F13DD8"/>
    <w:rsid w:val="00F14486"/>
    <w:rsid w:val="00F1558C"/>
    <w:rsid w:val="00F164D7"/>
    <w:rsid w:val="00F16AAE"/>
    <w:rsid w:val="00F20931"/>
    <w:rsid w:val="00F20B33"/>
    <w:rsid w:val="00F20CC4"/>
    <w:rsid w:val="00F20DF0"/>
    <w:rsid w:val="00F22DC0"/>
    <w:rsid w:val="00F231A0"/>
    <w:rsid w:val="00F23AF4"/>
    <w:rsid w:val="00F23F5B"/>
    <w:rsid w:val="00F24018"/>
    <w:rsid w:val="00F24E54"/>
    <w:rsid w:val="00F26DCD"/>
    <w:rsid w:val="00F273A4"/>
    <w:rsid w:val="00F27874"/>
    <w:rsid w:val="00F308EA"/>
    <w:rsid w:val="00F30B4E"/>
    <w:rsid w:val="00F30D39"/>
    <w:rsid w:val="00F30E7F"/>
    <w:rsid w:val="00F30F3A"/>
    <w:rsid w:val="00F30FE3"/>
    <w:rsid w:val="00F31271"/>
    <w:rsid w:val="00F31ABB"/>
    <w:rsid w:val="00F3215D"/>
    <w:rsid w:val="00F332B5"/>
    <w:rsid w:val="00F3372D"/>
    <w:rsid w:val="00F33DED"/>
    <w:rsid w:val="00F34416"/>
    <w:rsid w:val="00F354E0"/>
    <w:rsid w:val="00F35789"/>
    <w:rsid w:val="00F360C9"/>
    <w:rsid w:val="00F36495"/>
    <w:rsid w:val="00F37BC9"/>
    <w:rsid w:val="00F40CEE"/>
    <w:rsid w:val="00F40F48"/>
    <w:rsid w:val="00F419E0"/>
    <w:rsid w:val="00F4218E"/>
    <w:rsid w:val="00F44CC5"/>
    <w:rsid w:val="00F44D39"/>
    <w:rsid w:val="00F46348"/>
    <w:rsid w:val="00F4708E"/>
    <w:rsid w:val="00F47A49"/>
    <w:rsid w:val="00F47E07"/>
    <w:rsid w:val="00F5189D"/>
    <w:rsid w:val="00F52D2B"/>
    <w:rsid w:val="00F53E26"/>
    <w:rsid w:val="00F54938"/>
    <w:rsid w:val="00F54E2E"/>
    <w:rsid w:val="00F56A02"/>
    <w:rsid w:val="00F56CAD"/>
    <w:rsid w:val="00F57EEB"/>
    <w:rsid w:val="00F6015C"/>
    <w:rsid w:val="00F605AC"/>
    <w:rsid w:val="00F62ED5"/>
    <w:rsid w:val="00F630CE"/>
    <w:rsid w:val="00F63D36"/>
    <w:rsid w:val="00F643D9"/>
    <w:rsid w:val="00F65654"/>
    <w:rsid w:val="00F65E87"/>
    <w:rsid w:val="00F6640B"/>
    <w:rsid w:val="00F66777"/>
    <w:rsid w:val="00F6689F"/>
    <w:rsid w:val="00F678A4"/>
    <w:rsid w:val="00F733F3"/>
    <w:rsid w:val="00F74358"/>
    <w:rsid w:val="00F745E2"/>
    <w:rsid w:val="00F74B7E"/>
    <w:rsid w:val="00F75298"/>
    <w:rsid w:val="00F75D72"/>
    <w:rsid w:val="00F7697A"/>
    <w:rsid w:val="00F778B0"/>
    <w:rsid w:val="00F77BCD"/>
    <w:rsid w:val="00F80CDA"/>
    <w:rsid w:val="00F80F4C"/>
    <w:rsid w:val="00F80F79"/>
    <w:rsid w:val="00F81AE5"/>
    <w:rsid w:val="00F81AFD"/>
    <w:rsid w:val="00F8285E"/>
    <w:rsid w:val="00F83890"/>
    <w:rsid w:val="00F84056"/>
    <w:rsid w:val="00F847D4"/>
    <w:rsid w:val="00F8500E"/>
    <w:rsid w:val="00F85370"/>
    <w:rsid w:val="00F8592C"/>
    <w:rsid w:val="00F859B9"/>
    <w:rsid w:val="00F85AC1"/>
    <w:rsid w:val="00F8699B"/>
    <w:rsid w:val="00F86B8A"/>
    <w:rsid w:val="00F90007"/>
    <w:rsid w:val="00F9050D"/>
    <w:rsid w:val="00F90E43"/>
    <w:rsid w:val="00F91716"/>
    <w:rsid w:val="00F918A4"/>
    <w:rsid w:val="00F91A3E"/>
    <w:rsid w:val="00F91E61"/>
    <w:rsid w:val="00F93331"/>
    <w:rsid w:val="00F934E1"/>
    <w:rsid w:val="00F94CEA"/>
    <w:rsid w:val="00F94F82"/>
    <w:rsid w:val="00F96A73"/>
    <w:rsid w:val="00FA119B"/>
    <w:rsid w:val="00FA1425"/>
    <w:rsid w:val="00FA1487"/>
    <w:rsid w:val="00FA272E"/>
    <w:rsid w:val="00FA4258"/>
    <w:rsid w:val="00FA54CD"/>
    <w:rsid w:val="00FA5CC4"/>
    <w:rsid w:val="00FA5E10"/>
    <w:rsid w:val="00FB03C2"/>
    <w:rsid w:val="00FB074B"/>
    <w:rsid w:val="00FB0BC6"/>
    <w:rsid w:val="00FB10E1"/>
    <w:rsid w:val="00FB16F6"/>
    <w:rsid w:val="00FB21E3"/>
    <w:rsid w:val="00FB22FB"/>
    <w:rsid w:val="00FB408B"/>
    <w:rsid w:val="00FB4B49"/>
    <w:rsid w:val="00FB5DF2"/>
    <w:rsid w:val="00FB5E1D"/>
    <w:rsid w:val="00FB6109"/>
    <w:rsid w:val="00FB68B0"/>
    <w:rsid w:val="00FB6BCE"/>
    <w:rsid w:val="00FB7140"/>
    <w:rsid w:val="00FB7327"/>
    <w:rsid w:val="00FB7DA5"/>
    <w:rsid w:val="00FC027A"/>
    <w:rsid w:val="00FC0795"/>
    <w:rsid w:val="00FC170E"/>
    <w:rsid w:val="00FC1B22"/>
    <w:rsid w:val="00FC1BCF"/>
    <w:rsid w:val="00FC20EE"/>
    <w:rsid w:val="00FC2392"/>
    <w:rsid w:val="00FC23EC"/>
    <w:rsid w:val="00FC24B6"/>
    <w:rsid w:val="00FC34E4"/>
    <w:rsid w:val="00FC4070"/>
    <w:rsid w:val="00FC479C"/>
    <w:rsid w:val="00FC4D44"/>
    <w:rsid w:val="00FC5480"/>
    <w:rsid w:val="00FC5A54"/>
    <w:rsid w:val="00FC6C7F"/>
    <w:rsid w:val="00FC6CA8"/>
    <w:rsid w:val="00FC7081"/>
    <w:rsid w:val="00FD0466"/>
    <w:rsid w:val="00FD0522"/>
    <w:rsid w:val="00FD0843"/>
    <w:rsid w:val="00FD0B5E"/>
    <w:rsid w:val="00FD1037"/>
    <w:rsid w:val="00FD1E1B"/>
    <w:rsid w:val="00FD295E"/>
    <w:rsid w:val="00FD4EB6"/>
    <w:rsid w:val="00FD5E23"/>
    <w:rsid w:val="00FD6400"/>
    <w:rsid w:val="00FD6929"/>
    <w:rsid w:val="00FD6C08"/>
    <w:rsid w:val="00FD7374"/>
    <w:rsid w:val="00FE0965"/>
    <w:rsid w:val="00FE0982"/>
    <w:rsid w:val="00FE12D6"/>
    <w:rsid w:val="00FE1A79"/>
    <w:rsid w:val="00FE1E83"/>
    <w:rsid w:val="00FE2590"/>
    <w:rsid w:val="00FE2D83"/>
    <w:rsid w:val="00FE38B5"/>
    <w:rsid w:val="00FE4078"/>
    <w:rsid w:val="00FE43A3"/>
    <w:rsid w:val="00FE5CBB"/>
    <w:rsid w:val="00FE5E3A"/>
    <w:rsid w:val="00FE66BC"/>
    <w:rsid w:val="00FE7754"/>
    <w:rsid w:val="00FF09DD"/>
    <w:rsid w:val="00FF10DC"/>
    <w:rsid w:val="00FF2B74"/>
    <w:rsid w:val="00FF35CF"/>
    <w:rsid w:val="00FF4887"/>
    <w:rsid w:val="00FF4CD7"/>
    <w:rsid w:val="00FF5D53"/>
    <w:rsid w:val="00FF5E60"/>
    <w:rsid w:val="00FF6CDB"/>
    <w:rsid w:val="00FF722C"/>
    <w:rsid w:val="00FF7984"/>
    <w:rsid w:val="00FF7ED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B63D730-3D30-4DE0-922B-4C8A2A01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1152F"/>
    <w:rPr>
      <w:kern w:val="2"/>
      <w:sz w:val="21"/>
      <w:szCs w:val="24"/>
    </w:rPr>
  </w:style>
  <w:style w:type="paragraph" w:styleId="1">
    <w:name w:val="heading 1"/>
    <w:aliases w:val="H1,PIM 1,h1,1.,123321,H11,H12,H111,H13,H112,Huvudrubrik,app heading 1,app heading 11,app heading 12,app heading 111,app heading 13,prop,Heading 11,II+,I,H14,H15,H16,H17,H18,H121,H131,H141,H151,H161,H171,H19,H122,H132,H142,H152,H162,H172,H181,h11,标书"/>
    <w:basedOn w:val="a0"/>
    <w:next w:val="a0"/>
    <w:link w:val="10"/>
    <w:qFormat/>
    <w:rsid w:val="005A2DF0"/>
    <w:pPr>
      <w:pageBreakBefore/>
      <w:numPr>
        <w:numId w:val="8"/>
      </w:numPr>
      <w:spacing w:before="340" w:after="330" w:line="578" w:lineRule="auto"/>
      <w:outlineLvl w:val="0"/>
    </w:pPr>
    <w:rPr>
      <w:rFonts w:ascii="Arial" w:eastAsia="黑体" w:hAnsi="Arial"/>
      <w:b/>
      <w:bCs/>
      <w:kern w:val="44"/>
      <w:sz w:val="44"/>
      <w:szCs w:val="44"/>
    </w:rPr>
  </w:style>
  <w:style w:type="paragraph" w:styleId="21">
    <w:name w:val="heading 2"/>
    <w:aliases w:val="DO,h2,H2,Chapter Number/Appendix Letter,chn,2nd level,heading 2,Heading 2 Hidden,Titre3,CSBhead2,ClassHeading,l2,C2,Vod H2,GPH Heading 2,Chapter Title,Section,h2.H2,2m,2,Header 2,Level 2 Head,- heading 2,1,kop 14/b,h2 main heading,B Sub/Bold,h1.1,H"/>
    <w:basedOn w:val="a0"/>
    <w:next w:val="a0"/>
    <w:link w:val="23"/>
    <w:uiPriority w:val="9"/>
    <w:qFormat/>
    <w:rsid w:val="0041152F"/>
    <w:pPr>
      <w:keepNext/>
      <w:keepLines/>
      <w:numPr>
        <w:ilvl w:val="1"/>
        <w:numId w:val="8"/>
      </w:numPr>
      <w:spacing w:before="360" w:after="360"/>
      <w:outlineLvl w:val="1"/>
    </w:pPr>
    <w:rPr>
      <w:rFonts w:ascii="Arial" w:eastAsia="黑体" w:hAnsi="Arial"/>
      <w:b/>
      <w:bCs/>
      <w:sz w:val="36"/>
      <w:szCs w:val="32"/>
    </w:rPr>
  </w:style>
  <w:style w:type="paragraph" w:styleId="30">
    <w:name w:val="heading 3"/>
    <w:aliases w:val="h3,H3,Title3,Map,H31,3rd level,Heading 3 - old,l3,CT,sect1.2.3,BOD 0,Titre C,Level 3 Topic Heading,3,1.1.1,Bold Head,bh,l3+toc 3,Sub-section Title,subhead,Heading 3E,C3,heading 3,Vod H3,Level 3 Head,Level 1 - 1,??? 3,bullet,Underrubrik2,L3,TextProp"/>
    <w:basedOn w:val="a0"/>
    <w:next w:val="a0"/>
    <w:link w:val="31"/>
    <w:qFormat/>
    <w:rsid w:val="0041152F"/>
    <w:pPr>
      <w:keepNext/>
      <w:keepLines/>
      <w:numPr>
        <w:ilvl w:val="2"/>
        <w:numId w:val="8"/>
      </w:numPr>
      <w:spacing w:before="300" w:after="300"/>
      <w:outlineLvl w:val="2"/>
    </w:pPr>
    <w:rPr>
      <w:rFonts w:ascii="Arial" w:eastAsia="黑体" w:hAnsi="Arial"/>
      <w:b/>
      <w:bCs/>
      <w:sz w:val="32"/>
      <w:szCs w:val="32"/>
    </w:rPr>
  </w:style>
  <w:style w:type="paragraph" w:styleId="4">
    <w:name w:val="heading 4"/>
    <w:aliases w:val="bl,bb,PIM 4,H4,h4,bottom border,heading 4 + Indent: Left 0.5 in,标题3a,4th level,sect 1.2.3.4,Ref Heading 1,rh1,Heading sql,h41,h42,h43,h411,h44,h412,h45,h413,h46,h414,h47,h48,h415,h49,h410,h416,h417,h418,h419,h420,h4110,h421,Heading Four,heading 4,4"/>
    <w:basedOn w:val="a0"/>
    <w:next w:val="a0"/>
    <w:link w:val="40"/>
    <w:qFormat/>
    <w:rsid w:val="005A0565"/>
    <w:pPr>
      <w:keepNext/>
      <w:keepLines/>
      <w:numPr>
        <w:ilvl w:val="3"/>
        <w:numId w:val="8"/>
      </w:numPr>
      <w:spacing w:before="260" w:after="260"/>
      <w:ind w:left="907" w:hanging="907"/>
      <w:outlineLvl w:val="3"/>
    </w:pPr>
    <w:rPr>
      <w:rFonts w:ascii="Arial" w:eastAsia="黑体" w:hAnsi="Arial"/>
      <w:b/>
      <w:bCs/>
      <w:sz w:val="28"/>
      <w:szCs w:val="28"/>
    </w:rPr>
  </w:style>
  <w:style w:type="paragraph" w:styleId="5">
    <w:name w:val="heading 5"/>
    <w:aliases w:val="h5,Block Label,H5,PIM 5,Level 3 - i,heading 5,dash,ds,dd,Roman list,Second Subheading,dash1,ds1,dd1,dash2,ds2,dd2,dash3,ds3,dd3,dash4,ds4,dd4,dash5,ds5,dd5,dash6,ds6,dd6,dash7,ds7,dd7,dash8,ds8,dd8,dash9,ds9,dd9,dash10,ds10,dd10,dash11,ds11,dd11,第四"/>
    <w:basedOn w:val="a0"/>
    <w:next w:val="a0"/>
    <w:link w:val="50"/>
    <w:qFormat/>
    <w:rsid w:val="00C77858"/>
    <w:pPr>
      <w:keepNext/>
      <w:keepLines/>
      <w:numPr>
        <w:ilvl w:val="4"/>
        <w:numId w:val="8"/>
      </w:numPr>
      <w:tabs>
        <w:tab w:val="left" w:pos="1050"/>
      </w:tabs>
      <w:spacing w:before="200" w:after="200"/>
      <w:ind w:rightChars="100" w:right="100"/>
      <w:outlineLvl w:val="4"/>
    </w:pPr>
    <w:rPr>
      <w:rFonts w:ascii="Arial" w:eastAsia="黑体" w:hAnsi="Arial"/>
      <w:b/>
      <w:bCs/>
      <w:sz w:val="24"/>
      <w:szCs w:val="28"/>
    </w:rPr>
  </w:style>
  <w:style w:type="paragraph" w:styleId="6">
    <w:name w:val="heading 6"/>
    <w:aliases w:val="H6,PIM 6,BOD 4,Bullet list,Legal Level 1.,6,h6,h61,heading 61,第五层条,Third Subheading,L6,CSS节内4级标记,标题7,PIM 61,H61,BOD 41,PIM 62,H62,BOD 42,PIM 63,H63,PIM 64,H64,PIM 65,H65,BOD 43,PIM 611,H611,BOD 411,PIM 621,H621,BOD 421,PIM 631,H631,PIM 641,H641,H66"/>
    <w:basedOn w:val="a0"/>
    <w:next w:val="a0"/>
    <w:qFormat/>
    <w:rsid w:val="0041152F"/>
    <w:pPr>
      <w:keepNext/>
      <w:keepLines/>
      <w:numPr>
        <w:numId w:val="1"/>
      </w:numPr>
      <w:tabs>
        <w:tab w:val="clear" w:pos="420"/>
        <w:tab w:val="num" w:pos="360"/>
      </w:tabs>
      <w:spacing w:before="240" w:after="240"/>
      <w:outlineLvl w:val="5"/>
    </w:pPr>
    <w:rPr>
      <w:rFonts w:ascii="Arial" w:eastAsia="黑体" w:hAnsi="Arial"/>
      <w:b/>
      <w:bCs/>
      <w:sz w:val="24"/>
    </w:rPr>
  </w:style>
  <w:style w:type="paragraph" w:styleId="7">
    <w:name w:val="heading 7"/>
    <w:aliases w:val="PIM 7,不用,letter list,正文七级标题,st,h7,SDL title,L7,H7,（1）,List(1),Legal Level 1.1.,h71,st1,SDL title1,h72,st2,SDL title2,h73,st3,SDL title3,h74,st4,SDL title4,h75,st5,SDL title5,h76,st6,SDL title6,h711,st11,SDL title11,h721,st21,SDL title21,h731,st31,s"/>
    <w:basedOn w:val="a0"/>
    <w:next w:val="a0"/>
    <w:qFormat/>
    <w:rsid w:val="0041152F"/>
    <w:pPr>
      <w:keepNext/>
      <w:keepLines/>
      <w:numPr>
        <w:ilvl w:val="1"/>
        <w:numId w:val="1"/>
      </w:numPr>
      <w:spacing w:before="200" w:after="200"/>
      <w:outlineLvl w:val="6"/>
    </w:pPr>
    <w:rPr>
      <w:rFonts w:ascii="Arial" w:eastAsia="黑体" w:hAnsi="Arial"/>
      <w:b/>
      <w:bCs/>
    </w:rPr>
  </w:style>
  <w:style w:type="paragraph" w:styleId="8">
    <w:name w:val="heading 8"/>
    <w:aliases w:val="h8,不用8,标题6,正文八级标题,注意框体,H8,L1 Heading 8,Annex,figure title,Legal Level 1.1.1.,Center Bold,附录,List(a),Legal Level 1.1.1.1,Legal Level 1.1.1.2,Legal Level 1.1.1.3,Legal Level 1.1.1.4,Legal Level 1.1.1.5,Legal Level 1.1.1.6,Legal Level 1.1.1.7,tt1,resu"/>
    <w:basedOn w:val="a0"/>
    <w:next w:val="a0"/>
    <w:qFormat/>
    <w:rsid w:val="0041152F"/>
    <w:pPr>
      <w:keepNext/>
      <w:keepLines/>
      <w:spacing w:before="240" w:after="64" w:line="319" w:lineRule="auto"/>
      <w:outlineLvl w:val="7"/>
    </w:pPr>
    <w:rPr>
      <w:rFonts w:ascii="Arial" w:eastAsia="黑体" w:hAnsi="Arial"/>
      <w:sz w:val="24"/>
    </w:rPr>
  </w:style>
  <w:style w:type="paragraph" w:styleId="9">
    <w:name w:val="heading 9"/>
    <w:aliases w:val="h9,PIM 9,不用9,tt,table title,标题 45,Figure Heading,FH,正文九级标题,ft,heading 9,HF,huh,Appendix,三级标题,H9,图纸头,List(i),Legal Level 1.1.1.1.,figure label,Legal Level 1.1.1.1.1,Legal Level 1.1.1.1.2,Legal Level 1.1.1.1.3,Legal Level 1.1.1.1.4,ft1,table,table le"/>
    <w:basedOn w:val="a0"/>
    <w:next w:val="a0"/>
    <w:qFormat/>
    <w:rsid w:val="0041152F"/>
    <w:pPr>
      <w:keepNext/>
      <w:keepLines/>
      <w:numPr>
        <w:ilvl w:val="3"/>
        <w:numId w:val="2"/>
      </w:numPr>
      <w:spacing w:before="200" w:after="200"/>
      <w:ind w:left="1679"/>
      <w:outlineLvl w:val="8"/>
    </w:pPr>
    <w:rPr>
      <w:rFonts w:ascii="Arial" w:eastAsia="黑体" w:hAnsi="Arial"/>
      <w:i/>
      <w:iCs/>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qFormat/>
    <w:rsid w:val="0041152F"/>
    <w:pPr>
      <w:spacing w:before="240" w:after="240"/>
      <w:jc w:val="center"/>
      <w:outlineLvl w:val="0"/>
    </w:pPr>
    <w:rPr>
      <w:rFonts w:ascii="Arial" w:hAnsi="Arial" w:cs="Arial"/>
      <w:b/>
      <w:bCs/>
      <w:sz w:val="44"/>
      <w:szCs w:val="32"/>
    </w:rPr>
  </w:style>
  <w:style w:type="paragraph" w:styleId="a5">
    <w:name w:val="Normal Indent"/>
    <w:aliases w:val="表正文,正文非缩进,特点,ALT+Z,正文（首行缩进两字）,段1,正文不缩进,特点标题,四号,正文（段落文字）,Justified,plain paragraph,pp,Block text,t,BODY TEXT,text,sp,sbs,block text,bt4,body text4,bt5,body text5,bt1,body text1,txt1,T1,Title 1,Text,本文1,Block 55,??1,P,tx,Teh2xt,BT,缩进,正文编号,水上软件,正文缩进1"/>
    <w:basedOn w:val="a0"/>
    <w:link w:val="a6"/>
    <w:rsid w:val="0041152F"/>
    <w:pPr>
      <w:ind w:firstLineChars="200" w:firstLine="420"/>
    </w:pPr>
  </w:style>
  <w:style w:type="paragraph" w:styleId="TOC2">
    <w:name w:val="toc 2"/>
    <w:basedOn w:val="a0"/>
    <w:next w:val="a0"/>
    <w:autoRedefine/>
    <w:uiPriority w:val="39"/>
    <w:rsid w:val="0041152F"/>
    <w:pPr>
      <w:ind w:left="210"/>
      <w:jc w:val="left"/>
    </w:pPr>
    <w:rPr>
      <w:smallCaps/>
    </w:rPr>
  </w:style>
  <w:style w:type="paragraph" w:styleId="TOC1">
    <w:name w:val="toc 1"/>
    <w:basedOn w:val="a0"/>
    <w:next w:val="a0"/>
    <w:autoRedefine/>
    <w:uiPriority w:val="39"/>
    <w:rsid w:val="0041152F"/>
    <w:pPr>
      <w:spacing w:before="120" w:after="120"/>
      <w:jc w:val="left"/>
    </w:pPr>
    <w:rPr>
      <w:b/>
      <w:bCs/>
      <w:caps/>
    </w:rPr>
  </w:style>
  <w:style w:type="paragraph" w:styleId="TOC3">
    <w:name w:val="toc 3"/>
    <w:basedOn w:val="a0"/>
    <w:next w:val="a0"/>
    <w:autoRedefine/>
    <w:uiPriority w:val="39"/>
    <w:rsid w:val="00D612B1"/>
    <w:pPr>
      <w:tabs>
        <w:tab w:val="left" w:pos="1260"/>
        <w:tab w:val="right" w:leader="dot" w:pos="9062"/>
      </w:tabs>
      <w:ind w:left="420"/>
      <w:jc w:val="left"/>
    </w:pPr>
    <w:rPr>
      <w:iCs/>
      <w:noProof/>
    </w:rPr>
  </w:style>
  <w:style w:type="paragraph" w:styleId="TOC4">
    <w:name w:val="toc 4"/>
    <w:basedOn w:val="a0"/>
    <w:next w:val="a0"/>
    <w:autoRedefine/>
    <w:uiPriority w:val="39"/>
    <w:rsid w:val="0041152F"/>
    <w:pPr>
      <w:ind w:left="630"/>
      <w:jc w:val="left"/>
    </w:pPr>
    <w:rPr>
      <w:szCs w:val="21"/>
    </w:rPr>
  </w:style>
  <w:style w:type="paragraph" w:styleId="TOC5">
    <w:name w:val="toc 5"/>
    <w:basedOn w:val="a0"/>
    <w:next w:val="a0"/>
    <w:autoRedefine/>
    <w:uiPriority w:val="39"/>
    <w:rsid w:val="0041152F"/>
    <w:pPr>
      <w:ind w:left="840"/>
      <w:jc w:val="left"/>
    </w:pPr>
    <w:rPr>
      <w:szCs w:val="21"/>
    </w:rPr>
  </w:style>
  <w:style w:type="paragraph" w:styleId="TOC6">
    <w:name w:val="toc 6"/>
    <w:basedOn w:val="a0"/>
    <w:next w:val="a0"/>
    <w:autoRedefine/>
    <w:uiPriority w:val="39"/>
    <w:rsid w:val="00BA1251"/>
    <w:pPr>
      <w:ind w:left="1134"/>
      <w:jc w:val="left"/>
    </w:pPr>
    <w:rPr>
      <w:szCs w:val="21"/>
    </w:rPr>
  </w:style>
  <w:style w:type="paragraph" w:styleId="TOC7">
    <w:name w:val="toc 7"/>
    <w:basedOn w:val="a0"/>
    <w:next w:val="a0"/>
    <w:autoRedefine/>
    <w:uiPriority w:val="39"/>
    <w:rsid w:val="0041152F"/>
    <w:pPr>
      <w:ind w:left="1260"/>
      <w:jc w:val="left"/>
    </w:pPr>
    <w:rPr>
      <w:szCs w:val="21"/>
    </w:rPr>
  </w:style>
  <w:style w:type="paragraph" w:styleId="TOC8">
    <w:name w:val="toc 8"/>
    <w:basedOn w:val="a0"/>
    <w:next w:val="a0"/>
    <w:autoRedefine/>
    <w:uiPriority w:val="39"/>
    <w:rsid w:val="0041152F"/>
    <w:pPr>
      <w:ind w:left="1470"/>
      <w:jc w:val="center"/>
    </w:pPr>
    <w:rPr>
      <w:szCs w:val="21"/>
    </w:rPr>
  </w:style>
  <w:style w:type="paragraph" w:styleId="TOC9">
    <w:name w:val="toc 9"/>
    <w:basedOn w:val="a0"/>
    <w:next w:val="a0"/>
    <w:autoRedefine/>
    <w:uiPriority w:val="39"/>
    <w:rsid w:val="0041152F"/>
    <w:pPr>
      <w:ind w:left="1680"/>
      <w:jc w:val="left"/>
    </w:pPr>
    <w:rPr>
      <w:szCs w:val="21"/>
    </w:rPr>
  </w:style>
  <w:style w:type="character" w:styleId="a7">
    <w:name w:val="Hyperlink"/>
    <w:uiPriority w:val="99"/>
    <w:rsid w:val="0041152F"/>
    <w:rPr>
      <w:color w:val="0000FF"/>
      <w:u w:val="single"/>
    </w:rPr>
  </w:style>
  <w:style w:type="character" w:styleId="a8">
    <w:name w:val="annotation reference"/>
    <w:uiPriority w:val="99"/>
    <w:semiHidden/>
    <w:qFormat/>
    <w:rsid w:val="0041152F"/>
    <w:rPr>
      <w:rFonts w:ascii="Arial" w:eastAsia="楷体_GB2312" w:hAnsi="Arial"/>
      <w:color w:val="0000FF"/>
      <w:szCs w:val="21"/>
    </w:rPr>
  </w:style>
  <w:style w:type="character" w:customStyle="1" w:styleId="11">
    <w:name w:val="已访问的超链接1"/>
    <w:rsid w:val="0041152F"/>
    <w:rPr>
      <w:color w:val="800080"/>
      <w:u w:val="single"/>
    </w:rPr>
  </w:style>
  <w:style w:type="paragraph" w:styleId="a9">
    <w:name w:val="Document Map"/>
    <w:basedOn w:val="a0"/>
    <w:semiHidden/>
    <w:rsid w:val="0041152F"/>
    <w:pPr>
      <w:shd w:val="clear" w:color="auto" w:fill="000080"/>
      <w:jc w:val="center"/>
    </w:pPr>
  </w:style>
  <w:style w:type="paragraph" w:styleId="aa">
    <w:name w:val="table of figures"/>
    <w:aliases w:val="图表说明"/>
    <w:basedOn w:val="a0"/>
    <w:next w:val="a0"/>
    <w:uiPriority w:val="99"/>
    <w:rsid w:val="0041152F"/>
    <w:pPr>
      <w:ind w:leftChars="200" w:left="840" w:hangingChars="200" w:hanging="420"/>
    </w:pPr>
  </w:style>
  <w:style w:type="paragraph" w:styleId="ab">
    <w:name w:val="header"/>
    <w:basedOn w:val="a0"/>
    <w:rsid w:val="003A2D27"/>
    <w:pPr>
      <w:pBdr>
        <w:bottom w:val="single" w:sz="6" w:space="1" w:color="auto"/>
      </w:pBdr>
      <w:tabs>
        <w:tab w:val="center" w:pos="4153"/>
        <w:tab w:val="right" w:pos="8306"/>
      </w:tabs>
      <w:snapToGrid w:val="0"/>
      <w:jc w:val="center"/>
    </w:pPr>
    <w:rPr>
      <w:sz w:val="18"/>
      <w:szCs w:val="18"/>
    </w:rPr>
  </w:style>
  <w:style w:type="paragraph" w:styleId="ac">
    <w:name w:val="footer"/>
    <w:aliases w:val="FtrF,Footer-Even"/>
    <w:basedOn w:val="a0"/>
    <w:link w:val="ad"/>
    <w:uiPriority w:val="99"/>
    <w:rsid w:val="0041152F"/>
    <w:pPr>
      <w:tabs>
        <w:tab w:val="center" w:pos="4153"/>
        <w:tab w:val="right" w:pos="8306"/>
      </w:tabs>
      <w:snapToGrid w:val="0"/>
      <w:jc w:val="left"/>
    </w:pPr>
    <w:rPr>
      <w:sz w:val="18"/>
      <w:szCs w:val="18"/>
    </w:rPr>
  </w:style>
  <w:style w:type="paragraph" w:customStyle="1" w:styleId="ae">
    <w:name w:val="正文黑体"/>
    <w:basedOn w:val="a5"/>
    <w:rsid w:val="0041152F"/>
    <w:pPr>
      <w:spacing w:beforeLines="200"/>
      <w:ind w:firstLineChars="0" w:firstLine="0"/>
    </w:pPr>
    <w:rPr>
      <w:b/>
      <w:bCs/>
      <w:sz w:val="24"/>
    </w:rPr>
  </w:style>
  <w:style w:type="paragraph" w:customStyle="1" w:styleId="af">
    <w:name w:val="正文标题"/>
    <w:basedOn w:val="ae"/>
    <w:rsid w:val="0041152F"/>
    <w:pPr>
      <w:spacing w:before="624"/>
      <w:ind w:left="482" w:hangingChars="200" w:hanging="482"/>
    </w:pPr>
    <w:rPr>
      <w:rFonts w:ascii="Arial" w:hAnsi="Arial"/>
    </w:rPr>
  </w:style>
  <w:style w:type="paragraph" w:customStyle="1" w:styleId="24">
    <w:name w:val="新建标题2"/>
    <w:basedOn w:val="TOC1"/>
    <w:rsid w:val="0041152F"/>
    <w:pPr>
      <w:keepNext/>
      <w:keepLines/>
      <w:tabs>
        <w:tab w:val="right" w:leader="dot" w:pos="8296"/>
      </w:tabs>
      <w:spacing w:before="0" w:after="0"/>
      <w:outlineLvl w:val="0"/>
    </w:pPr>
    <w:rPr>
      <w:bCs w:val="0"/>
      <w:kern w:val="44"/>
      <w:szCs w:val="20"/>
    </w:rPr>
  </w:style>
  <w:style w:type="paragraph" w:customStyle="1" w:styleId="af0">
    <w:name w:val="段落"/>
    <w:basedOn w:val="a0"/>
    <w:rsid w:val="0041152F"/>
    <w:pPr>
      <w:spacing w:before="50" w:after="50"/>
      <w:ind w:firstLine="420"/>
    </w:pPr>
    <w:rPr>
      <w:rFonts w:ascii="宋体" w:hAnsi="宋体" w:hint="eastAsia"/>
      <w:szCs w:val="20"/>
    </w:rPr>
  </w:style>
  <w:style w:type="character" w:customStyle="1" w:styleId="3Char">
    <w:name w:val="新建标题3 Char"/>
    <w:rsid w:val="0041152F"/>
    <w:rPr>
      <w:rFonts w:ascii="宋体" w:eastAsia="宋体" w:hAnsi="宋体" w:hint="eastAsia"/>
      <w:b/>
      <w:bCs/>
      <w:caps/>
      <w:kern w:val="2"/>
      <w:lang w:val="en-US" w:eastAsia="zh-CN" w:bidi="ar-SA"/>
    </w:rPr>
  </w:style>
  <w:style w:type="paragraph" w:styleId="25">
    <w:name w:val="Body Text Indent 2"/>
    <w:basedOn w:val="a0"/>
    <w:rsid w:val="0041152F"/>
    <w:pPr>
      <w:ind w:left="420"/>
    </w:pPr>
  </w:style>
  <w:style w:type="paragraph" w:styleId="af1">
    <w:name w:val="Normal (Web)"/>
    <w:basedOn w:val="a0"/>
    <w:rsid w:val="0041152F"/>
    <w:pPr>
      <w:spacing w:before="100" w:beforeAutospacing="1" w:after="100" w:afterAutospacing="1"/>
      <w:jc w:val="left"/>
    </w:pPr>
    <w:rPr>
      <w:rFonts w:ascii="宋体" w:hAnsi="宋体" w:hint="eastAsia"/>
      <w:color w:val="000000"/>
      <w:kern w:val="0"/>
      <w:sz w:val="24"/>
    </w:rPr>
  </w:style>
  <w:style w:type="paragraph" w:customStyle="1" w:styleId="body">
    <w:name w:val="body"/>
    <w:basedOn w:val="a0"/>
    <w:rsid w:val="0041152F"/>
    <w:pPr>
      <w:keepLines/>
      <w:suppressAutoHyphens/>
      <w:spacing w:before="120" w:after="120" w:line="260" w:lineRule="exact"/>
      <w:ind w:left="2304"/>
      <w:jc w:val="left"/>
    </w:pPr>
    <w:rPr>
      <w:rFonts w:ascii="Arial" w:hAnsi="Arial"/>
      <w:kern w:val="0"/>
      <w:szCs w:val="20"/>
      <w:lang w:eastAsia="en-US"/>
    </w:rPr>
  </w:style>
  <w:style w:type="paragraph" w:styleId="af2">
    <w:name w:val="Body Text"/>
    <w:basedOn w:val="a0"/>
    <w:rsid w:val="0041152F"/>
    <w:rPr>
      <w:color w:val="FF0000"/>
    </w:rPr>
  </w:style>
  <w:style w:type="paragraph" w:styleId="af3">
    <w:name w:val="Body Text Indent"/>
    <w:basedOn w:val="a0"/>
    <w:link w:val="af4"/>
    <w:rsid w:val="0041152F"/>
    <w:pPr>
      <w:ind w:leftChars="200" w:left="420" w:firstLine="420"/>
    </w:pPr>
    <w:rPr>
      <w:i/>
      <w:iCs/>
    </w:rPr>
  </w:style>
  <w:style w:type="paragraph" w:customStyle="1" w:styleId="af5">
    <w:name w:val="表格正文 + 左"/>
    <w:basedOn w:val="a0"/>
    <w:rsid w:val="0041152F"/>
    <w:pPr>
      <w:jc w:val="left"/>
    </w:pPr>
    <w:rPr>
      <w:sz w:val="24"/>
      <w:szCs w:val="21"/>
    </w:rPr>
  </w:style>
  <w:style w:type="paragraph" w:styleId="32">
    <w:name w:val="Body Text Indent 3"/>
    <w:basedOn w:val="a0"/>
    <w:rsid w:val="0041152F"/>
    <w:pPr>
      <w:ind w:left="840"/>
    </w:pPr>
    <w:rPr>
      <w:i/>
      <w:iCs/>
      <w:color w:val="0000FF"/>
    </w:rPr>
  </w:style>
  <w:style w:type="paragraph" w:customStyle="1" w:styleId="12">
    <w:name w:val="编号1"/>
    <w:basedOn w:val="a0"/>
    <w:rsid w:val="0041152F"/>
    <w:pPr>
      <w:tabs>
        <w:tab w:val="num" w:pos="1440"/>
      </w:tabs>
      <w:spacing w:line="300" w:lineRule="auto"/>
      <w:ind w:left="432" w:hanging="432"/>
    </w:pPr>
    <w:rPr>
      <w:sz w:val="24"/>
      <w:szCs w:val="20"/>
    </w:rPr>
  </w:style>
  <w:style w:type="paragraph" w:styleId="af6">
    <w:name w:val="Balloon Text"/>
    <w:basedOn w:val="a0"/>
    <w:semiHidden/>
    <w:rsid w:val="006C1A6E"/>
    <w:rPr>
      <w:sz w:val="18"/>
      <w:szCs w:val="18"/>
    </w:rPr>
  </w:style>
  <w:style w:type="character" w:customStyle="1" w:styleId="af7">
    <w:name w:val="封面页眉"/>
    <w:rsid w:val="00D37074"/>
    <w:rPr>
      <w:rFonts w:ascii="Century Gothic" w:eastAsia="STKaiti" w:hAnsi="Century Gothic"/>
      <w:b/>
      <w:bCs/>
      <w:sz w:val="28"/>
    </w:rPr>
  </w:style>
  <w:style w:type="paragraph" w:customStyle="1" w:styleId="af8">
    <w:name w:val="文档类别名称"/>
    <w:basedOn w:val="a0"/>
    <w:rsid w:val="007C07FD"/>
    <w:pPr>
      <w:spacing w:beforeLines="50" w:afterLines="1200" w:line="480" w:lineRule="auto"/>
      <w:jc w:val="center"/>
    </w:pPr>
    <w:rPr>
      <w:rFonts w:eastAsia="黑体"/>
      <w:sz w:val="72"/>
    </w:rPr>
  </w:style>
  <w:style w:type="paragraph" w:customStyle="1" w:styleId="af9">
    <w:name w:val="文档名称"/>
    <w:basedOn w:val="af8"/>
    <w:rsid w:val="00A7377F"/>
    <w:pPr>
      <w:spacing w:beforeLines="1400" w:afterLines="100"/>
    </w:pPr>
    <w:rPr>
      <w:rFonts w:ascii="宋体" w:eastAsia="宋体" w:hAnsi="宋体"/>
      <w:sz w:val="52"/>
    </w:rPr>
  </w:style>
  <w:style w:type="paragraph" w:customStyle="1" w:styleId="afa">
    <w:name w:val="版权"/>
    <w:basedOn w:val="a0"/>
    <w:rsid w:val="00A3073F"/>
    <w:pPr>
      <w:spacing w:beforeLines="150" w:afterLines="150" w:line="480" w:lineRule="auto"/>
      <w:jc w:val="center"/>
    </w:pPr>
    <w:rPr>
      <w:rFonts w:eastAsia="STKaiti"/>
      <w:b/>
      <w:sz w:val="24"/>
    </w:rPr>
  </w:style>
  <w:style w:type="paragraph" w:customStyle="1" w:styleId="afb">
    <w:name w:val="版权内容"/>
    <w:basedOn w:val="afa"/>
    <w:rsid w:val="00A3073F"/>
    <w:pPr>
      <w:spacing w:beforeLines="0" w:afterLines="0" w:line="240" w:lineRule="auto"/>
    </w:pPr>
    <w:rPr>
      <w:b w:val="0"/>
      <w:sz w:val="21"/>
    </w:rPr>
  </w:style>
  <w:style w:type="character" w:customStyle="1" w:styleId="10">
    <w:name w:val="标题 1 字符"/>
    <w:aliases w:val="H1 字符,PIM 1 字符,h1 字符,1. 字符,123321 字符,H11 字符,H12 字符,H111 字符,H13 字符,H112 字符,Huvudrubrik 字符,app heading 1 字符,app heading 11 字符,app heading 12 字符,app heading 111 字符,app heading 13 字符,prop 字符,Heading 11 字符,II+ 字符,I 字符,H14 字符,H15 字符,H16 字符,H17 字符"/>
    <w:link w:val="1"/>
    <w:rsid w:val="005A2DF0"/>
    <w:rPr>
      <w:rFonts w:ascii="Arial" w:eastAsia="黑体" w:hAnsi="Arial"/>
      <w:b/>
      <w:bCs/>
      <w:kern w:val="44"/>
      <w:sz w:val="44"/>
      <w:szCs w:val="44"/>
    </w:rPr>
  </w:style>
  <w:style w:type="character" w:customStyle="1" w:styleId="23">
    <w:name w:val="标题 2 字符"/>
    <w:aliases w:val="DO 字符,h2 字符,H2 字符,Chapter Number/Appendix Letter 字符,chn 字符,2nd level 字符,heading 2 字符,Heading 2 Hidden 字符,Titre3 字符,CSBhead2 字符,ClassHeading 字符,l2 字符,C2 字符,Vod H2 字符,GPH Heading 2 字符,Chapter Title 字符,Section 字符,h2.H2 字符,2m 字符,2 字符,Header 2 字符"/>
    <w:link w:val="21"/>
    <w:uiPriority w:val="9"/>
    <w:rsid w:val="00C61E8B"/>
    <w:rPr>
      <w:rFonts w:ascii="Arial" w:eastAsia="黑体" w:hAnsi="Arial"/>
      <w:b/>
      <w:bCs/>
      <w:kern w:val="2"/>
      <w:sz w:val="36"/>
      <w:szCs w:val="32"/>
    </w:rPr>
  </w:style>
  <w:style w:type="character" w:customStyle="1" w:styleId="31">
    <w:name w:val="标题 3 字符"/>
    <w:aliases w:val="h3 字符,H3 字符,Title3 字符,Map 字符,H31 字符,3rd level 字符,Heading 3 - old 字符,l3 字符,CT 字符,sect1.2.3 字符,BOD 0 字符,Titre C 字符,Level 3 Topic Heading 字符,3 字符,1.1.1 字符,Bold Head 字符,bh 字符,l3+toc 3 字符,Sub-section Title 字符,subhead 字符,Heading 3E 字符,C3 字符,Vod H3 字符"/>
    <w:link w:val="30"/>
    <w:rsid w:val="0021640A"/>
    <w:rPr>
      <w:rFonts w:ascii="Arial" w:eastAsia="黑体" w:hAnsi="Arial"/>
      <w:b/>
      <w:bCs/>
      <w:kern w:val="2"/>
      <w:sz w:val="32"/>
      <w:szCs w:val="32"/>
    </w:rPr>
  </w:style>
  <w:style w:type="character" w:customStyle="1" w:styleId="40">
    <w:name w:val="标题 4 字符"/>
    <w:aliases w:val="bl 字符,bb 字符,PIM 4 字符,H4 字符,h4 字符,bottom border 字符,heading 4 + Indent: Left 0.5 in 字符,标题3a 字符,4th level 字符,sect 1.2.3.4 字符,Ref Heading 1 字符,rh1 字符,Heading sql 字符,h41 字符,h42 字符,h43 字符,h411 字符,h44 字符,h412 字符,h45 字符,h413 字符,h46 字符,h414 字符,h47 字符"/>
    <w:link w:val="4"/>
    <w:rsid w:val="005A0565"/>
    <w:rPr>
      <w:rFonts w:ascii="Arial" w:eastAsia="黑体" w:hAnsi="Arial"/>
      <w:b/>
      <w:bCs/>
      <w:kern w:val="2"/>
      <w:sz w:val="28"/>
      <w:szCs w:val="28"/>
    </w:rPr>
  </w:style>
  <w:style w:type="paragraph" w:customStyle="1" w:styleId="13">
    <w:name w:val="样式1"/>
    <w:basedOn w:val="5"/>
    <w:link w:val="1Char"/>
    <w:qFormat/>
    <w:rsid w:val="0008538E"/>
    <w:pPr>
      <w:tabs>
        <w:tab w:val="clear" w:pos="1050"/>
      </w:tabs>
    </w:pPr>
    <w:rPr>
      <w:bCs w:val="0"/>
    </w:rPr>
  </w:style>
  <w:style w:type="character" w:customStyle="1" w:styleId="1Char">
    <w:name w:val="样式1 Char"/>
    <w:link w:val="13"/>
    <w:rsid w:val="0008538E"/>
    <w:rPr>
      <w:rFonts w:ascii="Arial" w:eastAsia="黑体" w:hAnsi="Arial"/>
      <w:b/>
      <w:kern w:val="2"/>
      <w:sz w:val="24"/>
      <w:szCs w:val="28"/>
    </w:rPr>
  </w:style>
  <w:style w:type="paragraph" w:customStyle="1" w:styleId="afc">
    <w:name w:val="文档信息"/>
    <w:basedOn w:val="a0"/>
    <w:rsid w:val="00826416"/>
    <w:pPr>
      <w:jc w:val="center"/>
    </w:pPr>
    <w:rPr>
      <w:rFonts w:eastAsia="STKaiti"/>
      <w:sz w:val="20"/>
    </w:rPr>
  </w:style>
  <w:style w:type="paragraph" w:customStyle="1" w:styleId="afd">
    <w:name w:val="文档信息内容"/>
    <w:basedOn w:val="a0"/>
    <w:rsid w:val="00826416"/>
    <w:pPr>
      <w:ind w:leftChars="100" w:left="210" w:rightChars="100" w:right="210"/>
      <w:jc w:val="center"/>
    </w:pPr>
    <w:rPr>
      <w:rFonts w:eastAsia="STKaiti"/>
      <w:sz w:val="20"/>
    </w:rPr>
  </w:style>
  <w:style w:type="paragraph" w:styleId="afe">
    <w:name w:val="List Paragraph"/>
    <w:basedOn w:val="a0"/>
    <w:uiPriority w:val="34"/>
    <w:qFormat/>
    <w:rsid w:val="004D67CC"/>
    <w:pPr>
      <w:ind w:firstLineChars="200" w:firstLine="420"/>
    </w:pPr>
  </w:style>
  <w:style w:type="paragraph" w:styleId="aff">
    <w:name w:val="caption"/>
    <w:aliases w:val=" Char1,Char1,Char Char Char Char Char,表, Char Char Char Char Char"/>
    <w:basedOn w:val="a0"/>
    <w:next w:val="a0"/>
    <w:link w:val="aff0"/>
    <w:unhideWhenUsed/>
    <w:qFormat/>
    <w:rsid w:val="004640D6"/>
    <w:rPr>
      <w:rFonts w:asciiTheme="majorHAnsi" w:eastAsia="黑体" w:hAnsiTheme="majorHAnsi" w:cstheme="majorBidi"/>
      <w:sz w:val="20"/>
      <w:szCs w:val="20"/>
    </w:rPr>
  </w:style>
  <w:style w:type="numbering" w:customStyle="1" w:styleId="22">
    <w:name w:val="样式2"/>
    <w:uiPriority w:val="99"/>
    <w:rsid w:val="002E37A5"/>
    <w:pPr>
      <w:numPr>
        <w:numId w:val="3"/>
      </w:numPr>
    </w:pPr>
  </w:style>
  <w:style w:type="numbering" w:customStyle="1" w:styleId="3">
    <w:name w:val="样式3"/>
    <w:uiPriority w:val="99"/>
    <w:rsid w:val="002E37A5"/>
    <w:pPr>
      <w:numPr>
        <w:numId w:val="4"/>
      </w:numPr>
    </w:pPr>
  </w:style>
  <w:style w:type="paragraph" w:customStyle="1" w:styleId="60">
    <w:name w:val="新标题 6"/>
    <w:basedOn w:val="5"/>
    <w:next w:val="a0"/>
    <w:link w:val="6Char"/>
    <w:autoRedefine/>
    <w:qFormat/>
    <w:rsid w:val="008240FB"/>
    <w:pPr>
      <w:numPr>
        <w:ilvl w:val="5"/>
      </w:numPr>
      <w:outlineLvl w:val="5"/>
    </w:pPr>
    <w:rPr>
      <w:rFonts w:ascii="Times New Roman" w:hAnsi="Times New Roman"/>
    </w:rPr>
  </w:style>
  <w:style w:type="character" w:customStyle="1" w:styleId="50">
    <w:name w:val="标题 5 字符"/>
    <w:aliases w:val="h5 字符,Block Label 字符,H5 字符,PIM 5 字符,Level 3 - i 字符,heading 5 字符,dash 字符,ds 字符,dd 字符,Roman list 字符,Second Subheading 字符,dash1 字符,ds1 字符,dd1 字符,dash2 字符,ds2 字符,dd2 字符,dash3 字符,ds3 字符,dd3 字符,dash4 字符,ds4 字符,dd4 字符,dash5 字符,ds5 字符,dd5 字符,dash6 字符"/>
    <w:basedOn w:val="a1"/>
    <w:link w:val="5"/>
    <w:rsid w:val="00C77858"/>
    <w:rPr>
      <w:rFonts w:ascii="Arial" w:eastAsia="黑体" w:hAnsi="Arial"/>
      <w:b/>
      <w:bCs/>
      <w:kern w:val="2"/>
      <w:sz w:val="24"/>
      <w:szCs w:val="28"/>
    </w:rPr>
  </w:style>
  <w:style w:type="character" w:customStyle="1" w:styleId="6Char">
    <w:name w:val="新标题 6 Char"/>
    <w:basedOn w:val="50"/>
    <w:link w:val="60"/>
    <w:rsid w:val="008240FB"/>
    <w:rPr>
      <w:rFonts w:ascii="Arial" w:eastAsia="黑体" w:hAnsi="Arial"/>
      <w:b/>
      <w:bCs/>
      <w:kern w:val="2"/>
      <w:sz w:val="24"/>
      <w:szCs w:val="28"/>
    </w:rPr>
  </w:style>
  <w:style w:type="paragraph" w:customStyle="1" w:styleId="aff1">
    <w:name w:val="表格内容"/>
    <w:basedOn w:val="a0"/>
    <w:rsid w:val="003769F0"/>
  </w:style>
  <w:style w:type="character" w:customStyle="1" w:styleId="af4">
    <w:name w:val="正文文本缩进 字符"/>
    <w:basedOn w:val="a1"/>
    <w:link w:val="af3"/>
    <w:rsid w:val="003769F0"/>
    <w:rPr>
      <w:i/>
      <w:iCs/>
      <w:kern w:val="2"/>
      <w:sz w:val="21"/>
      <w:szCs w:val="24"/>
    </w:rPr>
  </w:style>
  <w:style w:type="paragraph" w:styleId="aff2">
    <w:name w:val="annotation text"/>
    <w:basedOn w:val="a0"/>
    <w:link w:val="aff3"/>
    <w:uiPriority w:val="99"/>
    <w:semiHidden/>
    <w:qFormat/>
    <w:rsid w:val="00EF4B58"/>
    <w:pPr>
      <w:jc w:val="left"/>
    </w:pPr>
    <w:rPr>
      <w:rFonts w:ascii="Calibri" w:hAnsi="Calibri" w:cs="Calibri"/>
      <w:kern w:val="0"/>
      <w:sz w:val="20"/>
      <w:szCs w:val="20"/>
    </w:rPr>
  </w:style>
  <w:style w:type="character" w:customStyle="1" w:styleId="aff3">
    <w:name w:val="批注文字 字符"/>
    <w:basedOn w:val="a1"/>
    <w:link w:val="aff2"/>
    <w:uiPriority w:val="99"/>
    <w:semiHidden/>
    <w:qFormat/>
    <w:rsid w:val="00EF4B58"/>
    <w:rPr>
      <w:rFonts w:ascii="Calibri" w:hAnsi="Calibri" w:cs="Calibri"/>
    </w:rPr>
  </w:style>
  <w:style w:type="paragraph" w:customStyle="1" w:styleId="26">
    <w:name w:val="样式 正文缩进 + 首行缩进:  2 字符"/>
    <w:basedOn w:val="a5"/>
    <w:link w:val="2Char"/>
    <w:rsid w:val="00E2549D"/>
    <w:pPr>
      <w:ind w:firstLine="200"/>
    </w:pPr>
    <w:rPr>
      <w:rFonts w:cs="宋体"/>
      <w:sz w:val="24"/>
      <w:szCs w:val="20"/>
    </w:rPr>
  </w:style>
  <w:style w:type="character" w:customStyle="1" w:styleId="2Char">
    <w:name w:val="样式 正文缩进 + 首行缩进:  2 字符 Char"/>
    <w:basedOn w:val="a1"/>
    <w:link w:val="26"/>
    <w:rsid w:val="00E2549D"/>
    <w:rPr>
      <w:rFonts w:cs="宋体"/>
      <w:kern w:val="2"/>
      <w:sz w:val="24"/>
    </w:rPr>
  </w:style>
  <w:style w:type="character" w:customStyle="1" w:styleId="aff0">
    <w:name w:val="题注 字符"/>
    <w:aliases w:val=" Char1 字符,Char1 字符,Char Char Char Char Char 字符,表 字符, Char Char Char Char Char 字符"/>
    <w:basedOn w:val="a1"/>
    <w:link w:val="aff"/>
    <w:rsid w:val="00EF7277"/>
    <w:rPr>
      <w:rFonts w:asciiTheme="majorHAnsi" w:eastAsia="黑体" w:hAnsiTheme="majorHAnsi" w:cstheme="majorBidi"/>
      <w:kern w:val="2"/>
    </w:rPr>
  </w:style>
  <w:style w:type="character" w:customStyle="1" w:styleId="a6">
    <w:name w:val="正文缩进 字符"/>
    <w:aliases w:val="表正文 字符,正文非缩进 字符,特点 字符,ALT+Z 字符,正文（首行缩进两字） 字符,段1 字符,正文不缩进 字符,特点标题 字符,四号 字符,正文（段落文字） 字符,Justified 字符,plain paragraph 字符,pp 字符,Block text 字符,t 字符,BODY TEXT 字符,text 字符,sp 字符,sbs 字符,block text 字符,bt4 字符,body text4 字符,bt5 字符,body text5 字符,bt1 字符,T1 字符"/>
    <w:basedOn w:val="a1"/>
    <w:link w:val="a5"/>
    <w:rsid w:val="008E2E34"/>
    <w:rPr>
      <w:kern w:val="2"/>
      <w:sz w:val="21"/>
      <w:szCs w:val="24"/>
    </w:rPr>
  </w:style>
  <w:style w:type="paragraph" w:customStyle="1" w:styleId="1CrlfShiftM">
    <w:name w:val="正文首行缩进1(Crlf+Shift+M)"/>
    <w:link w:val="1CrlfShiftMChar"/>
    <w:qFormat/>
    <w:rsid w:val="001816B5"/>
    <w:pPr>
      <w:spacing w:before="120" w:after="120"/>
      <w:ind w:firstLineChars="200" w:firstLine="420"/>
    </w:pPr>
    <w:rPr>
      <w:rFonts w:ascii="Arial" w:hAnsi="Arial" w:cs="宋体"/>
      <w:kern w:val="2"/>
      <w:sz w:val="21"/>
    </w:rPr>
  </w:style>
  <w:style w:type="character" w:customStyle="1" w:styleId="1CrlfShiftMChar">
    <w:name w:val="正文首行缩进1(Crlf+Shift+M) Char"/>
    <w:basedOn w:val="a1"/>
    <w:link w:val="1CrlfShiftM"/>
    <w:qFormat/>
    <w:rsid w:val="001816B5"/>
    <w:rPr>
      <w:rFonts w:ascii="Arial" w:hAnsi="Arial" w:cs="宋体"/>
      <w:kern w:val="2"/>
      <w:sz w:val="21"/>
    </w:rPr>
  </w:style>
  <w:style w:type="table" w:customStyle="1" w:styleId="110">
    <w:name w:val="无格式表格 11"/>
    <w:basedOn w:val="a2"/>
    <w:uiPriority w:val="41"/>
    <w:rsid w:val="001816B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ltA">
    <w:name w:val="图片题注(Alt+A)"/>
    <w:basedOn w:val="a0"/>
    <w:next w:val="a0"/>
    <w:link w:val="AltAChar"/>
    <w:rsid w:val="001816B5"/>
    <w:pPr>
      <w:spacing w:before="120" w:after="240"/>
      <w:jc w:val="center"/>
    </w:pPr>
    <w:rPr>
      <w:rFonts w:ascii="Arial" w:hAnsi="Arial" w:cs="Arial"/>
      <w:szCs w:val="21"/>
    </w:rPr>
  </w:style>
  <w:style w:type="character" w:customStyle="1" w:styleId="AltAChar">
    <w:name w:val="图片题注(Alt+A) Char"/>
    <w:basedOn w:val="a1"/>
    <w:link w:val="AltA"/>
    <w:rsid w:val="001816B5"/>
    <w:rPr>
      <w:rFonts w:ascii="Arial" w:hAnsi="Arial" w:cs="Arial"/>
      <w:kern w:val="2"/>
      <w:sz w:val="21"/>
      <w:szCs w:val="21"/>
    </w:rPr>
  </w:style>
  <w:style w:type="character" w:styleId="aff4">
    <w:name w:val="Strong"/>
    <w:aliases w:val="字符加粗"/>
    <w:basedOn w:val="a1"/>
    <w:uiPriority w:val="22"/>
    <w:qFormat/>
    <w:rsid w:val="001816B5"/>
    <w:rPr>
      <w:rFonts w:eastAsia="宋体"/>
      <w:b/>
      <w:bCs/>
    </w:rPr>
  </w:style>
  <w:style w:type="paragraph" w:styleId="a">
    <w:name w:val="List Bullet"/>
    <w:basedOn w:val="a0"/>
    <w:unhideWhenUsed/>
    <w:rsid w:val="001816B5"/>
    <w:pPr>
      <w:numPr>
        <w:numId w:val="5"/>
      </w:numPr>
      <w:contextualSpacing/>
    </w:pPr>
  </w:style>
  <w:style w:type="character" w:customStyle="1" w:styleId="aff5">
    <w:name w:val="文字加底色加粗加阴影"/>
    <w:basedOn w:val="a1"/>
    <w:rsid w:val="001816B5"/>
    <w:rPr>
      <w:rFonts w:eastAsia="宋体"/>
      <w:b/>
      <w:bCs/>
      <w:color w:val="auto"/>
      <w:u w:val="single"/>
      <w:shd w:val="pct15" w:color="auto" w:fill="FFFFFF"/>
    </w:rPr>
  </w:style>
  <w:style w:type="paragraph" w:customStyle="1" w:styleId="14">
    <w:name w:val="正 文 1"/>
    <w:basedOn w:val="a0"/>
    <w:next w:val="aff6"/>
    <w:rsid w:val="0073656B"/>
    <w:pPr>
      <w:adjustRightInd w:val="0"/>
      <w:spacing w:before="120" w:after="120" w:line="312" w:lineRule="atLeast"/>
      <w:textAlignment w:val="baseline"/>
    </w:pPr>
    <w:rPr>
      <w:rFonts w:ascii="宋体" w:hAnsi="Courier New"/>
      <w:kern w:val="0"/>
      <w:sz w:val="24"/>
      <w:szCs w:val="20"/>
    </w:rPr>
  </w:style>
  <w:style w:type="paragraph" w:styleId="aff6">
    <w:name w:val="Plain Text"/>
    <w:basedOn w:val="a0"/>
    <w:link w:val="aff7"/>
    <w:semiHidden/>
    <w:unhideWhenUsed/>
    <w:rsid w:val="0073656B"/>
    <w:rPr>
      <w:rFonts w:ascii="宋体" w:hAnsi="Courier New" w:cs="Courier New"/>
      <w:szCs w:val="21"/>
    </w:rPr>
  </w:style>
  <w:style w:type="character" w:customStyle="1" w:styleId="aff7">
    <w:name w:val="纯文本 字符"/>
    <w:basedOn w:val="a1"/>
    <w:link w:val="aff6"/>
    <w:semiHidden/>
    <w:rsid w:val="0073656B"/>
    <w:rPr>
      <w:rFonts w:ascii="宋体" w:hAnsi="Courier New" w:cs="Courier New"/>
      <w:kern w:val="2"/>
      <w:sz w:val="21"/>
      <w:szCs w:val="21"/>
    </w:rPr>
  </w:style>
  <w:style w:type="paragraph" w:styleId="20">
    <w:name w:val="List Bullet 2"/>
    <w:basedOn w:val="a0"/>
    <w:semiHidden/>
    <w:unhideWhenUsed/>
    <w:rsid w:val="00415321"/>
    <w:pPr>
      <w:numPr>
        <w:numId w:val="6"/>
      </w:numPr>
      <w:contextualSpacing/>
    </w:pPr>
  </w:style>
  <w:style w:type="paragraph" w:customStyle="1" w:styleId="aff8">
    <w:name w:val="正文加粗（整段加粗）"/>
    <w:next w:val="1CrlfShiftM"/>
    <w:link w:val="CharChar"/>
    <w:qFormat/>
    <w:rsid w:val="00CD1FDB"/>
    <w:pPr>
      <w:ind w:firstLineChars="200" w:firstLine="200"/>
    </w:pPr>
    <w:rPr>
      <w:rFonts w:cs="宋体"/>
      <w:b/>
      <w:kern w:val="2"/>
      <w:sz w:val="21"/>
      <w:u w:val="single"/>
    </w:rPr>
  </w:style>
  <w:style w:type="character" w:customStyle="1" w:styleId="CharChar">
    <w:name w:val="正文加粗（整段加粗） Char Char"/>
    <w:link w:val="aff8"/>
    <w:rsid w:val="00CD1FDB"/>
    <w:rPr>
      <w:rFonts w:cs="宋体"/>
      <w:b/>
      <w:kern w:val="2"/>
      <w:sz w:val="21"/>
      <w:u w:val="single"/>
    </w:rPr>
  </w:style>
  <w:style w:type="table" w:styleId="aff9">
    <w:name w:val="Table Grid"/>
    <w:basedOn w:val="a2"/>
    <w:qFormat/>
    <w:rsid w:val="00A438F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a">
    <w:name w:val="Intense Quote"/>
    <w:basedOn w:val="a0"/>
    <w:next w:val="a0"/>
    <w:link w:val="affb"/>
    <w:uiPriority w:val="30"/>
    <w:qFormat/>
    <w:rsid w:val="003C4F74"/>
    <w:pPr>
      <w:pBdr>
        <w:bottom w:val="single" w:sz="4" w:space="4" w:color="4F81BD" w:themeColor="accent1"/>
      </w:pBdr>
      <w:spacing w:before="200" w:after="280"/>
      <w:ind w:left="936" w:right="936"/>
    </w:pPr>
    <w:rPr>
      <w:b/>
      <w:bCs/>
      <w:i/>
      <w:iCs/>
      <w:color w:val="4F81BD" w:themeColor="accent1"/>
    </w:rPr>
  </w:style>
  <w:style w:type="character" w:customStyle="1" w:styleId="affb">
    <w:name w:val="明显引用 字符"/>
    <w:basedOn w:val="a1"/>
    <w:link w:val="affa"/>
    <w:uiPriority w:val="30"/>
    <w:rsid w:val="003C4F74"/>
    <w:rPr>
      <w:b/>
      <w:bCs/>
      <w:i/>
      <w:iCs/>
      <w:color w:val="4F81BD" w:themeColor="accent1"/>
      <w:kern w:val="2"/>
      <w:sz w:val="21"/>
      <w:szCs w:val="24"/>
    </w:rPr>
  </w:style>
  <w:style w:type="paragraph" w:customStyle="1" w:styleId="affc">
    <w:name w:val="段落正文"/>
    <w:basedOn w:val="a0"/>
    <w:rsid w:val="00B95335"/>
    <w:pPr>
      <w:spacing w:beforeLines="50"/>
      <w:ind w:firstLineChars="200" w:firstLine="200"/>
    </w:pPr>
    <w:rPr>
      <w:spacing w:val="2"/>
      <w:sz w:val="24"/>
    </w:rPr>
  </w:style>
  <w:style w:type="character" w:customStyle="1" w:styleId="ad">
    <w:name w:val="页脚 字符"/>
    <w:aliases w:val="FtrF 字符,Footer-Even 字符"/>
    <w:basedOn w:val="a1"/>
    <w:link w:val="ac"/>
    <w:uiPriority w:val="99"/>
    <w:rsid w:val="001B7FB3"/>
    <w:rPr>
      <w:kern w:val="2"/>
      <w:sz w:val="18"/>
      <w:szCs w:val="18"/>
    </w:rPr>
  </w:style>
  <w:style w:type="paragraph" w:styleId="2">
    <w:name w:val="List Number 2"/>
    <w:basedOn w:val="a0"/>
    <w:rsid w:val="00CE109C"/>
    <w:pPr>
      <w:numPr>
        <w:numId w:val="7"/>
      </w:numPr>
      <w:spacing w:before="240" w:after="120"/>
      <w:ind w:left="1260"/>
    </w:pPr>
    <w:rPr>
      <w:rFonts w:ascii="Arial" w:hAnsi="Arial"/>
      <w:sz w:val="24"/>
      <w:szCs w:val="21"/>
    </w:rPr>
  </w:style>
  <w:style w:type="paragraph" w:styleId="affd">
    <w:name w:val="annotation subject"/>
    <w:basedOn w:val="aff2"/>
    <w:next w:val="aff2"/>
    <w:link w:val="affe"/>
    <w:semiHidden/>
    <w:unhideWhenUsed/>
    <w:rsid w:val="0032703F"/>
    <w:rPr>
      <w:rFonts w:ascii="Times New Roman" w:hAnsi="Times New Roman" w:cs="Times New Roman"/>
      <w:b/>
      <w:bCs/>
      <w:kern w:val="2"/>
      <w:sz w:val="21"/>
      <w:szCs w:val="24"/>
    </w:rPr>
  </w:style>
  <w:style w:type="character" w:customStyle="1" w:styleId="affe">
    <w:name w:val="批注主题 字符"/>
    <w:basedOn w:val="aff3"/>
    <w:link w:val="affd"/>
    <w:semiHidden/>
    <w:rsid w:val="0032703F"/>
    <w:rPr>
      <w:rFonts w:ascii="Calibri" w:hAnsi="Calibri" w:cs="Calibri"/>
      <w:b/>
      <w:bCs/>
      <w:kern w:val="2"/>
      <w:sz w:val="21"/>
      <w:szCs w:val="24"/>
    </w:rPr>
  </w:style>
  <w:style w:type="paragraph" w:customStyle="1" w:styleId="HR">
    <w:name w:val="HR正文"/>
    <w:basedOn w:val="a0"/>
    <w:link w:val="HRChar"/>
    <w:rsid w:val="0021215D"/>
    <w:pPr>
      <w:spacing w:line="300" w:lineRule="auto"/>
      <w:ind w:firstLineChars="200" w:firstLine="200"/>
    </w:pPr>
    <w:rPr>
      <w:sz w:val="24"/>
    </w:rPr>
  </w:style>
  <w:style w:type="character" w:customStyle="1" w:styleId="HRChar">
    <w:name w:val="HR正文 Char"/>
    <w:link w:val="HR"/>
    <w:rsid w:val="0021215D"/>
    <w:rPr>
      <w:kern w:val="2"/>
      <w:sz w:val="24"/>
      <w:szCs w:val="24"/>
    </w:rPr>
  </w:style>
  <w:style w:type="paragraph" w:customStyle="1" w:styleId="afff">
    <w:name w:val="表格正文（小）"/>
    <w:basedOn w:val="a0"/>
    <w:rsid w:val="007B4E10"/>
    <w:rPr>
      <w:rFonts w:ascii="Microsoft Sans Serif" w:hAnsi="Microsoft Sans Serif"/>
      <w:sz w:val="18"/>
    </w:rPr>
  </w:style>
  <w:style w:type="character" w:customStyle="1" w:styleId="15">
    <w:name w:val="未处理的提及1"/>
    <w:basedOn w:val="a1"/>
    <w:uiPriority w:val="99"/>
    <w:semiHidden/>
    <w:unhideWhenUsed/>
    <w:rsid w:val="000B3F62"/>
    <w:rPr>
      <w:color w:val="605E5C"/>
      <w:shd w:val="clear" w:color="auto" w:fill="E1DFDD"/>
    </w:rPr>
  </w:style>
  <w:style w:type="character" w:customStyle="1" w:styleId="27">
    <w:name w:val="未处理的提及2"/>
    <w:basedOn w:val="a1"/>
    <w:uiPriority w:val="99"/>
    <w:semiHidden/>
    <w:unhideWhenUsed/>
    <w:rsid w:val="00F0720F"/>
    <w:rPr>
      <w:color w:val="605E5C"/>
      <w:shd w:val="clear" w:color="auto" w:fill="E1DFDD"/>
    </w:rPr>
  </w:style>
  <w:style w:type="paragraph" w:styleId="TOC">
    <w:name w:val="TOC Heading"/>
    <w:basedOn w:val="1"/>
    <w:next w:val="a0"/>
    <w:uiPriority w:val="39"/>
    <w:unhideWhenUsed/>
    <w:qFormat/>
    <w:rsid w:val="00CB1E6F"/>
    <w:pPr>
      <w:keepNext/>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8570">
      <w:bodyDiv w:val="1"/>
      <w:marLeft w:val="0"/>
      <w:marRight w:val="0"/>
      <w:marTop w:val="0"/>
      <w:marBottom w:val="0"/>
      <w:divBdr>
        <w:top w:val="none" w:sz="0" w:space="0" w:color="auto"/>
        <w:left w:val="none" w:sz="0" w:space="0" w:color="auto"/>
        <w:bottom w:val="none" w:sz="0" w:space="0" w:color="auto"/>
        <w:right w:val="none" w:sz="0" w:space="0" w:color="auto"/>
      </w:divBdr>
    </w:div>
    <w:div w:id="882600098">
      <w:bodyDiv w:val="1"/>
      <w:marLeft w:val="0"/>
      <w:marRight w:val="0"/>
      <w:marTop w:val="0"/>
      <w:marBottom w:val="0"/>
      <w:divBdr>
        <w:top w:val="none" w:sz="0" w:space="0" w:color="auto"/>
        <w:left w:val="none" w:sz="0" w:space="0" w:color="auto"/>
        <w:bottom w:val="none" w:sz="0" w:space="0" w:color="auto"/>
        <w:right w:val="none" w:sz="0" w:space="0" w:color="auto"/>
      </w:divBdr>
      <w:divsChild>
        <w:div w:id="1341273987">
          <w:marLeft w:val="0"/>
          <w:marRight w:val="0"/>
          <w:marTop w:val="0"/>
          <w:marBottom w:val="0"/>
          <w:divBdr>
            <w:top w:val="none" w:sz="0" w:space="0" w:color="auto"/>
            <w:left w:val="none" w:sz="0" w:space="0" w:color="auto"/>
            <w:bottom w:val="none" w:sz="0" w:space="0" w:color="auto"/>
            <w:right w:val="none" w:sz="0" w:space="0" w:color="auto"/>
          </w:divBdr>
          <w:divsChild>
            <w:div w:id="935745144">
              <w:marLeft w:val="0"/>
              <w:marRight w:val="0"/>
              <w:marTop w:val="0"/>
              <w:marBottom w:val="0"/>
              <w:divBdr>
                <w:top w:val="none" w:sz="0" w:space="0" w:color="auto"/>
                <w:left w:val="none" w:sz="0" w:space="0" w:color="auto"/>
                <w:bottom w:val="none" w:sz="0" w:space="0" w:color="auto"/>
                <w:right w:val="none" w:sz="0" w:space="0" w:color="auto"/>
              </w:divBdr>
              <w:divsChild>
                <w:div w:id="1576625023">
                  <w:marLeft w:val="0"/>
                  <w:marRight w:val="0"/>
                  <w:marTop w:val="0"/>
                  <w:marBottom w:val="0"/>
                  <w:divBdr>
                    <w:top w:val="none" w:sz="0" w:space="0" w:color="auto"/>
                    <w:left w:val="none" w:sz="0" w:space="0" w:color="auto"/>
                    <w:bottom w:val="none" w:sz="0" w:space="0" w:color="auto"/>
                    <w:right w:val="none" w:sz="0" w:space="0" w:color="auto"/>
                  </w:divBdr>
                  <w:divsChild>
                    <w:div w:id="225841953">
                      <w:marLeft w:val="0"/>
                      <w:marRight w:val="0"/>
                      <w:marTop w:val="0"/>
                      <w:marBottom w:val="0"/>
                      <w:divBdr>
                        <w:top w:val="none" w:sz="0" w:space="0" w:color="auto"/>
                        <w:left w:val="none" w:sz="0" w:space="0" w:color="auto"/>
                        <w:bottom w:val="none" w:sz="0" w:space="0" w:color="auto"/>
                        <w:right w:val="none" w:sz="0" w:space="0" w:color="auto"/>
                      </w:divBdr>
                      <w:divsChild>
                        <w:div w:id="1506675896">
                          <w:marLeft w:val="0"/>
                          <w:marRight w:val="0"/>
                          <w:marTop w:val="0"/>
                          <w:marBottom w:val="0"/>
                          <w:divBdr>
                            <w:top w:val="single" w:sz="6" w:space="0" w:color="BCD5E5"/>
                            <w:left w:val="single" w:sz="6" w:space="0" w:color="BCD5E5"/>
                            <w:bottom w:val="single" w:sz="6" w:space="0" w:color="BCD5E5"/>
                            <w:right w:val="single" w:sz="6" w:space="0" w:color="BCD5E5"/>
                          </w:divBdr>
                          <w:divsChild>
                            <w:div w:id="909054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558640">
      <w:bodyDiv w:val="1"/>
      <w:marLeft w:val="0"/>
      <w:marRight w:val="0"/>
      <w:marTop w:val="0"/>
      <w:marBottom w:val="0"/>
      <w:divBdr>
        <w:top w:val="none" w:sz="0" w:space="0" w:color="auto"/>
        <w:left w:val="none" w:sz="0" w:space="0" w:color="auto"/>
        <w:bottom w:val="none" w:sz="0" w:space="0" w:color="auto"/>
        <w:right w:val="none" w:sz="0" w:space="0" w:color="auto"/>
      </w:divBdr>
      <w:divsChild>
        <w:div w:id="1772164499">
          <w:marLeft w:val="0"/>
          <w:marRight w:val="0"/>
          <w:marTop w:val="0"/>
          <w:marBottom w:val="0"/>
          <w:divBdr>
            <w:top w:val="none" w:sz="0" w:space="0" w:color="auto"/>
            <w:left w:val="none" w:sz="0" w:space="0" w:color="auto"/>
            <w:bottom w:val="none" w:sz="0" w:space="0" w:color="auto"/>
            <w:right w:val="none" w:sz="0" w:space="0" w:color="auto"/>
          </w:divBdr>
        </w:div>
      </w:divsChild>
    </w:div>
    <w:div w:id="1006830069">
      <w:bodyDiv w:val="1"/>
      <w:marLeft w:val="0"/>
      <w:marRight w:val="0"/>
      <w:marTop w:val="0"/>
      <w:marBottom w:val="0"/>
      <w:divBdr>
        <w:top w:val="none" w:sz="0" w:space="0" w:color="auto"/>
        <w:left w:val="none" w:sz="0" w:space="0" w:color="auto"/>
        <w:bottom w:val="none" w:sz="0" w:space="0" w:color="auto"/>
        <w:right w:val="none" w:sz="0" w:space="0" w:color="auto"/>
      </w:divBdr>
      <w:divsChild>
        <w:div w:id="519273362">
          <w:marLeft w:val="0"/>
          <w:marRight w:val="0"/>
          <w:marTop w:val="0"/>
          <w:marBottom w:val="0"/>
          <w:divBdr>
            <w:top w:val="none" w:sz="0" w:space="0" w:color="auto"/>
            <w:left w:val="none" w:sz="0" w:space="0" w:color="auto"/>
            <w:bottom w:val="none" w:sz="0" w:space="0" w:color="auto"/>
            <w:right w:val="none" w:sz="0" w:space="0" w:color="auto"/>
          </w:divBdr>
        </w:div>
      </w:divsChild>
    </w:div>
    <w:div w:id="1071150943">
      <w:bodyDiv w:val="1"/>
      <w:marLeft w:val="0"/>
      <w:marRight w:val="0"/>
      <w:marTop w:val="0"/>
      <w:marBottom w:val="0"/>
      <w:divBdr>
        <w:top w:val="none" w:sz="0" w:space="0" w:color="auto"/>
        <w:left w:val="none" w:sz="0" w:space="0" w:color="auto"/>
        <w:bottom w:val="none" w:sz="0" w:space="0" w:color="auto"/>
        <w:right w:val="none" w:sz="0" w:space="0" w:color="auto"/>
      </w:divBdr>
      <w:divsChild>
        <w:div w:id="2038240145">
          <w:marLeft w:val="0"/>
          <w:marRight w:val="0"/>
          <w:marTop w:val="0"/>
          <w:marBottom w:val="0"/>
          <w:divBdr>
            <w:top w:val="none" w:sz="0" w:space="0" w:color="auto"/>
            <w:left w:val="none" w:sz="0" w:space="0" w:color="auto"/>
            <w:bottom w:val="none" w:sz="0" w:space="0" w:color="auto"/>
            <w:right w:val="none" w:sz="0" w:space="0" w:color="auto"/>
          </w:divBdr>
        </w:div>
      </w:divsChild>
    </w:div>
    <w:div w:id="1169709115">
      <w:bodyDiv w:val="1"/>
      <w:marLeft w:val="0"/>
      <w:marRight w:val="0"/>
      <w:marTop w:val="0"/>
      <w:marBottom w:val="0"/>
      <w:divBdr>
        <w:top w:val="none" w:sz="0" w:space="0" w:color="auto"/>
        <w:left w:val="none" w:sz="0" w:space="0" w:color="auto"/>
        <w:bottom w:val="none" w:sz="0" w:space="0" w:color="auto"/>
        <w:right w:val="none" w:sz="0" w:space="0" w:color="auto"/>
      </w:divBdr>
      <w:divsChild>
        <w:div w:id="1257250116">
          <w:marLeft w:val="0"/>
          <w:marRight w:val="0"/>
          <w:marTop w:val="0"/>
          <w:marBottom w:val="0"/>
          <w:divBdr>
            <w:top w:val="none" w:sz="0" w:space="0" w:color="auto"/>
            <w:left w:val="none" w:sz="0" w:space="0" w:color="auto"/>
            <w:bottom w:val="none" w:sz="0" w:space="0" w:color="auto"/>
            <w:right w:val="none" w:sz="0" w:space="0" w:color="auto"/>
          </w:divBdr>
        </w:div>
      </w:divsChild>
    </w:div>
    <w:div w:id="1170484929">
      <w:bodyDiv w:val="1"/>
      <w:marLeft w:val="0"/>
      <w:marRight w:val="0"/>
      <w:marTop w:val="0"/>
      <w:marBottom w:val="0"/>
      <w:divBdr>
        <w:top w:val="none" w:sz="0" w:space="0" w:color="auto"/>
        <w:left w:val="none" w:sz="0" w:space="0" w:color="auto"/>
        <w:bottom w:val="none" w:sz="0" w:space="0" w:color="auto"/>
        <w:right w:val="none" w:sz="0" w:space="0" w:color="auto"/>
      </w:divBdr>
      <w:divsChild>
        <w:div w:id="993795199">
          <w:marLeft w:val="0"/>
          <w:marRight w:val="0"/>
          <w:marTop w:val="0"/>
          <w:marBottom w:val="0"/>
          <w:divBdr>
            <w:top w:val="none" w:sz="0" w:space="0" w:color="auto"/>
            <w:left w:val="none" w:sz="0" w:space="0" w:color="auto"/>
            <w:bottom w:val="none" w:sz="0" w:space="0" w:color="auto"/>
            <w:right w:val="none" w:sz="0" w:space="0" w:color="auto"/>
          </w:divBdr>
        </w:div>
      </w:divsChild>
    </w:div>
    <w:div w:id="1281956075">
      <w:bodyDiv w:val="1"/>
      <w:marLeft w:val="0"/>
      <w:marRight w:val="0"/>
      <w:marTop w:val="0"/>
      <w:marBottom w:val="0"/>
      <w:divBdr>
        <w:top w:val="none" w:sz="0" w:space="0" w:color="auto"/>
        <w:left w:val="none" w:sz="0" w:space="0" w:color="auto"/>
        <w:bottom w:val="none" w:sz="0" w:space="0" w:color="auto"/>
        <w:right w:val="none" w:sz="0" w:space="0" w:color="auto"/>
      </w:divBdr>
      <w:divsChild>
        <w:div w:id="1456408065">
          <w:marLeft w:val="0"/>
          <w:marRight w:val="0"/>
          <w:marTop w:val="0"/>
          <w:marBottom w:val="0"/>
          <w:divBdr>
            <w:top w:val="none" w:sz="0" w:space="0" w:color="auto"/>
            <w:left w:val="none" w:sz="0" w:space="0" w:color="auto"/>
            <w:bottom w:val="none" w:sz="0" w:space="0" w:color="auto"/>
            <w:right w:val="none" w:sz="0" w:space="0" w:color="auto"/>
          </w:divBdr>
        </w:div>
      </w:divsChild>
    </w:div>
    <w:div w:id="1499418292">
      <w:bodyDiv w:val="1"/>
      <w:marLeft w:val="0"/>
      <w:marRight w:val="0"/>
      <w:marTop w:val="0"/>
      <w:marBottom w:val="0"/>
      <w:divBdr>
        <w:top w:val="none" w:sz="0" w:space="0" w:color="auto"/>
        <w:left w:val="none" w:sz="0" w:space="0" w:color="auto"/>
        <w:bottom w:val="none" w:sz="0" w:space="0" w:color="auto"/>
        <w:right w:val="none" w:sz="0" w:space="0" w:color="auto"/>
      </w:divBdr>
    </w:div>
    <w:div w:id="1702436882">
      <w:bodyDiv w:val="1"/>
      <w:marLeft w:val="0"/>
      <w:marRight w:val="0"/>
      <w:marTop w:val="0"/>
      <w:marBottom w:val="0"/>
      <w:divBdr>
        <w:top w:val="none" w:sz="0" w:space="0" w:color="auto"/>
        <w:left w:val="none" w:sz="0" w:space="0" w:color="auto"/>
        <w:bottom w:val="none" w:sz="0" w:space="0" w:color="auto"/>
        <w:right w:val="none" w:sz="0" w:space="0" w:color="auto"/>
      </w:divBdr>
      <w:divsChild>
        <w:div w:id="769394781">
          <w:marLeft w:val="0"/>
          <w:marRight w:val="0"/>
          <w:marTop w:val="0"/>
          <w:marBottom w:val="0"/>
          <w:divBdr>
            <w:top w:val="none" w:sz="0" w:space="0" w:color="auto"/>
            <w:left w:val="none" w:sz="0" w:space="0" w:color="auto"/>
            <w:bottom w:val="none" w:sz="0" w:space="0" w:color="auto"/>
            <w:right w:val="none" w:sz="0" w:space="0" w:color="auto"/>
          </w:divBdr>
        </w:div>
      </w:divsChild>
    </w:div>
    <w:div w:id="1717466614">
      <w:bodyDiv w:val="1"/>
      <w:marLeft w:val="0"/>
      <w:marRight w:val="0"/>
      <w:marTop w:val="0"/>
      <w:marBottom w:val="0"/>
      <w:divBdr>
        <w:top w:val="none" w:sz="0" w:space="0" w:color="auto"/>
        <w:left w:val="none" w:sz="0" w:space="0" w:color="auto"/>
        <w:bottom w:val="none" w:sz="0" w:space="0" w:color="auto"/>
        <w:right w:val="none" w:sz="0" w:space="0" w:color="auto"/>
      </w:divBdr>
      <w:divsChild>
        <w:div w:id="767695363">
          <w:marLeft w:val="0"/>
          <w:marRight w:val="0"/>
          <w:marTop w:val="0"/>
          <w:marBottom w:val="0"/>
          <w:divBdr>
            <w:top w:val="none" w:sz="0" w:space="0" w:color="auto"/>
            <w:left w:val="none" w:sz="0" w:space="0" w:color="auto"/>
            <w:bottom w:val="none" w:sz="0" w:space="0" w:color="auto"/>
            <w:right w:val="none" w:sz="0" w:space="0" w:color="auto"/>
          </w:divBdr>
          <w:divsChild>
            <w:div w:id="2031223122">
              <w:marLeft w:val="0"/>
              <w:marRight w:val="0"/>
              <w:marTop w:val="0"/>
              <w:marBottom w:val="0"/>
              <w:divBdr>
                <w:top w:val="none" w:sz="0" w:space="0" w:color="auto"/>
                <w:left w:val="none" w:sz="0" w:space="0" w:color="auto"/>
                <w:bottom w:val="none" w:sz="0" w:space="0" w:color="auto"/>
                <w:right w:val="none" w:sz="0" w:space="0" w:color="auto"/>
              </w:divBdr>
              <w:divsChild>
                <w:div w:id="444815209">
                  <w:marLeft w:val="0"/>
                  <w:marRight w:val="0"/>
                  <w:marTop w:val="0"/>
                  <w:marBottom w:val="0"/>
                  <w:divBdr>
                    <w:top w:val="none" w:sz="0" w:space="0" w:color="auto"/>
                    <w:left w:val="none" w:sz="0" w:space="0" w:color="auto"/>
                    <w:bottom w:val="none" w:sz="0" w:space="0" w:color="auto"/>
                    <w:right w:val="none" w:sz="0" w:space="0" w:color="auto"/>
                  </w:divBdr>
                  <w:divsChild>
                    <w:div w:id="673579275">
                      <w:marLeft w:val="0"/>
                      <w:marRight w:val="0"/>
                      <w:marTop w:val="0"/>
                      <w:marBottom w:val="0"/>
                      <w:divBdr>
                        <w:top w:val="none" w:sz="0" w:space="0" w:color="auto"/>
                        <w:left w:val="none" w:sz="0" w:space="0" w:color="auto"/>
                        <w:bottom w:val="none" w:sz="0" w:space="0" w:color="auto"/>
                        <w:right w:val="none" w:sz="0" w:space="0" w:color="auto"/>
                      </w:divBdr>
                      <w:divsChild>
                        <w:div w:id="1142113492">
                          <w:marLeft w:val="0"/>
                          <w:marRight w:val="0"/>
                          <w:marTop w:val="0"/>
                          <w:marBottom w:val="0"/>
                          <w:divBdr>
                            <w:top w:val="single" w:sz="6" w:space="0" w:color="BCD5E5"/>
                            <w:left w:val="single" w:sz="6" w:space="0" w:color="BCD5E5"/>
                            <w:bottom w:val="single" w:sz="6" w:space="0" w:color="BCD5E5"/>
                            <w:right w:val="single" w:sz="6" w:space="0" w:color="BCD5E5"/>
                          </w:divBdr>
                          <w:divsChild>
                            <w:div w:id="145335526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906541">
      <w:bodyDiv w:val="1"/>
      <w:marLeft w:val="0"/>
      <w:marRight w:val="0"/>
      <w:marTop w:val="0"/>
      <w:marBottom w:val="0"/>
      <w:divBdr>
        <w:top w:val="none" w:sz="0" w:space="0" w:color="auto"/>
        <w:left w:val="none" w:sz="0" w:space="0" w:color="auto"/>
        <w:bottom w:val="none" w:sz="0" w:space="0" w:color="auto"/>
        <w:right w:val="none" w:sz="0" w:space="0" w:color="auto"/>
      </w:divBdr>
      <w:divsChild>
        <w:div w:id="1851750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25105;&#30340;&#24037;&#20316;\cmmi3\CMMi3&#36807;&#31243;&#25991;&#26723;\&#36807;&#31243;&#25991;&#26723;&#27169;&#26495;\&#36890;&#29992;&#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3BD233-3623-4A66-87D7-804F3B17D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通用文件模板.dot</Template>
  <TotalTime>11280</TotalTime>
  <Pages>39</Pages>
  <Words>2814</Words>
  <Characters>16044</Characters>
  <Application>Microsoft Office Word</Application>
  <DocSecurity>0</DocSecurity>
  <Lines>133</Lines>
  <Paragraphs>37</Paragraphs>
  <ScaleCrop>false</ScaleCrop>
  <Company>CTTIC</Company>
  <LinksUpToDate>false</LinksUpToDate>
  <CharactersWithSpaces>18821</CharactersWithSpaces>
  <SharedDoc>false</SharedDoc>
  <HLinks>
    <vt:vector size="270" baseType="variant">
      <vt:variant>
        <vt:i4>-1953693623</vt:i4>
      </vt:variant>
      <vt:variant>
        <vt:i4>261</vt:i4>
      </vt:variant>
      <vt:variant>
        <vt:i4>0</vt:i4>
      </vt:variant>
      <vt:variant>
        <vt:i4>5</vt:i4>
      </vt:variant>
      <vt:variant>
        <vt:lpwstr/>
      </vt:variant>
      <vt:variant>
        <vt:lpwstr>_Object_Model设计</vt:lpwstr>
      </vt:variant>
      <vt:variant>
        <vt:i4>-1585135459</vt:i4>
      </vt:variant>
      <vt:variant>
        <vt:i4>258</vt:i4>
      </vt:variant>
      <vt:variant>
        <vt:i4>0</vt:i4>
      </vt:variant>
      <vt:variant>
        <vt:i4>5</vt:i4>
      </vt:variant>
      <vt:variant>
        <vt:lpwstr/>
      </vt:variant>
      <vt:variant>
        <vt:lpwstr>_逻辑实体模型</vt:lpwstr>
      </vt:variant>
      <vt:variant>
        <vt:i4>-1953693623</vt:i4>
      </vt:variant>
      <vt:variant>
        <vt:i4>255</vt:i4>
      </vt:variant>
      <vt:variant>
        <vt:i4>0</vt:i4>
      </vt:variant>
      <vt:variant>
        <vt:i4>5</vt:i4>
      </vt:variant>
      <vt:variant>
        <vt:lpwstr/>
      </vt:variant>
      <vt:variant>
        <vt:lpwstr>_Object_Model设计</vt:lpwstr>
      </vt:variant>
      <vt:variant>
        <vt:i4>-1585135459</vt:i4>
      </vt:variant>
      <vt:variant>
        <vt:i4>252</vt:i4>
      </vt:variant>
      <vt:variant>
        <vt:i4>0</vt:i4>
      </vt:variant>
      <vt:variant>
        <vt:i4>5</vt:i4>
      </vt:variant>
      <vt:variant>
        <vt:lpwstr/>
      </vt:variant>
      <vt:variant>
        <vt:lpwstr>_逻辑实体模型</vt:lpwstr>
      </vt:variant>
      <vt:variant>
        <vt:i4>1114161</vt:i4>
      </vt:variant>
      <vt:variant>
        <vt:i4>242</vt:i4>
      </vt:variant>
      <vt:variant>
        <vt:i4>0</vt:i4>
      </vt:variant>
      <vt:variant>
        <vt:i4>5</vt:i4>
      </vt:variant>
      <vt:variant>
        <vt:lpwstr/>
      </vt:variant>
      <vt:variant>
        <vt:lpwstr>_Toc381970475</vt:lpwstr>
      </vt:variant>
      <vt:variant>
        <vt:i4>1114161</vt:i4>
      </vt:variant>
      <vt:variant>
        <vt:i4>236</vt:i4>
      </vt:variant>
      <vt:variant>
        <vt:i4>0</vt:i4>
      </vt:variant>
      <vt:variant>
        <vt:i4>5</vt:i4>
      </vt:variant>
      <vt:variant>
        <vt:lpwstr/>
      </vt:variant>
      <vt:variant>
        <vt:lpwstr>_Toc381970474</vt:lpwstr>
      </vt:variant>
      <vt:variant>
        <vt:i4>1114161</vt:i4>
      </vt:variant>
      <vt:variant>
        <vt:i4>230</vt:i4>
      </vt:variant>
      <vt:variant>
        <vt:i4>0</vt:i4>
      </vt:variant>
      <vt:variant>
        <vt:i4>5</vt:i4>
      </vt:variant>
      <vt:variant>
        <vt:lpwstr/>
      </vt:variant>
      <vt:variant>
        <vt:lpwstr>_Toc381970473</vt:lpwstr>
      </vt:variant>
      <vt:variant>
        <vt:i4>1114161</vt:i4>
      </vt:variant>
      <vt:variant>
        <vt:i4>224</vt:i4>
      </vt:variant>
      <vt:variant>
        <vt:i4>0</vt:i4>
      </vt:variant>
      <vt:variant>
        <vt:i4>5</vt:i4>
      </vt:variant>
      <vt:variant>
        <vt:lpwstr/>
      </vt:variant>
      <vt:variant>
        <vt:lpwstr>_Toc381970472</vt:lpwstr>
      </vt:variant>
      <vt:variant>
        <vt:i4>1114161</vt:i4>
      </vt:variant>
      <vt:variant>
        <vt:i4>218</vt:i4>
      </vt:variant>
      <vt:variant>
        <vt:i4>0</vt:i4>
      </vt:variant>
      <vt:variant>
        <vt:i4>5</vt:i4>
      </vt:variant>
      <vt:variant>
        <vt:lpwstr/>
      </vt:variant>
      <vt:variant>
        <vt:lpwstr>_Toc381970471</vt:lpwstr>
      </vt:variant>
      <vt:variant>
        <vt:i4>1114161</vt:i4>
      </vt:variant>
      <vt:variant>
        <vt:i4>212</vt:i4>
      </vt:variant>
      <vt:variant>
        <vt:i4>0</vt:i4>
      </vt:variant>
      <vt:variant>
        <vt:i4>5</vt:i4>
      </vt:variant>
      <vt:variant>
        <vt:lpwstr/>
      </vt:variant>
      <vt:variant>
        <vt:lpwstr>_Toc381970470</vt:lpwstr>
      </vt:variant>
      <vt:variant>
        <vt:i4>1048625</vt:i4>
      </vt:variant>
      <vt:variant>
        <vt:i4>206</vt:i4>
      </vt:variant>
      <vt:variant>
        <vt:i4>0</vt:i4>
      </vt:variant>
      <vt:variant>
        <vt:i4>5</vt:i4>
      </vt:variant>
      <vt:variant>
        <vt:lpwstr/>
      </vt:variant>
      <vt:variant>
        <vt:lpwstr>_Toc381970469</vt:lpwstr>
      </vt:variant>
      <vt:variant>
        <vt:i4>1048625</vt:i4>
      </vt:variant>
      <vt:variant>
        <vt:i4>200</vt:i4>
      </vt:variant>
      <vt:variant>
        <vt:i4>0</vt:i4>
      </vt:variant>
      <vt:variant>
        <vt:i4>5</vt:i4>
      </vt:variant>
      <vt:variant>
        <vt:lpwstr/>
      </vt:variant>
      <vt:variant>
        <vt:lpwstr>_Toc381970468</vt:lpwstr>
      </vt:variant>
      <vt:variant>
        <vt:i4>1048625</vt:i4>
      </vt:variant>
      <vt:variant>
        <vt:i4>194</vt:i4>
      </vt:variant>
      <vt:variant>
        <vt:i4>0</vt:i4>
      </vt:variant>
      <vt:variant>
        <vt:i4>5</vt:i4>
      </vt:variant>
      <vt:variant>
        <vt:lpwstr/>
      </vt:variant>
      <vt:variant>
        <vt:lpwstr>_Toc381970467</vt:lpwstr>
      </vt:variant>
      <vt:variant>
        <vt:i4>1048625</vt:i4>
      </vt:variant>
      <vt:variant>
        <vt:i4>188</vt:i4>
      </vt:variant>
      <vt:variant>
        <vt:i4>0</vt:i4>
      </vt:variant>
      <vt:variant>
        <vt:i4>5</vt:i4>
      </vt:variant>
      <vt:variant>
        <vt:lpwstr/>
      </vt:variant>
      <vt:variant>
        <vt:lpwstr>_Toc381970466</vt:lpwstr>
      </vt:variant>
      <vt:variant>
        <vt:i4>1048625</vt:i4>
      </vt:variant>
      <vt:variant>
        <vt:i4>182</vt:i4>
      </vt:variant>
      <vt:variant>
        <vt:i4>0</vt:i4>
      </vt:variant>
      <vt:variant>
        <vt:i4>5</vt:i4>
      </vt:variant>
      <vt:variant>
        <vt:lpwstr/>
      </vt:variant>
      <vt:variant>
        <vt:lpwstr>_Toc381970465</vt:lpwstr>
      </vt:variant>
      <vt:variant>
        <vt:i4>1048625</vt:i4>
      </vt:variant>
      <vt:variant>
        <vt:i4>176</vt:i4>
      </vt:variant>
      <vt:variant>
        <vt:i4>0</vt:i4>
      </vt:variant>
      <vt:variant>
        <vt:i4>5</vt:i4>
      </vt:variant>
      <vt:variant>
        <vt:lpwstr/>
      </vt:variant>
      <vt:variant>
        <vt:lpwstr>_Toc381970464</vt:lpwstr>
      </vt:variant>
      <vt:variant>
        <vt:i4>1048625</vt:i4>
      </vt:variant>
      <vt:variant>
        <vt:i4>170</vt:i4>
      </vt:variant>
      <vt:variant>
        <vt:i4>0</vt:i4>
      </vt:variant>
      <vt:variant>
        <vt:i4>5</vt:i4>
      </vt:variant>
      <vt:variant>
        <vt:lpwstr/>
      </vt:variant>
      <vt:variant>
        <vt:lpwstr>_Toc381970463</vt:lpwstr>
      </vt:variant>
      <vt:variant>
        <vt:i4>1048625</vt:i4>
      </vt:variant>
      <vt:variant>
        <vt:i4>164</vt:i4>
      </vt:variant>
      <vt:variant>
        <vt:i4>0</vt:i4>
      </vt:variant>
      <vt:variant>
        <vt:i4>5</vt:i4>
      </vt:variant>
      <vt:variant>
        <vt:lpwstr/>
      </vt:variant>
      <vt:variant>
        <vt:lpwstr>_Toc381970462</vt:lpwstr>
      </vt:variant>
      <vt:variant>
        <vt:i4>1048625</vt:i4>
      </vt:variant>
      <vt:variant>
        <vt:i4>158</vt:i4>
      </vt:variant>
      <vt:variant>
        <vt:i4>0</vt:i4>
      </vt:variant>
      <vt:variant>
        <vt:i4>5</vt:i4>
      </vt:variant>
      <vt:variant>
        <vt:lpwstr/>
      </vt:variant>
      <vt:variant>
        <vt:lpwstr>_Toc381970461</vt:lpwstr>
      </vt:variant>
      <vt:variant>
        <vt:i4>1048625</vt:i4>
      </vt:variant>
      <vt:variant>
        <vt:i4>152</vt:i4>
      </vt:variant>
      <vt:variant>
        <vt:i4>0</vt:i4>
      </vt:variant>
      <vt:variant>
        <vt:i4>5</vt:i4>
      </vt:variant>
      <vt:variant>
        <vt:lpwstr/>
      </vt:variant>
      <vt:variant>
        <vt:lpwstr>_Toc381970460</vt:lpwstr>
      </vt:variant>
      <vt:variant>
        <vt:i4>1245233</vt:i4>
      </vt:variant>
      <vt:variant>
        <vt:i4>146</vt:i4>
      </vt:variant>
      <vt:variant>
        <vt:i4>0</vt:i4>
      </vt:variant>
      <vt:variant>
        <vt:i4>5</vt:i4>
      </vt:variant>
      <vt:variant>
        <vt:lpwstr/>
      </vt:variant>
      <vt:variant>
        <vt:lpwstr>_Toc381970459</vt:lpwstr>
      </vt:variant>
      <vt:variant>
        <vt:i4>1245233</vt:i4>
      </vt:variant>
      <vt:variant>
        <vt:i4>140</vt:i4>
      </vt:variant>
      <vt:variant>
        <vt:i4>0</vt:i4>
      </vt:variant>
      <vt:variant>
        <vt:i4>5</vt:i4>
      </vt:variant>
      <vt:variant>
        <vt:lpwstr/>
      </vt:variant>
      <vt:variant>
        <vt:lpwstr>_Toc381970458</vt:lpwstr>
      </vt:variant>
      <vt:variant>
        <vt:i4>1245233</vt:i4>
      </vt:variant>
      <vt:variant>
        <vt:i4>134</vt:i4>
      </vt:variant>
      <vt:variant>
        <vt:i4>0</vt:i4>
      </vt:variant>
      <vt:variant>
        <vt:i4>5</vt:i4>
      </vt:variant>
      <vt:variant>
        <vt:lpwstr/>
      </vt:variant>
      <vt:variant>
        <vt:lpwstr>_Toc381970457</vt:lpwstr>
      </vt:variant>
      <vt:variant>
        <vt:i4>1245233</vt:i4>
      </vt:variant>
      <vt:variant>
        <vt:i4>128</vt:i4>
      </vt:variant>
      <vt:variant>
        <vt:i4>0</vt:i4>
      </vt:variant>
      <vt:variant>
        <vt:i4>5</vt:i4>
      </vt:variant>
      <vt:variant>
        <vt:lpwstr/>
      </vt:variant>
      <vt:variant>
        <vt:lpwstr>_Toc381970456</vt:lpwstr>
      </vt:variant>
      <vt:variant>
        <vt:i4>1245233</vt:i4>
      </vt:variant>
      <vt:variant>
        <vt:i4>122</vt:i4>
      </vt:variant>
      <vt:variant>
        <vt:i4>0</vt:i4>
      </vt:variant>
      <vt:variant>
        <vt:i4>5</vt:i4>
      </vt:variant>
      <vt:variant>
        <vt:lpwstr/>
      </vt:variant>
      <vt:variant>
        <vt:lpwstr>_Toc381970455</vt:lpwstr>
      </vt:variant>
      <vt:variant>
        <vt:i4>1245233</vt:i4>
      </vt:variant>
      <vt:variant>
        <vt:i4>116</vt:i4>
      </vt:variant>
      <vt:variant>
        <vt:i4>0</vt:i4>
      </vt:variant>
      <vt:variant>
        <vt:i4>5</vt:i4>
      </vt:variant>
      <vt:variant>
        <vt:lpwstr/>
      </vt:variant>
      <vt:variant>
        <vt:lpwstr>_Toc381970454</vt:lpwstr>
      </vt:variant>
      <vt:variant>
        <vt:i4>1245233</vt:i4>
      </vt:variant>
      <vt:variant>
        <vt:i4>110</vt:i4>
      </vt:variant>
      <vt:variant>
        <vt:i4>0</vt:i4>
      </vt:variant>
      <vt:variant>
        <vt:i4>5</vt:i4>
      </vt:variant>
      <vt:variant>
        <vt:lpwstr/>
      </vt:variant>
      <vt:variant>
        <vt:lpwstr>_Toc381970453</vt:lpwstr>
      </vt:variant>
      <vt:variant>
        <vt:i4>1245233</vt:i4>
      </vt:variant>
      <vt:variant>
        <vt:i4>104</vt:i4>
      </vt:variant>
      <vt:variant>
        <vt:i4>0</vt:i4>
      </vt:variant>
      <vt:variant>
        <vt:i4>5</vt:i4>
      </vt:variant>
      <vt:variant>
        <vt:lpwstr/>
      </vt:variant>
      <vt:variant>
        <vt:lpwstr>_Toc381970452</vt:lpwstr>
      </vt:variant>
      <vt:variant>
        <vt:i4>1245233</vt:i4>
      </vt:variant>
      <vt:variant>
        <vt:i4>98</vt:i4>
      </vt:variant>
      <vt:variant>
        <vt:i4>0</vt:i4>
      </vt:variant>
      <vt:variant>
        <vt:i4>5</vt:i4>
      </vt:variant>
      <vt:variant>
        <vt:lpwstr/>
      </vt:variant>
      <vt:variant>
        <vt:lpwstr>_Toc381970451</vt:lpwstr>
      </vt:variant>
      <vt:variant>
        <vt:i4>1245233</vt:i4>
      </vt:variant>
      <vt:variant>
        <vt:i4>92</vt:i4>
      </vt:variant>
      <vt:variant>
        <vt:i4>0</vt:i4>
      </vt:variant>
      <vt:variant>
        <vt:i4>5</vt:i4>
      </vt:variant>
      <vt:variant>
        <vt:lpwstr/>
      </vt:variant>
      <vt:variant>
        <vt:lpwstr>_Toc381970450</vt:lpwstr>
      </vt:variant>
      <vt:variant>
        <vt:i4>1179697</vt:i4>
      </vt:variant>
      <vt:variant>
        <vt:i4>86</vt:i4>
      </vt:variant>
      <vt:variant>
        <vt:i4>0</vt:i4>
      </vt:variant>
      <vt:variant>
        <vt:i4>5</vt:i4>
      </vt:variant>
      <vt:variant>
        <vt:lpwstr/>
      </vt:variant>
      <vt:variant>
        <vt:lpwstr>_Toc381970449</vt:lpwstr>
      </vt:variant>
      <vt:variant>
        <vt:i4>1179697</vt:i4>
      </vt:variant>
      <vt:variant>
        <vt:i4>80</vt:i4>
      </vt:variant>
      <vt:variant>
        <vt:i4>0</vt:i4>
      </vt:variant>
      <vt:variant>
        <vt:i4>5</vt:i4>
      </vt:variant>
      <vt:variant>
        <vt:lpwstr/>
      </vt:variant>
      <vt:variant>
        <vt:lpwstr>_Toc381970448</vt:lpwstr>
      </vt:variant>
      <vt:variant>
        <vt:i4>1179697</vt:i4>
      </vt:variant>
      <vt:variant>
        <vt:i4>74</vt:i4>
      </vt:variant>
      <vt:variant>
        <vt:i4>0</vt:i4>
      </vt:variant>
      <vt:variant>
        <vt:i4>5</vt:i4>
      </vt:variant>
      <vt:variant>
        <vt:lpwstr/>
      </vt:variant>
      <vt:variant>
        <vt:lpwstr>_Toc381970447</vt:lpwstr>
      </vt:variant>
      <vt:variant>
        <vt:i4>1179697</vt:i4>
      </vt:variant>
      <vt:variant>
        <vt:i4>68</vt:i4>
      </vt:variant>
      <vt:variant>
        <vt:i4>0</vt:i4>
      </vt:variant>
      <vt:variant>
        <vt:i4>5</vt:i4>
      </vt:variant>
      <vt:variant>
        <vt:lpwstr/>
      </vt:variant>
      <vt:variant>
        <vt:lpwstr>_Toc381970446</vt:lpwstr>
      </vt:variant>
      <vt:variant>
        <vt:i4>1179697</vt:i4>
      </vt:variant>
      <vt:variant>
        <vt:i4>62</vt:i4>
      </vt:variant>
      <vt:variant>
        <vt:i4>0</vt:i4>
      </vt:variant>
      <vt:variant>
        <vt:i4>5</vt:i4>
      </vt:variant>
      <vt:variant>
        <vt:lpwstr/>
      </vt:variant>
      <vt:variant>
        <vt:lpwstr>_Toc381970445</vt:lpwstr>
      </vt:variant>
      <vt:variant>
        <vt:i4>1179697</vt:i4>
      </vt:variant>
      <vt:variant>
        <vt:i4>56</vt:i4>
      </vt:variant>
      <vt:variant>
        <vt:i4>0</vt:i4>
      </vt:variant>
      <vt:variant>
        <vt:i4>5</vt:i4>
      </vt:variant>
      <vt:variant>
        <vt:lpwstr/>
      </vt:variant>
      <vt:variant>
        <vt:lpwstr>_Toc381970444</vt:lpwstr>
      </vt:variant>
      <vt:variant>
        <vt:i4>1179697</vt:i4>
      </vt:variant>
      <vt:variant>
        <vt:i4>50</vt:i4>
      </vt:variant>
      <vt:variant>
        <vt:i4>0</vt:i4>
      </vt:variant>
      <vt:variant>
        <vt:i4>5</vt:i4>
      </vt:variant>
      <vt:variant>
        <vt:lpwstr/>
      </vt:variant>
      <vt:variant>
        <vt:lpwstr>_Toc381970443</vt:lpwstr>
      </vt:variant>
      <vt:variant>
        <vt:i4>1179697</vt:i4>
      </vt:variant>
      <vt:variant>
        <vt:i4>44</vt:i4>
      </vt:variant>
      <vt:variant>
        <vt:i4>0</vt:i4>
      </vt:variant>
      <vt:variant>
        <vt:i4>5</vt:i4>
      </vt:variant>
      <vt:variant>
        <vt:lpwstr/>
      </vt:variant>
      <vt:variant>
        <vt:lpwstr>_Toc381970442</vt:lpwstr>
      </vt:variant>
      <vt:variant>
        <vt:i4>1179697</vt:i4>
      </vt:variant>
      <vt:variant>
        <vt:i4>38</vt:i4>
      </vt:variant>
      <vt:variant>
        <vt:i4>0</vt:i4>
      </vt:variant>
      <vt:variant>
        <vt:i4>5</vt:i4>
      </vt:variant>
      <vt:variant>
        <vt:lpwstr/>
      </vt:variant>
      <vt:variant>
        <vt:lpwstr>_Toc381970441</vt:lpwstr>
      </vt:variant>
      <vt:variant>
        <vt:i4>1179697</vt:i4>
      </vt:variant>
      <vt:variant>
        <vt:i4>32</vt:i4>
      </vt:variant>
      <vt:variant>
        <vt:i4>0</vt:i4>
      </vt:variant>
      <vt:variant>
        <vt:i4>5</vt:i4>
      </vt:variant>
      <vt:variant>
        <vt:lpwstr/>
      </vt:variant>
      <vt:variant>
        <vt:lpwstr>_Toc381970440</vt:lpwstr>
      </vt:variant>
      <vt:variant>
        <vt:i4>1376305</vt:i4>
      </vt:variant>
      <vt:variant>
        <vt:i4>26</vt:i4>
      </vt:variant>
      <vt:variant>
        <vt:i4>0</vt:i4>
      </vt:variant>
      <vt:variant>
        <vt:i4>5</vt:i4>
      </vt:variant>
      <vt:variant>
        <vt:lpwstr/>
      </vt:variant>
      <vt:variant>
        <vt:lpwstr>_Toc381970439</vt:lpwstr>
      </vt:variant>
      <vt:variant>
        <vt:i4>1376305</vt:i4>
      </vt:variant>
      <vt:variant>
        <vt:i4>20</vt:i4>
      </vt:variant>
      <vt:variant>
        <vt:i4>0</vt:i4>
      </vt:variant>
      <vt:variant>
        <vt:i4>5</vt:i4>
      </vt:variant>
      <vt:variant>
        <vt:lpwstr/>
      </vt:variant>
      <vt:variant>
        <vt:lpwstr>_Toc381970438</vt:lpwstr>
      </vt:variant>
      <vt:variant>
        <vt:i4>1376305</vt:i4>
      </vt:variant>
      <vt:variant>
        <vt:i4>14</vt:i4>
      </vt:variant>
      <vt:variant>
        <vt:i4>0</vt:i4>
      </vt:variant>
      <vt:variant>
        <vt:i4>5</vt:i4>
      </vt:variant>
      <vt:variant>
        <vt:lpwstr/>
      </vt:variant>
      <vt:variant>
        <vt:lpwstr>_Toc381970437</vt:lpwstr>
      </vt:variant>
      <vt:variant>
        <vt:i4>1376305</vt:i4>
      </vt:variant>
      <vt:variant>
        <vt:i4>8</vt:i4>
      </vt:variant>
      <vt:variant>
        <vt:i4>0</vt:i4>
      </vt:variant>
      <vt:variant>
        <vt:i4>5</vt:i4>
      </vt:variant>
      <vt:variant>
        <vt:lpwstr/>
      </vt:variant>
      <vt:variant>
        <vt:lpwstr>_Toc381970436</vt:lpwstr>
      </vt:variant>
      <vt:variant>
        <vt:i4>1376305</vt:i4>
      </vt:variant>
      <vt:variant>
        <vt:i4>2</vt:i4>
      </vt:variant>
      <vt:variant>
        <vt:i4>0</vt:i4>
      </vt:variant>
      <vt:variant>
        <vt:i4>5</vt:i4>
      </vt:variant>
      <vt:variant>
        <vt:lpwstr/>
      </vt:variant>
      <vt:variant>
        <vt:lpwstr>_Toc381970435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软件工程部</dc:creator>
  <cp:keywords/>
  <dc:description/>
  <cp:lastModifiedBy>yue wang</cp:lastModifiedBy>
  <cp:revision>2667</cp:revision>
  <cp:lastPrinted>2018-06-20T02:24:00Z</cp:lastPrinted>
  <dcterms:created xsi:type="dcterms:W3CDTF">2016-09-01T05:59:00Z</dcterms:created>
  <dcterms:modified xsi:type="dcterms:W3CDTF">2019-04-12T03:46:00Z</dcterms:modified>
</cp:coreProperties>
</file>